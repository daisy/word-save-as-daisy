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2A44" w:rsidRPr="00411F1C" w:rsidRDefault="00572A44" w:rsidP="00154A36">
      <w:pPr>
        <w:jc w:val="both"/>
        <w:rPr>
          <w:b/>
          <w:sz w:val="40"/>
          <w:szCs w:val="40"/>
        </w:rPr>
      </w:pPr>
      <w:r w:rsidRPr="00F7302D">
        <w:rPr>
          <w:sz w:val="40"/>
          <w:szCs w:val="40"/>
        </w:rPr>
        <w:t xml:space="preserve">Incwadi yokubonelela Abakhubazekileyo/abaneziphene noqeqesho lweHIV/AIDS </w:t>
      </w:r>
      <w:r w:rsidRPr="00A04D27">
        <w:rPr>
          <w:noProof/>
          <w:lang w:val="de-CH" w:eastAsia="ko-K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Lo ngumboniso weqela labantu abami phantsi kophahla lwelizwekazi lase Afrika. Ababini bahleli ezitulweni zabantu abakhubazekileyo, omnye uhamba ngeentonga, abanye bamile. " style="width:407.25pt;height:276.75pt;visibility:visible">
            <v:imagedata r:id="rId7" o:title=""/>
          </v:shape>
        </w:pict>
      </w:r>
    </w:p>
    <w:p w:rsidR="00572A44" w:rsidRDefault="00572A44" w:rsidP="00154A36">
      <w:pPr>
        <w:jc w:val="both"/>
        <w:rPr>
          <w:sz w:val="36"/>
          <w:szCs w:val="32"/>
          <w:u w:val="single"/>
          <w:lang w:eastAsia="ja-JP"/>
        </w:rPr>
      </w:pPr>
    </w:p>
    <w:p w:rsidR="00572A44" w:rsidRDefault="00572A44" w:rsidP="00154A36">
      <w:pPr>
        <w:pStyle w:val="Default0"/>
        <w:jc w:val="both"/>
        <w:rPr>
          <w:rFonts w:ascii="Futura Hv BT" w:hAnsi="Futura Hv BT" w:cs="Futura Hv BT"/>
          <w:sz w:val="36"/>
          <w:szCs w:val="36"/>
        </w:rPr>
      </w:pPr>
      <w:r>
        <w:rPr>
          <w:rFonts w:ascii="Futura Hv BT" w:hAnsi="Futura Hv BT" w:cs="Futura Hv BT"/>
          <w:sz w:val="36"/>
          <w:szCs w:val="36"/>
        </w:rPr>
        <w:t xml:space="preserve">“Ukumanyana kuMlo kwiBala leiHIV nokuKhubazeka” </w:t>
      </w:r>
    </w:p>
    <w:p w:rsidR="00572A44" w:rsidRDefault="00572A44" w:rsidP="00154A36">
      <w:pPr>
        <w:pStyle w:val="Default0"/>
        <w:jc w:val="both"/>
        <w:rPr>
          <w:rFonts w:ascii="Futura Hv BT" w:hAnsi="Futura Hv BT" w:cs="Futura Hv BT"/>
          <w:sz w:val="36"/>
          <w:szCs w:val="36"/>
        </w:rPr>
      </w:pPr>
    </w:p>
    <w:p w:rsidR="00572A44" w:rsidRDefault="00572A44" w:rsidP="00154A36">
      <w:pPr>
        <w:pStyle w:val="Default0"/>
        <w:jc w:val="both"/>
        <w:rPr>
          <w:rFonts w:ascii="Impact" w:hAnsi="Impact" w:cs="Impact"/>
          <w:sz w:val="52"/>
          <w:szCs w:val="52"/>
        </w:rPr>
      </w:pPr>
      <w:r>
        <w:rPr>
          <w:noProof/>
          <w:lang w:val="de-CH" w:eastAsia="ko-KR"/>
        </w:rPr>
        <w:pict>
          <v:shape id="Picture 2" o:spid="_x0000_s1026" type="#_x0000_t75" style="position:absolute;left:0;text-align:left;margin-left:324pt;margin-top:26.3pt;width:90pt;height:89.25pt;z-index:251658240;visibility:visible">
            <v:imagedata r:id="rId8" o:title=""/>
          </v:shape>
        </w:pict>
      </w:r>
      <w:r w:rsidRPr="00492289">
        <w:rPr>
          <w:rFonts w:ascii="Impact" w:hAnsi="Impact" w:cs="Impact"/>
          <w:color w:val="00FFFF"/>
          <w:sz w:val="44"/>
          <w:szCs w:val="44"/>
        </w:rPr>
        <w:t>Abantu aba</w:t>
      </w:r>
      <w:r>
        <w:rPr>
          <w:rFonts w:ascii="Impact" w:hAnsi="Impact" w:cs="Impact"/>
          <w:color w:val="00FFFF"/>
          <w:sz w:val="44"/>
          <w:szCs w:val="44"/>
        </w:rPr>
        <w:t>K</w:t>
      </w:r>
      <w:r w:rsidRPr="00492289">
        <w:rPr>
          <w:rFonts w:ascii="Impact" w:hAnsi="Impact" w:cs="Impact"/>
          <w:color w:val="00FFFF"/>
          <w:sz w:val="44"/>
          <w:szCs w:val="44"/>
        </w:rPr>
        <w:t>hubazekileyo baseMzantsi Afrika</w:t>
      </w:r>
      <w:r>
        <w:rPr>
          <w:rFonts w:ascii="Impact" w:hAnsi="Impact" w:cs="Impact"/>
          <w:sz w:val="52"/>
          <w:szCs w:val="52"/>
        </w:rPr>
        <w:t xml:space="preserve"> </w:t>
      </w:r>
    </w:p>
    <w:p w:rsidR="00572A44" w:rsidRDefault="00572A44" w:rsidP="00154A36">
      <w:pPr>
        <w:pStyle w:val="Default0"/>
        <w:jc w:val="both"/>
        <w:rPr>
          <w:rFonts w:ascii="Impact" w:eastAsia="MS Mincho" w:hAnsi="Impact" w:cs="Impact"/>
          <w:color w:val="00FFFF"/>
          <w:sz w:val="52"/>
          <w:szCs w:val="52"/>
          <w:lang w:eastAsia="ja-JP"/>
        </w:rPr>
      </w:pPr>
    </w:p>
    <w:p w:rsidR="00572A44" w:rsidRDefault="00572A44" w:rsidP="00154A36">
      <w:pPr>
        <w:autoSpaceDE w:val="0"/>
        <w:autoSpaceDN w:val="0"/>
        <w:adjustRightInd w:val="0"/>
        <w:jc w:val="both"/>
        <w:outlineLvl w:val="0"/>
        <w:rPr>
          <w:rFonts w:ascii="Impact" w:hAnsi="Impact" w:cs="Impact"/>
          <w:color w:val="00FFFF"/>
          <w:sz w:val="52"/>
          <w:szCs w:val="52"/>
          <w:lang w:eastAsia="ja-JP"/>
        </w:rPr>
      </w:pPr>
    </w:p>
    <w:p w:rsidR="00572A44" w:rsidRPr="004A6984" w:rsidRDefault="00572A44" w:rsidP="00154A36">
      <w:pPr>
        <w:autoSpaceDE w:val="0"/>
        <w:autoSpaceDN w:val="0"/>
        <w:adjustRightInd w:val="0"/>
        <w:jc w:val="both"/>
        <w:outlineLvl w:val="0"/>
        <w:rPr>
          <w:rFonts w:ascii="Impact" w:hAnsi="Impact" w:cs="Impact"/>
          <w:color w:val="333399"/>
          <w:sz w:val="52"/>
          <w:szCs w:val="52"/>
          <w:lang w:eastAsia="ja-JP"/>
        </w:rPr>
      </w:pPr>
      <w:r>
        <w:rPr>
          <w:rFonts w:ascii="Impact" w:hAnsi="Impact" w:cs="Impact"/>
          <w:color w:val="00FFFF"/>
          <w:sz w:val="52"/>
          <w:szCs w:val="52"/>
          <w:lang w:eastAsia="ja-JP"/>
        </w:rPr>
        <w:t xml:space="preserve"> </w:t>
      </w:r>
      <w:r w:rsidRPr="00474E83">
        <w:rPr>
          <w:rFonts w:ascii="Impact" w:hAnsi="Impact" w:cs="Impact"/>
          <w:color w:val="333399"/>
          <w:sz w:val="52"/>
          <w:szCs w:val="52"/>
          <w:lang w:eastAsia="ja-JP"/>
        </w:rPr>
        <w:t>DAISY</w:t>
      </w:r>
      <w:r w:rsidRPr="00474E83">
        <w:rPr>
          <w:rFonts w:ascii="MS Gothic" w:eastAsia="MS Gothic" w:hAnsi="MS Gothic" w:cs="MS Gothic" w:hint="eastAsia"/>
          <w:color w:val="333399"/>
          <w:sz w:val="52"/>
          <w:szCs w:val="52"/>
          <w:lang w:eastAsia="ja-JP"/>
        </w:rPr>
        <w:t xml:space="preserve">　</w:t>
      </w:r>
      <w:r w:rsidRPr="00474E83">
        <w:rPr>
          <w:rFonts w:ascii="Impact" w:hAnsi="Impact" w:cs="Impact"/>
          <w:color w:val="333399"/>
          <w:sz w:val="52"/>
          <w:szCs w:val="52"/>
          <w:lang w:eastAsia="ja-JP"/>
        </w:rPr>
        <w:t>Consortium</w:t>
      </w:r>
      <w:r>
        <w:rPr>
          <w:rFonts w:ascii="Impact" w:hAnsi="Impact" w:cs="Impact"/>
          <w:color w:val="333399"/>
          <w:sz w:val="52"/>
          <w:szCs w:val="52"/>
          <w:lang w:eastAsia="ja-JP"/>
        </w:rPr>
        <w:t xml:space="preserve"> </w:t>
      </w:r>
      <w:r w:rsidRPr="00A04D27">
        <w:rPr>
          <w:rFonts w:ascii="Impact" w:hAnsi="Impact" w:cs="Impact"/>
          <w:noProof/>
          <w:color w:val="333399"/>
          <w:sz w:val="52"/>
          <w:szCs w:val="52"/>
          <w:lang w:val="de-CH" w:eastAsia="ko-KR"/>
        </w:rPr>
        <w:pict>
          <v:shape id="Picture 2" o:spid="_x0000_i1026" type="#_x0000_t75" alt="DClogo" style="width:89.25pt;height:79.5pt;visibility:visible">
            <v:imagedata r:id="rId9" o:title=""/>
          </v:shape>
        </w:pict>
      </w:r>
      <w:r>
        <w:rPr>
          <w:rFonts w:ascii="Impact" w:hAnsi="Impact" w:cs="Impact"/>
          <w:color w:val="333399"/>
          <w:sz w:val="52"/>
          <w:szCs w:val="52"/>
          <w:lang w:eastAsia="ja-JP"/>
        </w:rPr>
        <w:t xml:space="preserve">               </w:t>
      </w:r>
      <w:r w:rsidRPr="00560D82">
        <w:rPr>
          <w:b/>
          <w:sz w:val="28"/>
          <w:szCs w:val="28"/>
          <w:lang w:eastAsia="ja-JP"/>
        </w:rPr>
        <w:t>Xhosa</w:t>
      </w:r>
    </w:p>
    <w:p w:rsidR="00572A44" w:rsidRDefault="00572A44" w:rsidP="00154A36">
      <w:pPr>
        <w:jc w:val="both"/>
        <w:rPr>
          <w:b/>
          <w:bCs/>
          <w:sz w:val="28"/>
          <w:szCs w:val="28"/>
        </w:rPr>
      </w:pPr>
    </w:p>
    <w:p w:rsidR="00572A44" w:rsidRDefault="00572A44" w:rsidP="00154A36">
      <w:pPr>
        <w:shd w:val="clear" w:color="auto" w:fill="D9D9D9"/>
        <w:jc w:val="both"/>
        <w:rPr>
          <w:sz w:val="52"/>
          <w:szCs w:val="52"/>
        </w:rPr>
      </w:pPr>
      <w:r>
        <w:rPr>
          <w:sz w:val="48"/>
          <w:szCs w:val="48"/>
        </w:rPr>
        <w:t>Ingabula-zigcawu</w:t>
      </w:r>
      <w:r>
        <w:rPr>
          <w:sz w:val="52"/>
          <w:szCs w:val="52"/>
        </w:rPr>
        <w:t xml:space="preserve">                           </w:t>
      </w:r>
    </w:p>
    <w:p w:rsidR="00572A44" w:rsidRDefault="00572A44" w:rsidP="00154A36">
      <w:pPr>
        <w:jc w:val="both"/>
      </w:pP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Umbutho olwela amalungelo abantu abakhubazekileyo ngabaNtu baseMzantsi Afrika abaKhubazekileyo uzimisele ukula ukungaqukwa nezigulo ezibandakanyekileyo ekukho phakathi kwazo, izothe ngalo nobangela wokukhubazeka, amandla abantu abakhubazekileyo, indlela abajongwa ngayo abantu abakhubazekileyo indlela ababandakanyeke ngayo kwimisebenzi eyenziwa ekuhlaleni nendlela abaziphilisa ngayo, benza eli galelo lilandelayo ngale ncwadi ngemeko yesibetho senxele likaKhetsekile nezifo eziqhubeka zindlandlathekisa ibutho labantu ngokubanzi.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Ukungaxengaxengi kwimotho/ isiko labo elithi: “Akukho Nto kuFanele yeNzelwe Thina Ngaphandle kweThu”,  okanye ngolwasemzini singayibeka ngolu hlobo “Nothing About Us Without Us”, abo banegalelo kule ncwadi benza isibongozo kumabali abo ngokuthi benze into equka bonke neendlela zethu zokulwa nendlala nezifo nokukhethwa kwemiba engokwentlalo ephembelela ukungananzwa kwibutho loluntu ngokubanzi nto leyo ethe yabangela abantu abakhubazekileyo bachaneka kwiNtsholongwane kaGawulayo noGawulayo (HIV/Aids), isifo sengcongconi nesifo sephepha (TB). Njengabo bonke oonozakuzaku abalwela amalungelo oluntu abantu abakhubazekileyo, bayabongoza ngawabo amava okuphila ejamelene ne-HIV/AIDS lo ngumyalezo o-ethe-ethe oqulethwe yile ncwadi ebonisa uvelwano kubo bonke abanebango ukuba ngokuyintlanganisela kuliwe lo bhubhane we-HIV/Aids. Bathi abantu abakhubazekileyo abaselula nabakhulileyo nabasetyhini bafanele babe nako ukufumana inkcazelo kwaye bafanele banikele izisombululo bangakhethwa.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I-DPSA kunye namalungu ayo bayagaya ukuxhobisa ukoyisa imiba yokukhubazeka nokulwelwa ukuba baqukwe, bahlanganiswe babe  nebango  kuyo yonke iwimicimbi yasekuhlaleni ephathelele uluntu abahlala kulo, bame nxamnye nakuphina ukungabandakanywa, ukutyeshelwa nokubantamo lukhuni ngabo oku kuquka indlala nezifo. Enye ingxaki abajamelene nayo ebomini babo iquka imiqobo ebavalela ukuba bangabi nanxaxheba kwizibonelelo, iinkonzo nezakhiwo ezenzelwe ukunceda, ukukhusela nokukhuthaza uluntu eqhubeka njalo ibenza basoloko besamkela nokuba bathenge inkcazelo engafanelekanga nokuba bagxijilwe ukuba basokole kwiimeko egadalala. Ngale ncwadi abantu abakhubezekileyo bathi bona imeko yabo yesini ayithinteli okanye inyange i-HIV/Aids njengoko oku kuthe kwenzeka kwezinye iindawo. Imeko yabo yesini ifanele ifane naye nawuphina umntu ophilileyo kungekhona ukuba ibe liyeza elinyanga abo basulelweyo bafanele baphathwe ngentlonelo, ngothando nangesidima.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Njengee-DPSA, siqhubeka sisenza uphando noqeqesho nge-HIV/Aids sizame ukunyanga abo bathi basulelwa. Sibongoza ukuba kunikelwe inkxaso noluleko kubo bobabini abo bosulelweyo nabasulelayo nokubonisa inkalo eyimfihlo namalungelo okuqhubana neZiko leMpilo neentsapho zalo xa kuqhutywana nemiba ye-HIV/Aids. </w:t>
      </w:r>
    </w:p>
    <w:p w:rsidR="00572A44" w:rsidRDefault="00572A44" w:rsidP="00154A36">
      <w:pPr>
        <w:jc w:val="both"/>
        <w:rPr>
          <w:rFonts w:ascii="Futura Bk BT" w:hAnsi="Futura Bk BT" w:cs="Futura Bk BT"/>
        </w:rPr>
        <w:sectPr w:rsidR="00572A44">
          <w:pgSz w:w="12240" w:h="15840"/>
          <w:pgMar w:top="1440" w:right="1800" w:bottom="1440" w:left="1800" w:header="720" w:footer="720" w:gutter="0"/>
          <w:cols w:space="720"/>
        </w:sectPr>
      </w:pP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Ngemiceli mngeni esijamelene nawo, sizinikele ekubeni sifumane yonke into enokuba luncedo kwaye sidlale indima enokudlalwa nguye wonke ubani ukulwa lobhubhani uyiHIV/Aids, imfundo yasesidlangalaleni ukuphaphamisa abantu le yimicimbi ekufanele siyinikwe sonke ukuze isinike sonke ithemba  lokuba nakanjani siya kuze sisincothule nengcambu esi sibetho se-HIV/Aids. Masizimisele ukuba siqhube sisebenza nzima ukubaxhasa abo basifunayo nezibonelelo ezininzi ukuze kungenelwe isizwe sethu.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Kanye njengoko sasitshilo kumashumi eminyaka eyedlulayo “Akukho Nto enokweNzelwa Thina Ngaphandle Kwethu”  “Nothing About Us Without Us”, siyaqhuba sihlaba ikhwelo kubantu abakhubazekileyo kulwazi nokuxhotyiswa, inkcazelo nezibonelelo izinto ezinokuzisa isisombululo.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NguLewis Nzimande – Usihlalo kwaZwelonke wabaNtu abaKhubazekileyo eMzantsi Afrika. </w:t>
      </w: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shd w:val="clear" w:color="auto" w:fill="D9D9D9"/>
        <w:jc w:val="both"/>
        <w:rPr>
          <w:sz w:val="36"/>
          <w:szCs w:val="36"/>
          <w:u w:val="single"/>
        </w:rPr>
      </w:pPr>
      <w:r>
        <w:rPr>
          <w:sz w:val="48"/>
          <w:szCs w:val="48"/>
        </w:rPr>
        <w:t>Intshayelelo</w:t>
      </w:r>
    </w:p>
    <w:p w:rsidR="00572A44" w:rsidRDefault="00572A44" w:rsidP="00154A36">
      <w:pPr>
        <w:pStyle w:val="Default0"/>
        <w:jc w:val="both"/>
        <w:rPr>
          <w:rFonts w:cs="Times New Roman"/>
          <w:color w:val="auto"/>
          <w:sz w:val="48"/>
          <w:szCs w:val="48"/>
        </w:rPr>
      </w:pP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Le ncwadi sisikhokelo somntu wonke ofuna ukufundisa nokunika inkcazo nge-HIV/AIDS nokukhubazeka. Ayenzelwanga kuphela abantu abakhubazekileyo, kunoko yenzelwe wonke ubani ofuna ukwazi ngakumbi ngemiba aze abelane ngayo ngokulumkisa abanye ngezinto ezintsha.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Akwenzeki ngalo lonke ixesha ukuva abantu abakhubazekileyo bethetha ngesini nange-HIV/AIDS. Kodwa inyaniso kukuba i-HIV/AIDS iyasichaphazela sonke nokuba sikhubazekile okanye akunjalo.</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Inkoliso yabantakwethu nodadewethu abakhubazekileyo (nabangakhubazekanga) bayafa zizigulo ezihlobene ne-AIDS Ukuthula kwethu kuya kwenza kuphela izinto zibe mbi ngakumbi. Kufuneka isibindi ukuthetha nge-HIV/AIDS kodwa ukuba namandla noburharha oko kunokwenza umahluko umkhulu kwimpilo zabantu. Eneneni kona, kungokuthi ufumane imfundo, ukufundisa abanye ukuba ubomi bunokusindiswa buze butyetyiswe. Siyathemba ke ukuba le ncwadi iya kukunika le nkcazelo, ikukhuthaze ize ikunike neengcamango ozifunayo ukuze uphumelele kulo mzabalazo.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Le ncwadi yayingenako ukuphumelela ngaphandle kwaba bantu bamangalisayo. Umbulelo omkhulu udluliselwa kwaba bantu ngabanye balandelayo: </w:t>
      </w:r>
    </w:p>
    <w:p w:rsidR="00572A44" w:rsidRDefault="00572A44" w:rsidP="00154A36">
      <w:pPr>
        <w:pStyle w:val="Default0"/>
        <w:jc w:val="both"/>
        <w:rPr>
          <w:rFonts w:ascii="Futura Bk BT" w:hAnsi="Futura Bk BT" w:cs="Futura Bk BT"/>
          <w:color w:val="auto"/>
        </w:rPr>
      </w:pPr>
      <w:r w:rsidRPr="00971B44">
        <w:rPr>
          <w:rFonts w:ascii="Futura Hv BT" w:hAnsi="Futura Hv BT" w:cs="Futura Hv BT"/>
          <w:b/>
          <w:color w:val="auto"/>
        </w:rPr>
        <w:t>UGillian Burrows</w:t>
      </w:r>
      <w:r>
        <w:rPr>
          <w:rFonts w:ascii="Futura Hv BT" w:hAnsi="Futura Hv BT" w:cs="Futura Hv BT"/>
          <w:color w:val="auto"/>
        </w:rPr>
        <w:t xml:space="preserve"> </w:t>
      </w:r>
      <w:r>
        <w:rPr>
          <w:rFonts w:ascii="Futura Bk BT" w:hAnsi="Futura Bk BT" w:cs="Futura Bk BT"/>
          <w:color w:val="auto"/>
        </w:rPr>
        <w:t xml:space="preserve">– uMalathisi woPhuhliso wePhondo (Ntshona Koloni) –ngoncedo lwakhe nomcebisi kuyo yonke iprojekthi; </w:t>
      </w:r>
      <w:r w:rsidRPr="00971B44">
        <w:rPr>
          <w:rFonts w:ascii="Futura Bk BT" w:hAnsi="Futura Bk BT" w:cs="Futura Bk BT"/>
          <w:b/>
          <w:color w:val="auto"/>
        </w:rPr>
        <w:t>u</w:t>
      </w:r>
      <w:r w:rsidRPr="00971B44">
        <w:rPr>
          <w:rFonts w:ascii="Futura Hv BT" w:hAnsi="Futura Hv BT" w:cs="Futura Hv BT"/>
          <w:b/>
          <w:color w:val="auto"/>
        </w:rPr>
        <w:t>Mzolisi ka Toni</w:t>
      </w:r>
      <w:r>
        <w:rPr>
          <w:rFonts w:ascii="Futura Hv BT" w:hAnsi="Futura Hv BT" w:cs="Futura Hv BT"/>
          <w:color w:val="auto"/>
        </w:rPr>
        <w:t xml:space="preserve"> </w:t>
      </w:r>
      <w:r>
        <w:rPr>
          <w:rFonts w:ascii="Futura Bk BT" w:hAnsi="Futura Bk BT" w:cs="Futura Bk BT"/>
          <w:color w:val="auto"/>
        </w:rPr>
        <w:t xml:space="preserve">– uSosiba Jikelele weDPSA – ngokuvumela le projekthi; </w:t>
      </w:r>
      <w:r w:rsidRPr="00971B44">
        <w:rPr>
          <w:rFonts w:ascii="Futura Bk BT" w:hAnsi="Futura Bk BT" w:cs="Futura Bk BT"/>
          <w:b/>
          <w:color w:val="auto"/>
        </w:rPr>
        <w:t>u</w:t>
      </w:r>
      <w:r w:rsidRPr="00971B44">
        <w:rPr>
          <w:rFonts w:ascii="Futura Hv BT" w:hAnsi="Futura Hv BT" w:cs="Futura Hv BT"/>
          <w:b/>
          <w:color w:val="auto"/>
        </w:rPr>
        <w:t>Bulelani Mvotho</w:t>
      </w:r>
      <w:r>
        <w:rPr>
          <w:rFonts w:ascii="Futura Hv BT" w:hAnsi="Futura Hv BT" w:cs="Futura Hv BT"/>
          <w:color w:val="auto"/>
        </w:rPr>
        <w:t xml:space="preserve"> </w:t>
      </w:r>
      <w:r>
        <w:rPr>
          <w:rFonts w:ascii="Futura Bk BT" w:hAnsi="Futura Bk BT" w:cs="Futura Bk BT"/>
          <w:color w:val="auto"/>
        </w:rPr>
        <w:t xml:space="preserve">– ngoncedo lwakhe necebiso lakhe; ngoncedo lwakhe olubalulekileyo necebiso; </w:t>
      </w:r>
      <w:r w:rsidRPr="00971B44">
        <w:rPr>
          <w:rFonts w:ascii="Futura Hv BT" w:hAnsi="Futura Hv BT" w:cs="Futura Hv BT"/>
          <w:b/>
          <w:color w:val="auto"/>
        </w:rPr>
        <w:t xml:space="preserve">Marusia Truchan-Tataryn </w:t>
      </w:r>
      <w:r>
        <w:rPr>
          <w:rFonts w:ascii="Futura Bk BT" w:hAnsi="Futura Bk BT" w:cs="Futura Bk BT"/>
          <w:color w:val="auto"/>
        </w:rPr>
        <w:t xml:space="preserve">– izakhono zakhe zokuphicotha; </w:t>
      </w:r>
      <w:r w:rsidRPr="00971B44">
        <w:rPr>
          <w:rFonts w:ascii="Futura Hv BT" w:hAnsi="Futura Hv BT" w:cs="Futura Hv BT"/>
          <w:b/>
          <w:color w:val="auto"/>
        </w:rPr>
        <w:t>Mzwandile Gcaza</w:t>
      </w:r>
      <w:r>
        <w:rPr>
          <w:rFonts w:ascii="Futura Hv BT" w:hAnsi="Futura Hv BT" w:cs="Futura Hv BT"/>
          <w:color w:val="auto"/>
        </w:rPr>
        <w:t xml:space="preserve"> </w:t>
      </w:r>
      <w:r>
        <w:rPr>
          <w:rFonts w:ascii="Futura Bk BT" w:hAnsi="Futura Bk BT" w:cs="Futura Bk BT"/>
          <w:color w:val="auto"/>
        </w:rPr>
        <w:t xml:space="preserve">– Encedisa kulawulo (Western Cape) – ukhuthazo lakhe nokuxhasa ngobugcisa; </w:t>
      </w:r>
      <w:r w:rsidRPr="00971B44">
        <w:rPr>
          <w:rFonts w:ascii="Futura Hv BT" w:hAnsi="Futura Hv BT" w:cs="Futura Hv BT"/>
          <w:b/>
          <w:color w:val="auto"/>
        </w:rPr>
        <w:t>Buyile Vava</w:t>
      </w:r>
      <w:r>
        <w:rPr>
          <w:rFonts w:ascii="Futura Hv BT" w:hAnsi="Futura Hv BT" w:cs="Futura Hv BT"/>
          <w:color w:val="auto"/>
        </w:rPr>
        <w:t xml:space="preserve"> </w:t>
      </w:r>
      <w:r>
        <w:rPr>
          <w:rFonts w:ascii="Futura Bk BT" w:hAnsi="Futura Bk BT" w:cs="Futura Bk BT"/>
          <w:color w:val="auto"/>
        </w:rPr>
        <w:t xml:space="preserve">– DYSA (Western Cape) – ngokusinika uluvo lwakhe uvele njengo “Vuyo”; </w:t>
      </w:r>
      <w:r w:rsidRPr="00971B44">
        <w:rPr>
          <w:rFonts w:ascii="Futura Bk BT" w:hAnsi="Futura Bk BT" w:cs="Futura Bk BT"/>
          <w:b/>
          <w:color w:val="auto"/>
        </w:rPr>
        <w:t>u</w:t>
      </w:r>
      <w:r w:rsidRPr="00971B44">
        <w:rPr>
          <w:rFonts w:ascii="Futura Hv BT" w:hAnsi="Futura Hv BT" w:cs="Futura Hv BT"/>
          <w:b/>
          <w:color w:val="auto"/>
        </w:rPr>
        <w:t>Cebesile Ndebele</w:t>
      </w:r>
      <w:r>
        <w:rPr>
          <w:rFonts w:ascii="Futura Hv BT" w:hAnsi="Futura Hv BT" w:cs="Futura Hv BT"/>
          <w:color w:val="auto"/>
        </w:rPr>
        <w:t xml:space="preserve"> </w:t>
      </w:r>
      <w:r>
        <w:rPr>
          <w:rFonts w:ascii="Futura Bk BT" w:hAnsi="Futura Bk BT" w:cs="Futura Bk BT"/>
          <w:color w:val="auto"/>
        </w:rPr>
        <w:t xml:space="preserve">- DYSA (Gauteng) ngokuvela njengo“Nandi”; </w:t>
      </w:r>
      <w:r w:rsidRPr="00971B44">
        <w:rPr>
          <w:rFonts w:ascii="Futura Hv BT" w:hAnsi="Futura Hv BT" w:cs="Futura Hv BT"/>
          <w:b/>
          <w:color w:val="auto"/>
        </w:rPr>
        <w:t>Ndenzeli-Nceba Bojanyana</w:t>
      </w:r>
      <w:r>
        <w:rPr>
          <w:rFonts w:ascii="Futura Hv BT" w:hAnsi="Futura Hv BT" w:cs="Futura Hv BT"/>
          <w:color w:val="auto"/>
        </w:rPr>
        <w:t xml:space="preserve"> </w:t>
      </w:r>
      <w:r>
        <w:rPr>
          <w:rFonts w:ascii="Futura Bk BT" w:hAnsi="Futura Bk BT" w:cs="Futura Bk BT"/>
          <w:color w:val="auto"/>
        </w:rPr>
        <w:t xml:space="preserve">– DYSA (USihlalo kaZwelonke) – ngokuvela njengo “nompilo worker”; </w:t>
      </w:r>
      <w:r w:rsidRPr="00971B44">
        <w:rPr>
          <w:rFonts w:ascii="Futura Hv BT" w:hAnsi="Futura Hv BT" w:cs="Futura Hv BT"/>
          <w:b/>
          <w:color w:val="auto"/>
        </w:rPr>
        <w:t>Emily Ntuli</w:t>
      </w:r>
      <w:r>
        <w:rPr>
          <w:rFonts w:ascii="Futura Hv BT" w:hAnsi="Futura Hv BT" w:cs="Futura Hv BT"/>
          <w:color w:val="auto"/>
        </w:rPr>
        <w:t xml:space="preserve"> </w:t>
      </w:r>
      <w:r>
        <w:rPr>
          <w:rFonts w:ascii="Futura Bk BT" w:hAnsi="Futura Bk BT" w:cs="Futura Bk BT"/>
          <w:color w:val="auto"/>
        </w:rPr>
        <w:t xml:space="preserve">– UMongameli woPhuhliso lwePhondo (Mpumalanga) no </w:t>
      </w:r>
      <w:r>
        <w:rPr>
          <w:rFonts w:ascii="Futura Hv BT" w:hAnsi="Futura Hv BT" w:cs="Futura Hv BT"/>
          <w:color w:val="auto"/>
        </w:rPr>
        <w:t>Ivy Tshabalala ngokuvela njengo</w:t>
      </w:r>
      <w:r>
        <w:rPr>
          <w:rFonts w:ascii="Futura Bk BT" w:hAnsi="Futura Bk BT" w:cs="Futura Bk BT"/>
          <w:color w:val="auto"/>
        </w:rPr>
        <w:t xml:space="preserve"> “nompilo ohlebayo.”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Sikwathanda ukuthi maz’enethole kule mibutho ilandelayo ngokusivumela ukuba sisebenzise amacandelo athile ezipapasho zawo kule ncwadi yethu: I-The Treatment Action Campaign: HIV </w:t>
      </w:r>
      <w:r>
        <w:rPr>
          <w:rFonts w:ascii="Futura Bk BT" w:hAnsi="Futura Bk BT" w:cs="Futura Bk BT"/>
          <w:i/>
          <w:iCs/>
          <w:color w:val="auto"/>
        </w:rPr>
        <w:t>in our lives</w:t>
      </w:r>
      <w:r>
        <w:rPr>
          <w:rFonts w:ascii="Futura Bk BT" w:hAnsi="Futura Bk BT" w:cs="Futura Bk BT"/>
          <w:color w:val="auto"/>
        </w:rPr>
        <w:t xml:space="preserve">, 2003; </w:t>
      </w:r>
      <w:r>
        <w:rPr>
          <w:rFonts w:ascii="Futura Bk BT" w:hAnsi="Futura Bk BT" w:cs="Futura Bk BT"/>
          <w:i/>
          <w:iCs/>
          <w:color w:val="auto"/>
        </w:rPr>
        <w:t>Pregnancy and HIV/AIDS: A Practical Guide</w:t>
      </w:r>
      <w:r>
        <w:rPr>
          <w:rFonts w:ascii="Futura Bk BT" w:hAnsi="Futura Bk BT" w:cs="Futura Bk BT"/>
          <w:color w:val="auto"/>
        </w:rPr>
        <w:t xml:space="preserve">, 2001 and </w:t>
      </w:r>
      <w:r>
        <w:rPr>
          <w:rFonts w:ascii="Futura Bk BT" w:hAnsi="Futura Bk BT" w:cs="Futura Bk BT"/>
          <w:i/>
          <w:iCs/>
          <w:color w:val="auto"/>
        </w:rPr>
        <w:t>Mother to Child</w:t>
      </w:r>
      <w:r>
        <w:rPr>
          <w:rFonts w:ascii="Futura Bk BT" w:hAnsi="Futura Bk BT" w:cs="Futura Bk BT"/>
          <w:color w:val="auto"/>
        </w:rPr>
        <w:t xml:space="preserve">, akukho mhla; Project Literacy: </w:t>
      </w:r>
      <w:r>
        <w:rPr>
          <w:rFonts w:ascii="Futura Bk BT" w:hAnsi="Futura Bk BT" w:cs="Futura Bk BT"/>
          <w:i/>
          <w:iCs/>
          <w:color w:val="auto"/>
        </w:rPr>
        <w:t>Positive People: Managing HIV/AIDS in the workplace</w:t>
      </w:r>
      <w:r>
        <w:rPr>
          <w:rFonts w:ascii="Futura Bk BT" w:hAnsi="Futura Bk BT" w:cs="Futura Bk BT"/>
          <w:color w:val="auto"/>
        </w:rPr>
        <w:t xml:space="preserve">, 2001; Soul City: </w:t>
      </w:r>
      <w:r>
        <w:rPr>
          <w:rFonts w:ascii="Futura Bk BT" w:hAnsi="Futura Bk BT" w:cs="Futura Bk BT"/>
          <w:i/>
          <w:iCs/>
          <w:color w:val="auto"/>
        </w:rPr>
        <w:t>HIV and AIDS User Guide</w:t>
      </w:r>
      <w:r>
        <w:rPr>
          <w:rFonts w:ascii="Futura Bk BT" w:hAnsi="Futura Bk BT" w:cs="Futura Bk BT"/>
          <w:color w:val="auto"/>
        </w:rPr>
        <w:t xml:space="preserve">, 2002 ne-and the Hesparian Foundation: </w:t>
      </w:r>
      <w:r>
        <w:rPr>
          <w:rFonts w:ascii="Futura Bk BT" w:hAnsi="Futura Bk BT" w:cs="Futura Bk BT"/>
          <w:i/>
          <w:iCs/>
          <w:color w:val="auto"/>
        </w:rPr>
        <w:t>HIV, Health and Your Community: A guide for action</w:t>
      </w:r>
      <w:r>
        <w:rPr>
          <w:rFonts w:ascii="Futura Bk BT" w:hAnsi="Futura Bk BT" w:cs="Futura Bk BT"/>
          <w:color w:val="auto"/>
        </w:rPr>
        <w:t xml:space="preserve">, 2001.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Myroslava Tataryn – </w:t>
      </w:r>
      <w:r>
        <w:rPr>
          <w:rFonts w:ascii="Futura Bk BT" w:hAnsi="Futura Bk BT" w:cs="Futura Bk BT"/>
          <w:i/>
          <w:iCs/>
          <w:color w:val="auto"/>
        </w:rPr>
        <w:t xml:space="preserve">Editor </w:t>
      </w:r>
    </w:p>
    <w:p w:rsidR="00572A44" w:rsidRDefault="00572A44" w:rsidP="00154A36">
      <w:pPr>
        <w:jc w:val="both"/>
        <w:rPr>
          <w:rFonts w:ascii="Futura Bk BT" w:hAnsi="Futura Bk BT" w:cs="Futura Bk BT"/>
        </w:rPr>
        <w:sectPr w:rsidR="00572A44">
          <w:pgSz w:w="12240" w:h="15840"/>
          <w:pgMar w:top="1440" w:right="1800" w:bottom="1440" w:left="1800" w:header="720" w:footer="720" w:gutter="0"/>
          <w:cols w:space="720"/>
        </w:sectPr>
      </w:pPr>
    </w:p>
    <w:p w:rsidR="00572A44" w:rsidRDefault="00572A44" w:rsidP="00154A36">
      <w:pPr>
        <w:jc w:val="both"/>
        <w:rPr>
          <w:sz w:val="22"/>
          <w:szCs w:val="22"/>
        </w:rPr>
      </w:pPr>
      <w:r>
        <w:rPr>
          <w:rFonts w:ascii="Futura Bk BT" w:hAnsi="Futura Bk BT" w:cs="Futura Bk BT"/>
          <w:i/>
          <w:iCs/>
        </w:rPr>
        <w:t>Le ncwadi ithe yaba nokwenzeka ngokubonelelwa ngemali evela kwabakwa-the Uni-City: HIV/Aids/TB City Health Directorate</w:t>
      </w: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jc w:val="both"/>
        <w:rPr>
          <w:sz w:val="36"/>
          <w:szCs w:val="36"/>
          <w:u w:val="single"/>
        </w:rPr>
      </w:pPr>
    </w:p>
    <w:p w:rsidR="00572A44" w:rsidRDefault="00572A44" w:rsidP="00154A36">
      <w:pPr>
        <w:pStyle w:val="Default0"/>
        <w:jc w:val="both"/>
        <w:rPr>
          <w:color w:val="auto"/>
          <w:sz w:val="32"/>
          <w:szCs w:val="32"/>
        </w:rPr>
      </w:pPr>
    </w:p>
    <w:p w:rsidR="00572A44" w:rsidRDefault="00572A44" w:rsidP="00154A36">
      <w:pPr>
        <w:pStyle w:val="Default0"/>
        <w:jc w:val="both"/>
        <w:rPr>
          <w:color w:val="auto"/>
          <w:sz w:val="32"/>
          <w:szCs w:val="32"/>
        </w:rPr>
      </w:pPr>
    </w:p>
    <w:p w:rsidR="00572A44" w:rsidRDefault="00572A44" w:rsidP="00154A36">
      <w:pPr>
        <w:pStyle w:val="Default0"/>
        <w:jc w:val="both"/>
        <w:rPr>
          <w:rFonts w:ascii="Rockwell Extra Bold" w:hAnsi="Rockwell Extra Bold"/>
          <w:sz w:val="36"/>
          <w:szCs w:val="36"/>
        </w:rPr>
      </w:pPr>
    </w:p>
    <w:p w:rsidR="00572A44" w:rsidRDefault="00572A44" w:rsidP="00154A36">
      <w:pPr>
        <w:shd w:val="clear" w:color="auto" w:fill="D9D9D9"/>
        <w:jc w:val="both"/>
        <w:rPr>
          <w:rFonts w:ascii="Rockwell Extra Bold" w:hAnsi="Rockwell Extra Bold"/>
          <w:sz w:val="36"/>
          <w:szCs w:val="36"/>
        </w:rPr>
      </w:pPr>
      <w:r>
        <w:rPr>
          <w:sz w:val="32"/>
          <w:szCs w:val="32"/>
        </w:rPr>
        <w:t>Iziqulatho</w:t>
      </w:r>
    </w:p>
    <w:p w:rsidR="00572A44" w:rsidRDefault="00572A44" w:rsidP="00154A36">
      <w:pPr>
        <w:jc w:val="both"/>
      </w:pP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Ingabula-zigcawu p. i </w:t>
      </w:r>
    </w:p>
    <w:p w:rsidR="00572A44" w:rsidRDefault="00572A44" w:rsidP="00154A36">
      <w:pPr>
        <w:pStyle w:val="Default0"/>
        <w:ind w:left="180"/>
        <w:jc w:val="both"/>
        <w:rPr>
          <w:rFonts w:ascii="Futura Bk BT" w:hAnsi="Futura Bk BT" w:cs="Futura Bk BT"/>
          <w:color w:val="auto"/>
        </w:rPr>
      </w:pPr>
      <w:r>
        <w:rPr>
          <w:rFonts w:ascii="Futura Bk BT" w:hAnsi="Futura Bk BT" w:cs="Futura Bk BT"/>
          <w:color w:val="auto"/>
        </w:rPr>
        <w:t xml:space="preserve">Intshayelelo p. iii </w:t>
      </w:r>
    </w:p>
    <w:p w:rsidR="00572A44" w:rsidRDefault="00572A44" w:rsidP="00154A36">
      <w:pPr>
        <w:pStyle w:val="Default0"/>
        <w:numPr>
          <w:ilvl w:val="0"/>
          <w:numId w:val="10"/>
        </w:numPr>
        <w:ind w:left="720" w:hanging="540"/>
        <w:jc w:val="both"/>
        <w:rPr>
          <w:rFonts w:ascii="Futura Bk BT" w:hAnsi="Futura Bk BT" w:cs="Futura Bk BT"/>
          <w:color w:val="auto"/>
        </w:rPr>
      </w:pPr>
      <w:r w:rsidRPr="00EA7BC6">
        <w:rPr>
          <w:rFonts w:ascii="Bookman Old Style" w:hAnsi="Bookman Old Style" w:cs="Bookman Old Style"/>
          <w:bCs/>
          <w:color w:val="auto"/>
        </w:rPr>
        <w:t>1.</w:t>
      </w:r>
      <w:r>
        <w:rPr>
          <w:rFonts w:ascii="Bookman Old Style" w:hAnsi="Bookman Old Style" w:cs="Bookman Old Style"/>
          <w:b/>
          <w:bCs/>
          <w:color w:val="auto"/>
        </w:rPr>
        <w:t xml:space="preserve"> </w:t>
      </w:r>
      <w:r>
        <w:rPr>
          <w:rFonts w:ascii="Futura Bk BT" w:hAnsi="Futura Bk BT" w:cs="Futura Bk BT"/>
          <w:color w:val="auto"/>
        </w:rPr>
        <w:t xml:space="preserve">Intshayelelo kwiHIV/AIDS nokukhubazeka p. 1 </w:t>
      </w:r>
    </w:p>
    <w:p w:rsidR="00572A44" w:rsidRDefault="00572A44" w:rsidP="00154A36">
      <w:pPr>
        <w:pStyle w:val="Default0"/>
        <w:jc w:val="both"/>
        <w:rPr>
          <w:rFonts w:ascii="Futura Bk BT" w:hAnsi="Futura Bk BT" w:cs="Futura Bk BT"/>
          <w:color w:val="auto"/>
        </w:rPr>
      </w:pPr>
    </w:p>
    <w:p w:rsidR="00572A44" w:rsidRDefault="00572A44" w:rsidP="00154A36">
      <w:pPr>
        <w:pStyle w:val="Default0"/>
        <w:numPr>
          <w:ilvl w:val="0"/>
          <w:numId w:val="11"/>
        </w:numPr>
        <w:ind w:left="720" w:hanging="540"/>
        <w:jc w:val="both"/>
        <w:rPr>
          <w:rFonts w:ascii="Futura Bk BT" w:hAnsi="Futura Bk BT" w:cs="Futura Bk BT"/>
          <w:color w:val="auto"/>
        </w:rPr>
      </w:pPr>
      <w:r>
        <w:rPr>
          <w:rFonts w:ascii="Futura Bk BT" w:hAnsi="Futura Bk BT" w:cs="Futura Bk BT"/>
          <w:color w:val="auto"/>
        </w:rPr>
        <w:t xml:space="preserve">2. Imeko yethu yesini p. 5 </w:t>
      </w:r>
    </w:p>
    <w:p w:rsidR="00572A44" w:rsidRDefault="00572A44" w:rsidP="00154A36">
      <w:pPr>
        <w:pStyle w:val="Default0"/>
        <w:jc w:val="both"/>
        <w:rPr>
          <w:rFonts w:ascii="Futura Bk BT" w:hAnsi="Futura Bk BT" w:cs="Futura Bk BT"/>
          <w:color w:val="auto"/>
        </w:rPr>
      </w:pPr>
    </w:p>
    <w:p w:rsidR="00572A44" w:rsidRDefault="00572A44" w:rsidP="00154A36">
      <w:pPr>
        <w:pStyle w:val="Default0"/>
        <w:numPr>
          <w:ilvl w:val="0"/>
          <w:numId w:val="12"/>
        </w:numPr>
        <w:ind w:left="720" w:hanging="540"/>
        <w:jc w:val="both"/>
        <w:rPr>
          <w:rFonts w:ascii="Futura Bk BT" w:hAnsi="Futura Bk BT" w:cs="Futura Bk BT"/>
          <w:color w:val="auto"/>
        </w:rPr>
      </w:pPr>
      <w:r>
        <w:rPr>
          <w:rFonts w:ascii="Futura Bk BT" w:hAnsi="Futura Bk BT" w:cs="Futura Bk BT"/>
          <w:color w:val="auto"/>
        </w:rPr>
        <w:t xml:space="preserve">3. Abasetyhini ne-HIV/AIDS p. 8 </w:t>
      </w:r>
    </w:p>
    <w:p w:rsidR="00572A44" w:rsidRDefault="00572A44" w:rsidP="00154A36">
      <w:pPr>
        <w:pStyle w:val="Default0"/>
        <w:jc w:val="both"/>
        <w:rPr>
          <w:rFonts w:ascii="Futura Bk BT" w:hAnsi="Futura Bk BT" w:cs="Futura Bk BT"/>
          <w:color w:val="auto"/>
        </w:rPr>
      </w:pPr>
    </w:p>
    <w:p w:rsidR="00572A44" w:rsidRDefault="00572A44" w:rsidP="00154A36">
      <w:pPr>
        <w:pStyle w:val="Default0"/>
        <w:numPr>
          <w:ilvl w:val="0"/>
          <w:numId w:val="13"/>
        </w:numPr>
        <w:ind w:left="720" w:hanging="540"/>
        <w:jc w:val="both"/>
        <w:rPr>
          <w:rFonts w:ascii="Futura Bk BT" w:hAnsi="Futura Bk BT" w:cs="Futura Bk BT"/>
          <w:color w:val="auto"/>
        </w:rPr>
      </w:pPr>
      <w:r>
        <w:rPr>
          <w:rFonts w:ascii="Futura Bk BT" w:hAnsi="Futura Bk BT" w:cs="Futura Bk BT"/>
          <w:color w:val="auto"/>
        </w:rPr>
        <w:t xml:space="preserve">4. HIV Bayoloji p. 13 </w:t>
      </w:r>
    </w:p>
    <w:p w:rsidR="00572A44" w:rsidRDefault="00572A44" w:rsidP="00154A36">
      <w:pPr>
        <w:pStyle w:val="Default0"/>
        <w:jc w:val="both"/>
        <w:rPr>
          <w:rFonts w:ascii="Futura Bk BT" w:hAnsi="Futura Bk BT" w:cs="Futura Bk BT"/>
          <w:color w:val="auto"/>
        </w:rPr>
      </w:pPr>
    </w:p>
    <w:p w:rsidR="00572A44" w:rsidRDefault="00572A44" w:rsidP="00154A36">
      <w:pPr>
        <w:pStyle w:val="Default0"/>
        <w:numPr>
          <w:ilvl w:val="0"/>
          <w:numId w:val="14"/>
        </w:numPr>
        <w:ind w:left="720" w:hanging="540"/>
        <w:jc w:val="both"/>
        <w:rPr>
          <w:rFonts w:ascii="Futura Bk BT" w:hAnsi="Futura Bk BT" w:cs="Futura Bk BT"/>
          <w:color w:val="auto"/>
        </w:rPr>
      </w:pPr>
      <w:r>
        <w:rPr>
          <w:rFonts w:ascii="Futura Bk BT" w:hAnsi="Futura Bk BT" w:cs="Futura Bk BT"/>
          <w:color w:val="auto"/>
        </w:rPr>
        <w:t xml:space="preserve">5. Ukhuseleko p. 21 </w:t>
      </w:r>
    </w:p>
    <w:p w:rsidR="00572A44" w:rsidRDefault="00572A44" w:rsidP="00154A36">
      <w:pPr>
        <w:pStyle w:val="Default0"/>
        <w:jc w:val="both"/>
        <w:rPr>
          <w:rFonts w:ascii="Futura Bk BT" w:hAnsi="Futura Bk BT" w:cs="Futura Bk BT"/>
          <w:color w:val="auto"/>
        </w:rPr>
      </w:pPr>
    </w:p>
    <w:p w:rsidR="00572A44" w:rsidRDefault="00572A44" w:rsidP="00154A36">
      <w:pPr>
        <w:pStyle w:val="Default0"/>
        <w:numPr>
          <w:ilvl w:val="0"/>
          <w:numId w:val="15"/>
        </w:numPr>
        <w:ind w:left="720" w:hanging="540"/>
        <w:jc w:val="both"/>
        <w:rPr>
          <w:rFonts w:ascii="Futura Bk BT" w:hAnsi="Futura Bk BT" w:cs="Futura Bk BT"/>
          <w:color w:val="auto"/>
        </w:rPr>
      </w:pPr>
      <w:r>
        <w:rPr>
          <w:rFonts w:ascii="Futura Bk BT" w:hAnsi="Futura Bk BT" w:cs="Futura Bk BT"/>
          <w:color w:val="auto"/>
        </w:rPr>
        <w:t xml:space="preserve">6. Ukuhlola i-HIV  p. 30 </w:t>
      </w:r>
    </w:p>
    <w:p w:rsidR="00572A44" w:rsidRDefault="00572A44" w:rsidP="00154A36">
      <w:pPr>
        <w:pStyle w:val="Default0"/>
        <w:jc w:val="both"/>
        <w:rPr>
          <w:rFonts w:ascii="Futura Bk BT" w:hAnsi="Futura Bk BT" w:cs="Futura Bk BT"/>
          <w:color w:val="auto"/>
        </w:rPr>
      </w:pPr>
    </w:p>
    <w:p w:rsidR="00572A44" w:rsidRDefault="00572A44" w:rsidP="00154A36">
      <w:pPr>
        <w:pStyle w:val="Default0"/>
        <w:numPr>
          <w:ilvl w:val="0"/>
          <w:numId w:val="16"/>
        </w:numPr>
        <w:ind w:left="720" w:hanging="540"/>
        <w:jc w:val="both"/>
        <w:rPr>
          <w:rFonts w:ascii="Futura Bk BT" w:hAnsi="Futura Bk BT" w:cs="Futura Bk BT"/>
          <w:color w:val="auto"/>
        </w:rPr>
      </w:pPr>
      <w:r>
        <w:rPr>
          <w:rFonts w:ascii="Futura Bk BT" w:hAnsi="Futura Bk BT" w:cs="Futura Bk BT"/>
          <w:color w:val="auto"/>
        </w:rPr>
        <w:t xml:space="preserve">7. Ukuphila neHIV/AIDS p. 34 </w:t>
      </w:r>
    </w:p>
    <w:p w:rsidR="00572A44" w:rsidRDefault="00572A44" w:rsidP="00154A36">
      <w:pPr>
        <w:pStyle w:val="Default0"/>
        <w:jc w:val="both"/>
        <w:rPr>
          <w:rFonts w:ascii="Futura Bk BT" w:hAnsi="Futura Bk BT" w:cs="Futura Bk BT"/>
          <w:color w:val="auto"/>
        </w:rPr>
      </w:pPr>
    </w:p>
    <w:p w:rsidR="00572A44" w:rsidRDefault="00572A44" w:rsidP="00154A36">
      <w:pPr>
        <w:pStyle w:val="Default0"/>
        <w:numPr>
          <w:ilvl w:val="0"/>
          <w:numId w:val="17"/>
        </w:numPr>
        <w:ind w:left="720" w:hanging="540"/>
        <w:jc w:val="both"/>
        <w:rPr>
          <w:rFonts w:ascii="Futura Bk BT" w:hAnsi="Futura Bk BT" w:cs="Futura Bk BT"/>
          <w:color w:val="auto"/>
        </w:rPr>
      </w:pPr>
      <w:r>
        <w:rPr>
          <w:rFonts w:ascii="Futura Bk BT" w:hAnsi="Futura Bk BT" w:cs="Futura Bk BT"/>
          <w:color w:val="auto"/>
        </w:rPr>
        <w:t xml:space="preserve">8. Izothe nokuCalucalulwa; kwiindawo zengqesho nemiba engokomthetho p. 42 </w:t>
      </w:r>
    </w:p>
    <w:p w:rsidR="00572A44" w:rsidRDefault="00572A44" w:rsidP="00154A36">
      <w:pPr>
        <w:pStyle w:val="Default0"/>
        <w:jc w:val="both"/>
        <w:rPr>
          <w:rFonts w:ascii="Futura Bk BT" w:hAnsi="Futura Bk BT" w:cs="Futura Bk BT"/>
          <w:color w:val="auto"/>
        </w:rPr>
      </w:pPr>
    </w:p>
    <w:p w:rsidR="00572A44" w:rsidRDefault="00572A44" w:rsidP="00154A36">
      <w:pPr>
        <w:pStyle w:val="Default0"/>
        <w:numPr>
          <w:ilvl w:val="0"/>
          <w:numId w:val="18"/>
        </w:numPr>
        <w:ind w:left="720" w:hanging="540"/>
        <w:jc w:val="both"/>
        <w:rPr>
          <w:rFonts w:ascii="Futura Bk BT" w:hAnsi="Futura Bk BT" w:cs="Futura Bk BT"/>
          <w:color w:val="auto"/>
        </w:rPr>
      </w:pPr>
      <w:r>
        <w:rPr>
          <w:rFonts w:ascii="Futura Bk BT" w:hAnsi="Futura Bk BT" w:cs="Futura Bk BT"/>
          <w:color w:val="auto"/>
        </w:rPr>
        <w:t xml:space="preserve">9. </w:t>
      </w:r>
    </w:p>
    <w:p w:rsidR="00572A44" w:rsidRDefault="00572A44" w:rsidP="00154A36">
      <w:pPr>
        <w:pStyle w:val="Default0"/>
        <w:numPr>
          <w:ilvl w:val="0"/>
          <w:numId w:val="18"/>
        </w:numPr>
        <w:ind w:left="720" w:hanging="540"/>
        <w:jc w:val="both"/>
        <w:rPr>
          <w:rFonts w:ascii="Futura Bk BT" w:hAnsi="Futura Bk BT" w:cs="Futura Bk BT"/>
          <w:color w:val="auto"/>
        </w:rPr>
      </w:pPr>
      <w:r>
        <w:rPr>
          <w:rFonts w:ascii="Futura Bk BT" w:hAnsi="Futura Bk BT" w:cs="Futura Bk BT"/>
          <w:color w:val="auto"/>
        </w:rPr>
        <w:t xml:space="preserve">Ukudlulisela kukaNina emNtwaneni (MTCT) p. 46 </w:t>
      </w:r>
    </w:p>
    <w:p w:rsidR="00572A44" w:rsidRDefault="00572A44" w:rsidP="00154A36">
      <w:pPr>
        <w:pStyle w:val="Default0"/>
        <w:jc w:val="both"/>
        <w:rPr>
          <w:rFonts w:ascii="Futura Bk BT" w:hAnsi="Futura Bk BT" w:cs="Futura Bk BT"/>
          <w:color w:val="auto"/>
        </w:rPr>
      </w:pPr>
    </w:p>
    <w:p w:rsidR="00572A44" w:rsidRDefault="00572A44" w:rsidP="00154A36">
      <w:pPr>
        <w:pStyle w:val="Default0"/>
        <w:numPr>
          <w:ilvl w:val="0"/>
          <w:numId w:val="19"/>
        </w:numPr>
        <w:ind w:left="720" w:hanging="540"/>
        <w:jc w:val="both"/>
        <w:rPr>
          <w:rFonts w:ascii="Futura Bk BT" w:hAnsi="Futura Bk BT" w:cs="Futura Bk BT"/>
          <w:color w:val="auto"/>
        </w:rPr>
      </w:pPr>
      <w:r>
        <w:rPr>
          <w:rFonts w:ascii="Futura Bk BT" w:hAnsi="Futura Bk BT" w:cs="Futura Bk BT"/>
          <w:color w:val="auto"/>
        </w:rPr>
        <w:t xml:space="preserve">10. Ukusasaza iLizwi p. 50 </w:t>
      </w:r>
    </w:p>
    <w:p w:rsidR="00572A44" w:rsidRDefault="00572A44" w:rsidP="00154A36">
      <w:pPr>
        <w:pStyle w:val="Default0"/>
        <w:jc w:val="both"/>
        <w:rPr>
          <w:rFonts w:ascii="Futura Bk BT" w:hAnsi="Futura Bk BT" w:cs="Futura Bk BT"/>
          <w:color w:val="auto"/>
        </w:rPr>
      </w:pPr>
    </w:p>
    <w:p w:rsidR="00572A44" w:rsidRDefault="00572A44" w:rsidP="00154A36">
      <w:pPr>
        <w:pStyle w:val="Default0"/>
        <w:numPr>
          <w:ilvl w:val="0"/>
          <w:numId w:val="20"/>
        </w:numPr>
        <w:ind w:left="720" w:hanging="540"/>
        <w:jc w:val="both"/>
        <w:rPr>
          <w:rFonts w:ascii="Futura Bk BT" w:hAnsi="Futura Bk BT" w:cs="Futura Bk BT"/>
          <w:color w:val="auto"/>
        </w:rPr>
      </w:pPr>
      <w:r>
        <w:rPr>
          <w:rFonts w:ascii="Futura Bk BT" w:hAnsi="Futura Bk BT" w:cs="Futura Bk BT"/>
          <w:color w:val="auto"/>
        </w:rPr>
        <w:t xml:space="preserve">11. Uqhagamshelwano p. 63 </w:t>
      </w:r>
    </w:p>
    <w:p w:rsidR="00572A44" w:rsidRDefault="00572A44" w:rsidP="00154A36">
      <w:pPr>
        <w:pStyle w:val="Default0"/>
        <w:jc w:val="both"/>
        <w:rPr>
          <w:rFonts w:ascii="Futura Bk BT" w:hAnsi="Futura Bk BT" w:cs="Futura Bk BT"/>
          <w:color w:val="auto"/>
        </w:rPr>
      </w:pPr>
    </w:p>
    <w:p w:rsidR="00572A44" w:rsidRDefault="00572A44" w:rsidP="00154A36">
      <w:pPr>
        <w:pStyle w:val="Default0"/>
        <w:ind w:left="180"/>
        <w:jc w:val="both"/>
        <w:rPr>
          <w:rFonts w:ascii="Futura Bk BT" w:hAnsi="Futura Bk BT" w:cs="Futura Bk BT"/>
          <w:color w:val="auto"/>
        </w:rPr>
      </w:pPr>
      <w:r>
        <w:rPr>
          <w:rFonts w:ascii="Futura Bk BT" w:hAnsi="Futura Bk BT" w:cs="Futura Bk BT"/>
          <w:color w:val="auto"/>
        </w:rPr>
        <w:t xml:space="preserve">Izibonelelo p. 65 </w:t>
      </w:r>
    </w:p>
    <w:p w:rsidR="00572A44" w:rsidRDefault="00572A44" w:rsidP="00154A36">
      <w:pPr>
        <w:pStyle w:val="Default0"/>
        <w:ind w:left="180"/>
        <w:jc w:val="both"/>
        <w:rPr>
          <w:rFonts w:ascii="Futura Bk BT" w:hAnsi="Futura Bk BT" w:cs="Futura Bk BT"/>
          <w:color w:val="auto"/>
        </w:rPr>
      </w:pPr>
      <w:r>
        <w:rPr>
          <w:rFonts w:ascii="Futura Bk BT" w:hAnsi="Futura Bk BT" w:cs="Futura Bk BT"/>
          <w:color w:val="auto"/>
        </w:rPr>
        <w:t>Amagqabaza okuvala p. 66</w:t>
      </w:r>
    </w:p>
    <w:p w:rsidR="00572A44" w:rsidRDefault="00572A44" w:rsidP="00154A36">
      <w:pPr>
        <w:jc w:val="both"/>
        <w:rPr>
          <w:sz w:val="36"/>
          <w:szCs w:val="36"/>
        </w:rPr>
      </w:pPr>
      <w:r>
        <w:rPr>
          <w:sz w:val="36"/>
          <w:szCs w:val="36"/>
        </w:rPr>
        <w:t>         </w:t>
      </w:r>
    </w:p>
    <w:p w:rsidR="00572A44" w:rsidRDefault="00572A44" w:rsidP="00154A36">
      <w:pPr>
        <w:jc w:val="both"/>
        <w:rPr>
          <w:sz w:val="36"/>
          <w:szCs w:val="36"/>
        </w:rPr>
      </w:pPr>
    </w:p>
    <w:p w:rsidR="00572A44" w:rsidRDefault="00572A44" w:rsidP="00154A36">
      <w:pPr>
        <w:jc w:val="both"/>
        <w:rPr>
          <w:sz w:val="36"/>
          <w:szCs w:val="36"/>
        </w:rPr>
      </w:pPr>
    </w:p>
    <w:p w:rsidR="00572A44" w:rsidRDefault="00572A44" w:rsidP="00154A36">
      <w:pPr>
        <w:jc w:val="both"/>
        <w:rPr>
          <w:sz w:val="36"/>
          <w:szCs w:val="36"/>
        </w:rPr>
      </w:pPr>
    </w:p>
    <w:p w:rsidR="00572A44" w:rsidRDefault="00572A44" w:rsidP="00154A36">
      <w:pPr>
        <w:jc w:val="both"/>
        <w:rPr>
          <w:sz w:val="36"/>
          <w:szCs w:val="36"/>
        </w:rPr>
      </w:pPr>
    </w:p>
    <w:p w:rsidR="00572A44" w:rsidRDefault="00572A44" w:rsidP="00154A36">
      <w:pPr>
        <w:jc w:val="both"/>
        <w:rPr>
          <w:sz w:val="36"/>
          <w:szCs w:val="36"/>
        </w:rPr>
      </w:pPr>
    </w:p>
    <w:p w:rsidR="00572A44" w:rsidRDefault="00572A44" w:rsidP="00154A36">
      <w:pPr>
        <w:jc w:val="both"/>
        <w:rPr>
          <w:sz w:val="36"/>
          <w:szCs w:val="36"/>
        </w:rPr>
      </w:pPr>
    </w:p>
    <w:p w:rsidR="00572A44" w:rsidRDefault="00572A44" w:rsidP="00154A36">
      <w:pPr>
        <w:jc w:val="both"/>
        <w:rPr>
          <w:sz w:val="36"/>
          <w:szCs w:val="36"/>
        </w:rPr>
      </w:pPr>
    </w:p>
    <w:p w:rsidR="00572A44" w:rsidRDefault="00572A44" w:rsidP="00154A36">
      <w:pPr>
        <w:jc w:val="both"/>
        <w:rPr>
          <w:sz w:val="36"/>
          <w:szCs w:val="36"/>
        </w:rPr>
      </w:pPr>
    </w:p>
    <w:p w:rsidR="00572A44" w:rsidRDefault="00572A44" w:rsidP="00154A36">
      <w:pPr>
        <w:jc w:val="both"/>
        <w:rPr>
          <w:sz w:val="36"/>
          <w:szCs w:val="36"/>
        </w:rPr>
      </w:pPr>
    </w:p>
    <w:p w:rsidR="00572A44" w:rsidRDefault="00572A44" w:rsidP="00154A36">
      <w:pPr>
        <w:jc w:val="both"/>
        <w:rPr>
          <w:sz w:val="32"/>
          <w:szCs w:val="32"/>
        </w:rPr>
      </w:pPr>
    </w:p>
    <w:p w:rsidR="00572A44" w:rsidRDefault="00572A44" w:rsidP="00154A36">
      <w:pPr>
        <w:shd w:val="clear" w:color="auto" w:fill="D9D9D9"/>
        <w:jc w:val="both"/>
        <w:rPr>
          <w:b/>
          <w:bCs/>
          <w:sz w:val="36"/>
          <w:szCs w:val="36"/>
        </w:rPr>
      </w:pPr>
    </w:p>
    <w:p w:rsidR="00572A44" w:rsidRDefault="00572A44" w:rsidP="00154A36">
      <w:pPr>
        <w:shd w:val="clear" w:color="auto" w:fill="D9D9D9"/>
        <w:jc w:val="both"/>
        <w:rPr>
          <w:b/>
          <w:bCs/>
          <w:sz w:val="36"/>
          <w:szCs w:val="36"/>
        </w:rPr>
      </w:pPr>
      <w:r>
        <w:rPr>
          <w:b/>
          <w:bCs/>
          <w:sz w:val="36"/>
          <w:szCs w:val="36"/>
        </w:rPr>
        <w:t>ISAHLUKO 1</w:t>
      </w:r>
    </w:p>
    <w:p w:rsidR="00572A44" w:rsidRDefault="00572A44" w:rsidP="00154A36">
      <w:pPr>
        <w:jc w:val="both"/>
        <w:rPr>
          <w:b/>
          <w:bCs/>
          <w:sz w:val="32"/>
          <w:szCs w:val="32"/>
        </w:rPr>
      </w:pPr>
    </w:p>
    <w:p w:rsidR="00572A44" w:rsidRDefault="00572A44" w:rsidP="00154A36">
      <w:pPr>
        <w:pStyle w:val="Default0"/>
        <w:jc w:val="both"/>
        <w:rPr>
          <w:rFonts w:cs="Times New Roman"/>
          <w:color w:val="auto"/>
          <w:sz w:val="28"/>
          <w:szCs w:val="28"/>
        </w:rPr>
      </w:pPr>
      <w:r>
        <w:rPr>
          <w:rFonts w:cs="Times New Roman"/>
          <w:color w:val="auto"/>
          <w:sz w:val="28"/>
          <w:szCs w:val="28"/>
        </w:rPr>
        <w:t>Intshayelo kwi-HIV/AIDS nokuKhubazeka</w:t>
      </w:r>
    </w:p>
    <w:p w:rsidR="00572A44" w:rsidRPr="00EA186F" w:rsidRDefault="00572A44" w:rsidP="00154A36">
      <w:pPr>
        <w:pStyle w:val="Default0"/>
        <w:ind w:left="360"/>
        <w:jc w:val="both"/>
        <w:rPr>
          <w:rFonts w:ascii="Futura XBlkCnIt BT" w:hAnsi="Futura XBlkCnIt BT" w:cs="Futura XBlkCnIt BT"/>
          <w:color w:val="auto"/>
          <w:sz w:val="28"/>
          <w:szCs w:val="28"/>
          <w:lang w:val="fr-FR"/>
        </w:rPr>
      </w:pPr>
      <w:r w:rsidRPr="00EA186F">
        <w:rPr>
          <w:rFonts w:ascii="Futura XBlkCnIt BT" w:hAnsi="Futura XBlkCnIt BT" w:cs="Futura XBlkCnIt BT"/>
          <w:color w:val="auto"/>
          <w:sz w:val="28"/>
          <w:szCs w:val="28"/>
          <w:lang w:val="fr-FR"/>
        </w:rPr>
        <w:t>Kwesi sahluko fumanisa uze uxoxe…</w:t>
      </w:r>
    </w:p>
    <w:p w:rsidR="00572A44" w:rsidRDefault="00572A44" w:rsidP="00154A36">
      <w:pPr>
        <w:pStyle w:val="Default0"/>
        <w:numPr>
          <w:ilvl w:val="0"/>
          <w:numId w:val="21"/>
        </w:numPr>
        <w:ind w:left="360"/>
        <w:jc w:val="both"/>
        <w:rPr>
          <w:rFonts w:ascii="Futura XBlkCnIt BT" w:hAnsi="Futura XBlkCnIt BT" w:cs="Futura XBlkCnIt BT"/>
          <w:color w:val="auto"/>
          <w:sz w:val="28"/>
          <w:szCs w:val="28"/>
        </w:rPr>
      </w:pPr>
      <w:r>
        <w:rPr>
          <w:rFonts w:ascii="Futura XBlkCnIt BT" w:hAnsi="Futura XBlkCnIt BT" w:cs="Futura XBlkCnIt BT"/>
          <w:color w:val="auto"/>
          <w:sz w:val="28"/>
          <w:szCs w:val="28"/>
        </w:rPr>
        <w:t>• Unxibelelwano phakathi kwe-HIV nokuKhubazeka</w:t>
      </w:r>
    </w:p>
    <w:p w:rsidR="00572A44" w:rsidRDefault="00572A44" w:rsidP="00154A36">
      <w:pPr>
        <w:pStyle w:val="Default0"/>
        <w:numPr>
          <w:ilvl w:val="0"/>
          <w:numId w:val="21"/>
        </w:numPr>
        <w:ind w:left="360"/>
        <w:jc w:val="both"/>
        <w:rPr>
          <w:rFonts w:ascii="Futura XBlkCnIt BT" w:hAnsi="Futura XBlkCnIt BT" w:cs="Futura XBlkCnIt BT"/>
          <w:color w:val="auto"/>
          <w:sz w:val="28"/>
          <w:szCs w:val="28"/>
        </w:rPr>
      </w:pPr>
      <w:r>
        <w:rPr>
          <w:rFonts w:ascii="Futura XBlkCnIt BT" w:hAnsi="Futura XBlkCnIt BT" w:cs="Futura XBlkCnIt BT"/>
          <w:color w:val="auto"/>
          <w:sz w:val="28"/>
          <w:szCs w:val="28"/>
        </w:rPr>
        <w:t>• Amabakala okuba sesichengeni kwabantu abakhubazekileyo</w:t>
      </w:r>
    </w:p>
    <w:p w:rsidR="00572A44" w:rsidRDefault="00572A44" w:rsidP="00154A36">
      <w:pPr>
        <w:pStyle w:val="Default0"/>
        <w:jc w:val="both"/>
        <w:rPr>
          <w:rFonts w:ascii="Futura XBlkCnIt BT" w:hAnsi="Futura XBlkCnIt BT" w:cs="Futura XBlkCnIt BT"/>
          <w:color w:val="auto"/>
          <w:sz w:val="28"/>
          <w:szCs w:val="28"/>
        </w:rPr>
      </w:pPr>
    </w:p>
    <w:p w:rsidR="00572A44" w:rsidRDefault="00572A44" w:rsidP="00154A36">
      <w:pPr>
        <w:pStyle w:val="Default0"/>
        <w:ind w:left="360" w:right="720"/>
        <w:jc w:val="both"/>
        <w:rPr>
          <w:rFonts w:ascii="Futura Hv BT" w:hAnsi="Futura Hv BT" w:cs="Futura Hv BT"/>
          <w:color w:val="auto"/>
          <w:sz w:val="20"/>
          <w:szCs w:val="20"/>
        </w:rPr>
      </w:pPr>
      <w:r>
        <w:rPr>
          <w:rFonts w:ascii="Futura Hv BT" w:hAnsi="Futura Hv BT" w:cs="Futura Hv BT"/>
          <w:i/>
          <w:iCs/>
          <w:color w:val="auto"/>
          <w:sz w:val="20"/>
          <w:szCs w:val="20"/>
        </w:rPr>
        <w:t xml:space="preserve">Amagama abalulekileyo </w:t>
      </w:r>
    </w:p>
    <w:p w:rsidR="00572A44" w:rsidRDefault="00572A44" w:rsidP="00154A36">
      <w:pPr>
        <w:pStyle w:val="Default0"/>
        <w:ind w:left="360" w:right="720"/>
        <w:jc w:val="both"/>
        <w:rPr>
          <w:rFonts w:ascii="Futura Lt BT" w:hAnsi="Futura Lt BT" w:cs="Futura Lt BT"/>
          <w:color w:val="auto"/>
          <w:sz w:val="12"/>
          <w:szCs w:val="12"/>
        </w:rPr>
      </w:pPr>
      <w:r>
        <w:rPr>
          <w:rFonts w:ascii="Futura Hv BT" w:hAnsi="Futura Hv BT" w:cs="Futura Hv BT"/>
          <w:i/>
          <w:iCs/>
          <w:color w:val="auto"/>
          <w:sz w:val="20"/>
          <w:szCs w:val="20"/>
        </w:rPr>
        <w:t xml:space="preserve">IHIV: </w:t>
      </w:r>
      <w:r>
        <w:rPr>
          <w:rFonts w:ascii="Futura Lt BT" w:hAnsi="Futura Lt BT" w:cs="Futura Lt BT"/>
          <w:i/>
          <w:iCs/>
          <w:color w:val="auto"/>
          <w:sz w:val="20"/>
          <w:szCs w:val="20"/>
        </w:rPr>
        <w:t>Human immunodeficiency virus. Intsholongwane ebangela iAIDS.</w:t>
      </w:r>
      <w:r>
        <w:rPr>
          <w:rFonts w:ascii="Futura Lt BT" w:hAnsi="Futura Lt BT" w:cs="Futura Lt BT"/>
          <w:i/>
          <w:iCs/>
          <w:color w:val="auto"/>
          <w:sz w:val="12"/>
          <w:szCs w:val="12"/>
        </w:rPr>
        <w:t xml:space="preserve">i </w:t>
      </w:r>
    </w:p>
    <w:p w:rsidR="00572A44" w:rsidRDefault="00572A44" w:rsidP="00154A36">
      <w:pPr>
        <w:pStyle w:val="Default0"/>
        <w:ind w:left="360" w:right="720"/>
        <w:jc w:val="both"/>
        <w:rPr>
          <w:rFonts w:ascii="Futura Lt BT" w:hAnsi="Futura Lt BT" w:cs="Futura Lt BT"/>
          <w:color w:val="auto"/>
          <w:sz w:val="12"/>
          <w:szCs w:val="12"/>
        </w:rPr>
      </w:pPr>
      <w:r>
        <w:rPr>
          <w:rFonts w:ascii="Futura Hv BT" w:hAnsi="Futura Hv BT" w:cs="Futura Hv BT"/>
          <w:i/>
          <w:iCs/>
          <w:color w:val="auto"/>
          <w:sz w:val="20"/>
          <w:szCs w:val="20"/>
        </w:rPr>
        <w:t xml:space="preserve">AIDS: </w:t>
      </w:r>
      <w:r>
        <w:rPr>
          <w:rFonts w:ascii="Futura Lt BT" w:hAnsi="Futura Lt BT" w:cs="Futura Lt BT"/>
          <w:i/>
          <w:iCs/>
          <w:color w:val="auto"/>
          <w:sz w:val="20"/>
          <w:szCs w:val="20"/>
        </w:rPr>
        <w:t>Acquired Immune Deficiency Syndrome or Acquired ImmunoDeficiency Syndrome. Iqela lezifo ezibangelwa yiHuman Immunodeficiency Virus okanye iHIV.</w:t>
      </w:r>
      <w:r>
        <w:rPr>
          <w:rFonts w:ascii="Futura Lt BT" w:hAnsi="Futura Lt BT" w:cs="Futura Lt BT"/>
          <w:i/>
          <w:iCs/>
          <w:color w:val="auto"/>
          <w:sz w:val="12"/>
          <w:szCs w:val="12"/>
        </w:rPr>
        <w:t xml:space="preserve">ii </w:t>
      </w:r>
    </w:p>
    <w:p w:rsidR="00572A44" w:rsidRDefault="00572A44" w:rsidP="00154A36">
      <w:pPr>
        <w:pStyle w:val="Default0"/>
        <w:ind w:left="360" w:right="720"/>
        <w:jc w:val="both"/>
        <w:rPr>
          <w:rFonts w:ascii="Futura Lt BT" w:hAnsi="Futura Lt BT" w:cs="Futura Lt BT"/>
          <w:color w:val="auto"/>
          <w:sz w:val="20"/>
          <w:szCs w:val="20"/>
        </w:rPr>
      </w:pPr>
      <w:r>
        <w:rPr>
          <w:rFonts w:ascii="Futura Hv BT" w:hAnsi="Futura Hv BT" w:cs="Futura Hv BT"/>
          <w:i/>
          <w:iCs/>
          <w:color w:val="auto"/>
          <w:sz w:val="20"/>
          <w:szCs w:val="20"/>
        </w:rPr>
        <w:t xml:space="preserve">Ukukhubazeka: Ukukhubazeka yimiqobo okanye ukusikelwa umda kwimisebenzi eyenziwa luluntu ethi ibe negalelo elincinane okanye engababandakanyiyo abantu abaneziphene ngaloo ndlela bangaqukwa kwimisebenzi eyenzela uluntu. </w:t>
      </w:r>
    </w:p>
    <w:p w:rsidR="00572A44" w:rsidRDefault="00572A44" w:rsidP="00154A36">
      <w:pPr>
        <w:pStyle w:val="Default0"/>
        <w:jc w:val="both"/>
        <w:rPr>
          <w:rFonts w:ascii="Futura Lt BT" w:hAnsi="Futura Lt BT" w:cs="Futura Lt BT"/>
          <w:color w:val="auto"/>
          <w:sz w:val="13"/>
          <w:szCs w:val="13"/>
        </w:rPr>
      </w:pPr>
      <w:r>
        <w:rPr>
          <w:rFonts w:ascii="Futura Lt BT" w:hAnsi="Futura Lt BT" w:cs="Futura Lt BT"/>
          <w:color w:val="auto"/>
          <w:sz w:val="22"/>
          <w:szCs w:val="22"/>
        </w:rPr>
        <w:t xml:space="preserve">Okokuqala, masazise uVuyo, umfo owathi wakhutyazwa yipoliyo kwiminyaka yakhe eselula kwaye ngoku uhamba ngeentonga ibe usebenza kwindawo yochweyo yokhuseleko apho kuthungwa iingxowa zamalaphu, iimpahla nezinye ii-oda. Ngoku uthandana noNandi osisithulu kwasekuzalweni </w:t>
      </w:r>
      <w:r>
        <w:rPr>
          <w:rFonts w:ascii="Futura Lt BT" w:hAnsi="Futura Lt BT" w:cs="Futura Lt BT"/>
          <w:color w:val="auto"/>
          <w:sz w:val="13"/>
          <w:szCs w:val="13"/>
        </w:rPr>
        <w:t xml:space="preserve">iii </w:t>
      </w:r>
    </w:p>
    <w:p w:rsidR="00572A44" w:rsidRDefault="00572A44" w:rsidP="00154A36">
      <w:pPr>
        <w:pStyle w:val="Default0"/>
        <w:jc w:val="both"/>
        <w:rPr>
          <w:rFonts w:ascii="Futura Lt BT" w:hAnsi="Futura Lt BT" w:cs="Futura Lt BT"/>
          <w:color w:val="auto"/>
          <w:sz w:val="13"/>
          <w:szCs w:val="13"/>
        </w:rPr>
      </w:pPr>
    </w:p>
    <w:p w:rsidR="00572A44" w:rsidRDefault="00572A44" w:rsidP="00154A36">
      <w:pPr>
        <w:pStyle w:val="Default0"/>
        <w:jc w:val="both"/>
        <w:rPr>
          <w:rFonts w:ascii="Futura Lt BT" w:hAnsi="Futura Lt BT" w:cs="Futura Lt BT"/>
          <w:color w:val="auto"/>
          <w:sz w:val="13"/>
          <w:szCs w:val="13"/>
        </w:rPr>
      </w:pPr>
    </w:p>
    <w:p w:rsidR="00572A44" w:rsidRDefault="00572A44" w:rsidP="00154A36">
      <w:pPr>
        <w:pStyle w:val="Default0"/>
        <w:ind w:left="720" w:hanging="720"/>
        <w:jc w:val="both"/>
        <w:rPr>
          <w:rFonts w:ascii="Futura LtCn BT" w:hAnsi="Futura LtCn BT" w:cs="Futura LtCn BT"/>
          <w:color w:val="auto"/>
        </w:rPr>
      </w:pPr>
      <w:r>
        <w:rPr>
          <w:rFonts w:ascii="Futura MdCn BT" w:hAnsi="Futura MdCn BT" w:cs="Futura MdCn BT"/>
          <w:color w:val="auto"/>
        </w:rPr>
        <w:t>Vuyo: Molweni! Igama lam ndingu</w:t>
      </w:r>
      <w:r>
        <w:rPr>
          <w:rFonts w:ascii="Futura LtCn BT" w:hAnsi="Futura LtCn BT" w:cs="Futura LtCn BT"/>
          <w:color w:val="auto"/>
        </w:rPr>
        <w:t xml:space="preserve">Vuyo… </w:t>
      </w:r>
    </w:p>
    <w:p w:rsidR="00572A44" w:rsidRDefault="00572A44" w:rsidP="00154A36">
      <w:pPr>
        <w:pStyle w:val="Default0"/>
        <w:ind w:left="720" w:hanging="720"/>
        <w:jc w:val="both"/>
        <w:rPr>
          <w:sz w:val="22"/>
          <w:szCs w:val="22"/>
        </w:rPr>
      </w:pPr>
      <w:r>
        <w:rPr>
          <w:rFonts w:ascii="Futura MdCn BT" w:hAnsi="Futura MdCn BT" w:cs="Futura MdCn BT"/>
          <w:color w:val="auto"/>
        </w:rPr>
        <w:t>Nandi: Mna ke ninguNandi</w:t>
      </w:r>
      <w:r>
        <w:rPr>
          <w:rFonts w:ascii="Futura LtCn BT" w:hAnsi="Futura LtCn BT" w:cs="Futura LtCn BT"/>
          <w:color w:val="auto"/>
        </w:rPr>
        <w:t xml:space="preserve">… </w:t>
      </w:r>
      <w:r>
        <w:rPr>
          <w:sz w:val="22"/>
          <w:szCs w:val="22"/>
        </w:rPr>
        <w:t xml:space="preserve">                    </w:t>
      </w:r>
    </w:p>
    <w:p w:rsidR="00572A44" w:rsidRDefault="00572A44" w:rsidP="00154A36">
      <w:pPr>
        <w:jc w:val="both"/>
        <w:rPr>
          <w:sz w:val="22"/>
          <w:szCs w:val="22"/>
        </w:rPr>
      </w:pPr>
      <w:r w:rsidRPr="00A04D27">
        <w:rPr>
          <w:noProof/>
          <w:lang w:val="de-CH" w:eastAsia="ko-KR"/>
        </w:rPr>
        <w:pict>
          <v:shape id="Picture 3" o:spid="_x0000_i1027" type="#_x0000_t75" alt="image003" style="width:10.5pt;height:10.5pt;visibility:visible">
            <v:imagedata r:id="rId10" o:title=""/>
          </v:shape>
        </w:pict>
      </w:r>
      <w:r w:rsidRPr="00A04D27">
        <w:rPr>
          <w:noProof/>
          <w:sz w:val="22"/>
          <w:szCs w:val="22"/>
          <w:lang w:val="de-CH" w:eastAsia="ko-KR"/>
        </w:rPr>
        <w:pict>
          <v:shape id="Picture 4" o:spid="_x0000_i1028" type="#_x0000_t75" alt="apha siboniswa igatyana lase Africa, lincumile kwaye loyame ngeentonga." style="width:108pt;height:114pt;visibility:visible">
            <v:imagedata r:id="rId11" o:title=""/>
          </v:shape>
        </w:pict>
      </w:r>
      <w:r>
        <w:rPr>
          <w:sz w:val="22"/>
          <w:szCs w:val="22"/>
        </w:rPr>
        <w:t xml:space="preserve">                                               </w:t>
      </w:r>
      <w:r w:rsidRPr="00A04D27">
        <w:rPr>
          <w:noProof/>
          <w:sz w:val="22"/>
          <w:szCs w:val="22"/>
          <w:lang w:val="de-CH" w:eastAsia="ko-KR"/>
        </w:rPr>
        <w:pict>
          <v:shape id="Picture 5" o:spid="_x0000_i1029" type="#_x0000_t75" alt="Apha siboniswa igqiyazana lase Afrika, lincumile, lenza umboniso wothando ngesandla sakhe sasekunene." style="width:129.75pt;height:123pt;visibility:visible">
            <v:imagedata r:id="rId12" o:title=""/>
          </v:shape>
        </w:pict>
      </w:r>
      <w:r>
        <w:rPr>
          <w:sz w:val="22"/>
          <w:szCs w:val="22"/>
        </w:rPr>
        <w:t>        </w:t>
      </w:r>
    </w:p>
    <w:p w:rsidR="00572A44" w:rsidRDefault="00572A44" w:rsidP="00154A36">
      <w:pPr>
        <w:jc w:val="both"/>
        <w:rPr>
          <w:sz w:val="22"/>
          <w:szCs w:val="22"/>
        </w:rPr>
      </w:pPr>
      <w:r>
        <w:rPr>
          <w:sz w:val="22"/>
          <w:szCs w:val="22"/>
        </w:rPr>
        <w:t xml:space="preserve">     </w:t>
      </w:r>
    </w:p>
    <w:p w:rsidR="00572A44" w:rsidRDefault="00572A44" w:rsidP="00154A36">
      <w:pPr>
        <w:jc w:val="both"/>
        <w:rPr>
          <w:sz w:val="22"/>
          <w:szCs w:val="22"/>
        </w:rPr>
      </w:pPr>
      <w:r>
        <w:rPr>
          <w:sz w:val="22"/>
          <w:szCs w:val="22"/>
        </w:rPr>
        <w:t xml:space="preserve">                                                                                                                                                                                 </w:t>
      </w:r>
    </w:p>
    <w:p w:rsidR="00572A44" w:rsidRDefault="00572A44" w:rsidP="00154A36">
      <w:pPr>
        <w:jc w:val="both"/>
        <w:rPr>
          <w:sz w:val="22"/>
          <w:szCs w:val="22"/>
        </w:rPr>
      </w:pPr>
    </w:p>
    <w:p w:rsidR="00572A44" w:rsidRDefault="00572A44" w:rsidP="00154A36">
      <w:pPr>
        <w:jc w:val="both"/>
        <w:rPr>
          <w:sz w:val="22"/>
          <w:szCs w:val="22"/>
        </w:rPr>
      </w:pPr>
      <w:r>
        <w:rPr>
          <w:b/>
          <w:bCs/>
          <w:sz w:val="22"/>
          <w:szCs w:val="22"/>
        </w:rPr>
        <w:t>                                         </w:t>
      </w:r>
    </w:p>
    <w:p w:rsidR="00572A44" w:rsidRDefault="00572A44" w:rsidP="00154A36">
      <w:pPr>
        <w:jc w:val="both"/>
        <w:rPr>
          <w:sz w:val="22"/>
          <w:szCs w:val="22"/>
        </w:rPr>
      </w:pPr>
      <w:r>
        <w:rPr>
          <w:sz w:val="22"/>
          <w:szCs w:val="22"/>
        </w:rPr>
        <w:t xml:space="preserve">                                                       </w:t>
      </w:r>
    </w:p>
    <w:p w:rsidR="00572A44" w:rsidRDefault="00572A44" w:rsidP="00154A36">
      <w:pPr>
        <w:jc w:val="both"/>
        <w:rPr>
          <w:sz w:val="22"/>
          <w:szCs w:val="22"/>
        </w:rPr>
      </w:pPr>
      <w:r>
        <w:rPr>
          <w:sz w:val="22"/>
          <w:szCs w:val="22"/>
        </w:rPr>
        <w:t xml:space="preserve">                                                      </w:t>
      </w: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b/>
          <w:bCs/>
          <w:sz w:val="32"/>
          <w:szCs w:val="32"/>
        </w:rPr>
      </w:pPr>
      <w:r>
        <w:rPr>
          <w:b/>
          <w:bCs/>
          <w:sz w:val="32"/>
          <w:szCs w:val="32"/>
        </w:rPr>
        <w:t xml:space="preserve">                            </w:t>
      </w:r>
      <w:r w:rsidRPr="00A04D27">
        <w:rPr>
          <w:b/>
          <w:bCs/>
          <w:noProof/>
          <w:sz w:val="32"/>
          <w:szCs w:val="32"/>
          <w:lang w:val="de-CH" w:eastAsia="ko-KR"/>
        </w:rPr>
        <w:pict>
          <v:shape id="Picture 6" o:spid="_x0000_i1030" type="#_x0000_t75" alt="Apha siboniswa uNandi noVuyo, bami kunye phambi kodonga olumhlophe, bancumile bonwabile." style="width:261pt;height:177.75pt;visibility:visible">
            <v:imagedata r:id="rId13" o:title=""/>
          </v:shape>
        </w:pict>
      </w:r>
      <w:r>
        <w:rPr>
          <w:b/>
          <w:bCs/>
          <w:sz w:val="32"/>
          <w:szCs w:val="32"/>
        </w:rPr>
        <w:t>                          </w:t>
      </w:r>
    </w:p>
    <w:p w:rsidR="00572A44" w:rsidRDefault="00572A44" w:rsidP="00154A36">
      <w:pPr>
        <w:jc w:val="both"/>
        <w:rPr>
          <w:b/>
          <w:bCs/>
          <w:sz w:val="22"/>
          <w:szCs w:val="22"/>
        </w:rPr>
      </w:pPr>
      <w:r>
        <w:rPr>
          <w:sz w:val="22"/>
          <w:szCs w:val="22"/>
        </w:rPr>
        <w:t xml:space="preserve">                                              </w:t>
      </w:r>
    </w:p>
    <w:p w:rsidR="00572A44" w:rsidRDefault="00572A44" w:rsidP="00154A36">
      <w:pPr>
        <w:jc w:val="both"/>
        <w:rPr>
          <w:b/>
          <w:bCs/>
          <w:sz w:val="32"/>
          <w:szCs w:val="32"/>
        </w:rPr>
      </w:pPr>
      <w:r>
        <w:rPr>
          <w:b/>
          <w:bCs/>
          <w:sz w:val="32"/>
          <w:szCs w:val="32"/>
        </w:rPr>
        <w:t xml:space="preserve">                       </w:t>
      </w:r>
    </w:p>
    <w:p w:rsidR="00572A44" w:rsidRDefault="00572A44" w:rsidP="00154A36">
      <w:pPr>
        <w:pStyle w:val="Default0"/>
        <w:ind w:left="720" w:hanging="720"/>
        <w:jc w:val="both"/>
        <w:rPr>
          <w:rFonts w:ascii="Futura LtCn BT" w:hAnsi="Futura LtCn BT" w:cs="Futura LtCn BT"/>
          <w:color w:val="auto"/>
        </w:rPr>
      </w:pPr>
      <w:r>
        <w:rPr>
          <w:rFonts w:ascii="Futura MdCn BT" w:hAnsi="Futura MdCn BT" w:cs="Futura MdCn BT"/>
          <w:color w:val="auto"/>
        </w:rPr>
        <w:t>Vuyo: Ibali lethu liya kukukhokela kule ncwadi. Siyathemba ukuba iya kuthi yenze kube lula ukufunda ngoGawulayo nentsholongwane yakhe oko kukuthi i-</w:t>
      </w:r>
      <w:r>
        <w:rPr>
          <w:rFonts w:ascii="Futura LtCn BT" w:hAnsi="Futura LtCn BT" w:cs="Futura LtCn BT"/>
          <w:color w:val="auto"/>
        </w:rPr>
        <w:t xml:space="preserve">HIV/AIDS. Kodwa ukuba kuho inxalenye ethile ongayiqondiyo musa ukuba nentloni ukubuza othile ukuba akucacise ngakumbi.  Ungaze uzive unentloni ukubuza imibuzo! </w:t>
      </w:r>
    </w:p>
    <w:p w:rsidR="00572A44" w:rsidRDefault="00572A44" w:rsidP="00154A36">
      <w:pPr>
        <w:pStyle w:val="Default0"/>
        <w:ind w:left="720"/>
        <w:jc w:val="both"/>
        <w:rPr>
          <w:rFonts w:ascii="Futura LtCn BT" w:hAnsi="Futura LtCn BT" w:cs="Futura LtCn BT"/>
          <w:color w:val="auto"/>
        </w:rPr>
      </w:pPr>
      <w:r>
        <w:rPr>
          <w:rFonts w:ascii="Futura LtCn BT" w:hAnsi="Futura LtCn BT" w:cs="Futura LtCn BT"/>
          <w:color w:val="auto"/>
        </w:rPr>
        <w:t xml:space="preserve">Ukuba unokucinga nje ngoku, into nje yokuba ndihamba ngeentonga, nto leyo ethetha nje ukuba ndineengalo eziqinileyo nezihlunu ezikhulu, kwaye ukuba sisithulu kukaNandi loo nto ithetha ukuba uneemvakalelo ngomculo endaweni yokuwuva! Le nto inokusuka isenze nje sibe ngabantu abakhethekileyo ababangela umdla! Ubuthulu buthetha nje ukuba uneemvakalelo zomculo kunokuba awuve! Le nto inokusenza nje abantu abakhethekileyo nababanga umdla! Kodwa kuno, sityatyekwa ngokuba neziphene kudla ngokwenza abanye bacinge ukuba bayayazi indlela esiyiyo; bacinga ukuba ngenye indlela sinexabiso eliphantsi.  Bawubhudile ke umhlola. Abantu baneentlobo ezahlukeneyo zemizimba, into esiyityabeka ngokuba kukhubezeka ingaba ziindlela nje eziqhelekileyo zemizimba eza kubayiyo. Inyaniso yile ukuba baqhubeka bebaphatha ngale ndlela abanye oko kunokubangela abantu abaninzi bakhubazeka indlela esilwakha ngayo uluntu lethu loo nto isenokubangela ukukhubazeka kwimizimba eminzi! </w:t>
      </w:r>
    </w:p>
    <w:p w:rsidR="00572A44" w:rsidRDefault="00572A44" w:rsidP="00154A36">
      <w:pPr>
        <w:pStyle w:val="Default0"/>
        <w:ind w:left="720"/>
        <w:jc w:val="both"/>
        <w:rPr>
          <w:rFonts w:ascii="Futura LtCn BT" w:hAnsi="Futura LtCn BT" w:cs="Futura LtCn BT"/>
          <w:color w:val="auto"/>
        </w:rPr>
      </w:pPr>
      <w:r>
        <w:rPr>
          <w:rFonts w:ascii="Futura LtCn BT" w:hAnsi="Futura LtCn BT" w:cs="Futura LtCn BT"/>
          <w:color w:val="auto"/>
        </w:rPr>
        <w:t xml:space="preserve">Phulaphula nje oku.  </w:t>
      </w:r>
    </w:p>
    <w:p w:rsidR="00572A44" w:rsidRDefault="00572A44" w:rsidP="00154A36">
      <w:pPr>
        <w:pStyle w:val="Default0"/>
        <w:ind w:left="720" w:right="720"/>
        <w:jc w:val="both"/>
        <w:rPr>
          <w:rFonts w:ascii="Futura Md BT" w:hAnsi="Futura Md BT" w:cs="Futura Md BT"/>
          <w:color w:val="auto"/>
          <w:sz w:val="13"/>
          <w:szCs w:val="13"/>
        </w:rPr>
      </w:pPr>
      <w:r>
        <w:rPr>
          <w:rFonts w:ascii="Futura Md BT" w:hAnsi="Futura Md BT" w:cs="Futura Md BT"/>
          <w:b/>
          <w:bCs/>
          <w:color w:val="auto"/>
          <w:sz w:val="22"/>
          <w:szCs w:val="22"/>
        </w:rPr>
        <w:t>Ukukhubazeka noPhuhliso: Zinxulumene ngantoni?</w:t>
      </w:r>
      <w:r>
        <w:rPr>
          <w:rFonts w:ascii="Futura Md BT" w:hAnsi="Futura Md BT" w:cs="Futura Md BT"/>
          <w:b/>
          <w:bCs/>
          <w:color w:val="auto"/>
          <w:sz w:val="13"/>
          <w:szCs w:val="13"/>
        </w:rPr>
        <w:t>iv</w:t>
      </w:r>
    </w:p>
    <w:p w:rsidR="00572A44" w:rsidRDefault="00572A44" w:rsidP="00154A36">
      <w:pPr>
        <w:pStyle w:val="Default0"/>
        <w:ind w:left="720" w:right="720"/>
        <w:jc w:val="both"/>
        <w:rPr>
          <w:rFonts w:ascii="Futura Lt BT" w:hAnsi="Futura Lt BT" w:cs="Futura Lt BT"/>
          <w:color w:val="auto"/>
          <w:sz w:val="22"/>
          <w:szCs w:val="22"/>
        </w:rPr>
      </w:pPr>
      <w:r>
        <w:rPr>
          <w:rFonts w:ascii="Futura Lt BT" w:hAnsi="Futura Lt BT" w:cs="Futura Lt BT"/>
          <w:color w:val="auto"/>
          <w:sz w:val="22"/>
          <w:szCs w:val="22"/>
        </w:rPr>
        <w:t xml:space="preserve">Abantu abakhubazekileyo baphakathi kwabona bantu bahlwempuzekileyo, abalizothe nabajongelwa phantsi ngabo bonke abemi behlabathi. Ukukhubazeka nendlala zingumjikelezo obuhlungu. </w:t>
      </w:r>
    </w:p>
    <w:p w:rsidR="00572A44" w:rsidRDefault="00572A44" w:rsidP="00154A36">
      <w:pPr>
        <w:pStyle w:val="Default0"/>
        <w:ind w:left="720" w:right="720"/>
        <w:jc w:val="both"/>
        <w:rPr>
          <w:rFonts w:ascii="Futura Lt BT" w:hAnsi="Futura Lt BT" w:cs="Futura Lt BT"/>
          <w:color w:val="auto"/>
          <w:sz w:val="22"/>
          <w:szCs w:val="22"/>
        </w:rPr>
      </w:pPr>
      <w:r>
        <w:rPr>
          <w:rFonts w:ascii="Futura Lt BT" w:hAnsi="Futura Lt BT" w:cs="Futura Lt BT"/>
          <w:color w:val="auto"/>
          <w:sz w:val="22"/>
          <w:szCs w:val="22"/>
        </w:rPr>
        <w:t xml:space="preserve">Iimeko zobuhlwempu ezifana nokungondleki ukukwazi ukufikelela iinkonzo zezempilo okanye indlela yokhuseleko neemko zemisebenzi izinto ezithile ezathi zenzeka emntwini ukususela ekuzalweni de kuse ekwaluphaleni. Zikho ke kananjalo izinto eziyimiqobo kwezempilo inkonzo zovuselelo, imfundo nomsebenzi, nezinye iinkalo zezoqoqosho nobomi basekuhlaleni zinokuba ngumgibe ebantwini kumjikelezo wobuhlwempu (Elwan 1999). </w:t>
      </w:r>
    </w:p>
    <w:p w:rsidR="00572A44" w:rsidRDefault="00572A44" w:rsidP="00154A36">
      <w:pPr>
        <w:pStyle w:val="Default0"/>
        <w:ind w:left="540" w:hanging="540"/>
        <w:jc w:val="both"/>
        <w:rPr>
          <w:rFonts w:ascii="Futura LtCn BT" w:hAnsi="Futura LtCn BT" w:cs="Futura LtCn BT"/>
          <w:color w:val="auto"/>
        </w:rPr>
      </w:pPr>
      <w:r>
        <w:rPr>
          <w:rFonts w:ascii="Futura MdCn BT" w:hAnsi="Futura MdCn BT" w:cs="Futura MdCn BT"/>
          <w:color w:val="auto"/>
        </w:rPr>
        <w:t>Vuyo: Ndime emgceni kwisibhedlele sasekuhlaleni, ndiphulaphule umongikazi ethetha nge-</w:t>
      </w:r>
      <w:r>
        <w:rPr>
          <w:rFonts w:ascii="Futura LtCn BT" w:hAnsi="Futura LtCn BT" w:cs="Futura LtCn BT"/>
          <w:color w:val="auto"/>
        </w:rPr>
        <w:t xml:space="preserve">HIV/AIDS. Le nto ibaluleke kakhulu kum, kuba ndidikiwe kukucalulwa kuba ndikhubazekile. Ndifanele ndilwe nomkhethe osingqongileyo kwezoqoqosho, ezempilo, kwimiba engesini—kwanakwimiba enge-HIV/AIDS. Ndinemibuzo emininzi… </w:t>
      </w:r>
    </w:p>
    <w:p w:rsidR="00572A44" w:rsidRDefault="00572A44" w:rsidP="00154A36">
      <w:pPr>
        <w:jc w:val="both"/>
        <w:rPr>
          <w:rFonts w:ascii="Futura LtCn BT" w:hAnsi="Futura LtCn BT" w:cs="Futura LtCn BT"/>
        </w:rPr>
      </w:pPr>
    </w:p>
    <w:p w:rsidR="00572A44" w:rsidRDefault="00572A44" w:rsidP="00154A36">
      <w:pPr>
        <w:jc w:val="both"/>
        <w:rPr>
          <w:rFonts w:ascii="Futura LtCn BT" w:hAnsi="Futura LtCn BT" w:cs="Futura LtCn BT"/>
        </w:rPr>
      </w:pP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Vuyo </w:t>
      </w:r>
      <w:r>
        <w:rPr>
          <w:rFonts w:ascii="Futura Light Condensed" w:hAnsi="Futura Light Condensed" w:cs="Futura Light Condensed"/>
          <w:i/>
          <w:iCs/>
          <w:color w:val="auto"/>
        </w:rPr>
        <w:t>(Emangalisiwe)</w:t>
      </w:r>
      <w:r>
        <w:rPr>
          <w:rFonts w:ascii="Futura LtCn BT" w:hAnsi="Futura LtCn BT" w:cs="Futura LtCn BT"/>
          <w:color w:val="auto"/>
        </w:rPr>
        <w:t xml:space="preserve">: “Sisi, ngoku ndineminyaka engama-27 ubudala, ndineminyaka engama-20 ndikhubazekile. Ndinemibuzo emininzi ngemiba yokukhubazeka ne-HIV/AIDS kuba okoko yathi yabonwa apha eMzantsi Afrika iinkqubo ezininzi ezifundisayo zenzelwe ukuthintela ukusasazeka kwale ntsholongwane, sekunjalo, andikaze ndive kukho umntu othetha ngabantu abakhubazekileyo, ndingasathethi ke ngeencwadi zokufunda ukuba ababoni kakuhle! Le nto indenza ndifikelele kwisigqibo sokuba, ngabantu abangakhubazekanga kuphela abanokusulelwa yile ntsholongwane kwaye abo bakhubazekileyo bagonyekile kuyo. Eneneni uluntu lukholelwa ukuba ngenxa yokuba sikhubazekile asinakubasesichengeni sokusulelwa sesi sifo ngaba kunjalo? Ndicela uxolo ngokukubetha emlonyeni kwintetho yethu kodwa nje ndifuna ukucacelwa kuloo ndawo. Ngaba sisesichengeni sokusulelwa yi-HIV/AIDS? Ungake undinike nje imingcipheko yokuba sesichengeni? Ndingake ndabelane nawe ngoku? Mna nesithandwa sam sobabini sikhubazekile, usisithulu kwaye mna ndihamba ngeentonga kodwa siyakwazi ukwabelana ngesondo…angakanani amathuba okuba sinokusuleleka? Ngoku ke khawucinge nje ngezintlobo sokukhubazeka...” </w:t>
      </w:r>
    </w:p>
    <w:p w:rsidR="00572A44" w:rsidRDefault="00572A44" w:rsidP="00154A36">
      <w:pPr>
        <w:pStyle w:val="Default0"/>
        <w:jc w:val="both"/>
        <w:rPr>
          <w:rFonts w:ascii="Futura LtCn BT" w:hAnsi="Futura LtCn BT" w:cs="Futura LtCn BT"/>
          <w:color w:val="auto"/>
        </w:rPr>
      </w:pPr>
      <w:r>
        <w:rPr>
          <w:rFonts w:ascii="Futura LtCn BT" w:hAnsi="Futura LtCn BT" w:cs="Futura LtCn BT"/>
          <w:color w:val="auto"/>
        </w:rPr>
        <w:t>Nantsi into endiyifunde kumbonisi:</w:t>
      </w:r>
    </w:p>
    <w:p w:rsidR="00572A44" w:rsidRDefault="00572A44" w:rsidP="00154A36">
      <w:pPr>
        <w:pStyle w:val="Default0"/>
        <w:ind w:left="720" w:right="720"/>
        <w:jc w:val="both"/>
        <w:rPr>
          <w:rFonts w:ascii="Futura Md BT" w:hAnsi="Futura Md BT" w:cs="Futura Md BT"/>
          <w:color w:val="auto"/>
          <w:sz w:val="22"/>
          <w:szCs w:val="22"/>
        </w:rPr>
      </w:pPr>
      <w:r>
        <w:rPr>
          <w:rFonts w:ascii="Futura Md BT" w:hAnsi="Futura Md BT" w:cs="Futura Md BT"/>
          <w:color w:val="auto"/>
          <w:sz w:val="22"/>
          <w:szCs w:val="22"/>
        </w:rPr>
        <w:t xml:space="preserve">Ngaba abantu abakhubazekile basesichengeni sokusulelwa yiHIV? </w:t>
      </w:r>
      <w:r>
        <w:rPr>
          <w:rFonts w:ascii="Futura Md BT" w:hAnsi="Futura Md BT" w:cs="Futura Md BT"/>
          <w:color w:val="auto"/>
          <w:position w:val="6"/>
          <w:sz w:val="22"/>
          <w:szCs w:val="22"/>
          <w:vertAlign w:val="superscript"/>
        </w:rPr>
        <w:t>v</w:t>
      </w:r>
    </w:p>
    <w:p w:rsidR="00572A44" w:rsidRDefault="00572A44" w:rsidP="00154A36">
      <w:pPr>
        <w:pStyle w:val="Default0"/>
        <w:ind w:left="720" w:right="720"/>
        <w:jc w:val="both"/>
        <w:rPr>
          <w:rFonts w:ascii="Futura Md BT" w:hAnsi="Futura Md BT" w:cs="Futura Md BT"/>
          <w:color w:val="auto"/>
          <w:sz w:val="22"/>
          <w:szCs w:val="22"/>
        </w:rPr>
      </w:pPr>
      <w:r>
        <w:rPr>
          <w:rFonts w:ascii="Futura Lt BT" w:hAnsi="Futura Lt BT" w:cs="Futura Lt BT"/>
          <w:color w:val="auto"/>
          <w:sz w:val="22"/>
          <w:szCs w:val="22"/>
        </w:rPr>
        <w:t>Amaxesha amaninzi abantu ngabanye abakhubazekileyo abaqukwa kwizinto zokuthintela i-HIV ne-AIDS neenzame zokuba bafikelele ngenxa yokuba kucingelwa ukuba bona ababelani ngesondo ngoko ke abekho sichengeni sokusulelwa yi-HIV. Uhlolisiso lweHlabathi lonke kubantu abaKhubazekeleyo nge-HIV/AIDS olwaqhutywa yiYunivesiti yaseYale kunye neBhanki yeHlabathi lwafumanisa ukuba olu qikelelo luwubhudile umhlola. Abantu abakhubazekileyo basemngciphekweni nangakumbi ekusulelweni yiHIV. Ngokomzekelo, abafikisayo nabakhulileyo abakhubazekileyo nabalingane babo bayafana nabo bangabalingane babo abangakhubazekanga ababelana ngesondo. Ngaba ke abantu abakhubazekileyo banako ukufikelelwa ngeenkonzo zokunyamekela nezokuthintela</w:t>
      </w:r>
      <w:r>
        <w:rPr>
          <w:rFonts w:ascii="Futura Md BT" w:hAnsi="Futura Md BT" w:cs="Futura Md BT"/>
          <w:color w:val="auto"/>
          <w:sz w:val="22"/>
          <w:szCs w:val="22"/>
        </w:rPr>
        <w:t xml:space="preserve">? </w:t>
      </w:r>
      <w:r>
        <w:rPr>
          <w:rFonts w:ascii="Futura Md BT" w:hAnsi="Futura Md BT" w:cs="Futura Md BT"/>
          <w:color w:val="auto"/>
          <w:position w:val="6"/>
          <w:sz w:val="22"/>
          <w:szCs w:val="22"/>
          <w:vertAlign w:val="superscript"/>
        </w:rPr>
        <w:t>vi</w:t>
      </w:r>
    </w:p>
    <w:p w:rsidR="00572A44" w:rsidRDefault="00572A44" w:rsidP="00154A36">
      <w:pPr>
        <w:pStyle w:val="Default0"/>
        <w:ind w:left="720" w:right="720"/>
        <w:jc w:val="both"/>
        <w:rPr>
          <w:rFonts w:ascii="Futura Lt BT" w:hAnsi="Futura Lt BT" w:cs="Futura Lt BT"/>
          <w:color w:val="auto"/>
          <w:sz w:val="22"/>
          <w:szCs w:val="22"/>
        </w:rPr>
      </w:pPr>
      <w:r>
        <w:rPr>
          <w:rFonts w:ascii="Futura Lt BT" w:hAnsi="Futura Lt BT" w:cs="Futura Lt BT"/>
          <w:color w:val="auto"/>
          <w:sz w:val="22"/>
          <w:szCs w:val="22"/>
        </w:rPr>
        <w:t>Ukufikelela abantu ngabanye abakhubazekileyo ngemiyalezo ye-HIV ne-AIDS, ikliniki yokukhathalela neyokuzalisa iinkonzo zempilo ijongene nemiceli mngeni ekhethekileyo. Kwanaxa imiyalezo ye-AIDS ifikelela kubantu abakhubazekileyo, izinga lemfundo liphantsi imfundo esikelwe umda yenza ukuba imiyalezo entsonkothileyo ingafikeleli kubo. Imfundo ibalulekile ukuze uqonde imiyalezo ye-HIV. Uyiguqulela kubani ukuba atshintshe isimilo sakhe. Kodwa imfundo leyo ayinako ukuyahlula yonke imiqobo; imiyalezo yeHIV nonxibelelwano zidla ngokungafikeleli kubantu abangaboniyo okanye abazizithulu nenkonzo yezempilo namaziko akafikelelwa ngabantu abaneziphene emzimbeni.</w:t>
      </w:r>
    </w:p>
    <w:p w:rsidR="00572A44" w:rsidRDefault="00572A44" w:rsidP="00154A36">
      <w:pPr>
        <w:pStyle w:val="Default0"/>
        <w:ind w:left="720" w:right="720"/>
        <w:jc w:val="both"/>
        <w:rPr>
          <w:rFonts w:ascii="Futura Lt BT" w:hAnsi="Futura Lt BT" w:cs="Futura Lt BT"/>
          <w:color w:val="auto"/>
          <w:sz w:val="22"/>
          <w:szCs w:val="22"/>
        </w:rPr>
      </w:pPr>
      <w:r>
        <w:rPr>
          <w:rFonts w:ascii="Futura Lt BT" w:hAnsi="Futura Lt BT" w:cs="Futura Lt BT"/>
          <w:color w:val="auto"/>
          <w:sz w:val="22"/>
          <w:szCs w:val="22"/>
        </w:rPr>
        <w:t xml:space="preserve">Okokugqibela, abantu ngabanye abakhubazekileyo kumazwe amaninzi banike iingxelo ezingasiwaso xa zifanele zifikelele kumaziko ohlolo lwe-HIV okanye kwiikliniki ze-AIDS rhoqo, kwabo bakhubazekileyo. </w:t>
      </w:r>
    </w:p>
    <w:p w:rsidR="00572A44" w:rsidRDefault="00572A44" w:rsidP="00154A36">
      <w:pPr>
        <w:pStyle w:val="Default0"/>
        <w:ind w:left="720" w:right="720"/>
        <w:jc w:val="both"/>
        <w:rPr>
          <w:rFonts w:ascii="Futura Lt BT" w:hAnsi="Futura Lt BT" w:cs="Futura Lt BT"/>
          <w:color w:val="auto"/>
          <w:sz w:val="22"/>
          <w:szCs w:val="22"/>
        </w:rPr>
      </w:pPr>
    </w:p>
    <w:p w:rsidR="00572A44" w:rsidRDefault="00572A44" w:rsidP="00154A36">
      <w:pPr>
        <w:pStyle w:val="Default0"/>
        <w:ind w:left="720" w:right="720"/>
        <w:jc w:val="both"/>
        <w:rPr>
          <w:rFonts w:ascii="Futura Lt BT" w:hAnsi="Futura Lt BT" w:cs="Futura Lt BT"/>
          <w:color w:val="auto"/>
          <w:sz w:val="22"/>
          <w:szCs w:val="22"/>
        </w:rPr>
      </w:pPr>
    </w:p>
    <w:p w:rsidR="00572A44" w:rsidRDefault="00572A44" w:rsidP="00154A36">
      <w:pPr>
        <w:pStyle w:val="Default0"/>
        <w:ind w:left="720" w:right="720"/>
        <w:jc w:val="both"/>
        <w:rPr>
          <w:rFonts w:ascii="Futura Lt BT" w:hAnsi="Futura Lt BT" w:cs="Futura Lt BT"/>
          <w:color w:val="auto"/>
          <w:sz w:val="22"/>
          <w:szCs w:val="22"/>
        </w:rPr>
      </w:pPr>
    </w:p>
    <w:p w:rsidR="00572A44" w:rsidRDefault="00572A44" w:rsidP="00154A36">
      <w:pPr>
        <w:jc w:val="both"/>
        <w:rPr>
          <w:rFonts w:ascii="Futura Lt BT" w:hAnsi="Futura Lt BT" w:cs="Futura Lt BT"/>
          <w:sz w:val="22"/>
          <w:szCs w:val="22"/>
        </w:rPr>
        <w:sectPr w:rsidR="00572A44">
          <w:pgSz w:w="12240" w:h="15840"/>
          <w:pgMar w:top="1440" w:right="1800" w:bottom="1440" w:left="1800" w:header="720" w:footer="720" w:gutter="0"/>
          <w:cols w:space="720"/>
        </w:sectPr>
      </w:pPr>
    </w:p>
    <w:p w:rsidR="00572A44" w:rsidRDefault="00572A44" w:rsidP="00154A36">
      <w:pPr>
        <w:pStyle w:val="Default0"/>
        <w:ind w:left="720" w:right="720"/>
        <w:jc w:val="both"/>
        <w:rPr>
          <w:rFonts w:ascii="Futura Lt BT" w:hAnsi="Futura Lt BT" w:cs="Futura Lt BT"/>
          <w:color w:val="auto"/>
          <w:sz w:val="22"/>
          <w:szCs w:val="22"/>
        </w:rPr>
      </w:pPr>
      <w:r>
        <w:rPr>
          <w:rFonts w:ascii="Futura Lt BT" w:hAnsi="Futura Lt BT" w:cs="Futura Lt BT"/>
          <w:color w:val="auto"/>
          <w:sz w:val="22"/>
          <w:szCs w:val="22"/>
        </w:rPr>
        <w:t xml:space="preserve">Abantu banikela ingxelo yokuba bayagoduswa ngabasebenzi basezikliniki bathi  abantu abakhubazekileyo “abanako ukufumana uGawulayo/AIDS”.  cannot get AIDS”. Apho unyango lweAIDS lunqongopheleyo nalapho iinkonzo nenkxaso yabantu ngabanye abaneHIV okanye iAIDS basikelwe umda, abantu ngabanye abanokukhubezeka okusendlelni babekwe kuludwe labo Bantu baseza kunyanyekelwa.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Vuyo: Ngaba unako ukundinceda ngokundiphendulela le mibuzo ngoku</w:t>
      </w:r>
      <w:r>
        <w:rPr>
          <w:rFonts w:ascii="Futura LtCn BT" w:hAnsi="Futura LtCn BT" w:cs="Futura LtCn BT"/>
          <w:color w:val="auto"/>
        </w:rPr>
        <w:t xml:space="preserve">? </w:t>
      </w:r>
    </w:p>
    <w:p w:rsidR="00572A44" w:rsidRDefault="00572A44" w:rsidP="00154A36">
      <w:pPr>
        <w:pStyle w:val="Default0"/>
        <w:jc w:val="both"/>
        <w:rPr>
          <w:color w:val="auto"/>
        </w:rPr>
      </w:pPr>
      <w:r>
        <w:rPr>
          <w:color w:val="auto"/>
        </w:rPr>
        <w:t xml:space="preserve">Isahluko 1 Imibuzo: </w:t>
      </w:r>
    </w:p>
    <w:p w:rsidR="00572A44" w:rsidRDefault="00572A44" w:rsidP="00154A36">
      <w:pPr>
        <w:pStyle w:val="Default0"/>
        <w:numPr>
          <w:ilvl w:val="0"/>
          <w:numId w:val="22"/>
        </w:numPr>
        <w:ind w:left="720" w:hanging="360"/>
        <w:jc w:val="both"/>
        <w:rPr>
          <w:rFonts w:ascii="Futura Bk BT" w:hAnsi="Futura Bk BT" w:cs="Futura Bk BT"/>
          <w:color w:val="auto"/>
          <w:sz w:val="20"/>
          <w:szCs w:val="20"/>
        </w:rPr>
      </w:pPr>
      <w:r>
        <w:rPr>
          <w:rFonts w:ascii="Futura Bk BT" w:hAnsi="Futura Bk BT" w:cs="Futura Bk BT"/>
          <w:color w:val="auto"/>
          <w:sz w:val="20"/>
          <w:szCs w:val="20"/>
        </w:rPr>
        <w:t xml:space="preserve">1. Yintoni thina bantu abakhubazekileyo ethi isibeke esichengeni ngakumbi sokosulelwa yi-HIV? </w:t>
      </w:r>
    </w:p>
    <w:p w:rsidR="00572A44" w:rsidRDefault="00572A44" w:rsidP="00154A36">
      <w:pPr>
        <w:pStyle w:val="Default0"/>
        <w:jc w:val="both"/>
        <w:rPr>
          <w:rFonts w:ascii="Futura Bk BT" w:hAnsi="Futura Bk BT" w:cs="Futura Bk BT"/>
          <w:color w:val="auto"/>
          <w:sz w:val="20"/>
          <w:szCs w:val="20"/>
        </w:rPr>
      </w:pPr>
    </w:p>
    <w:p w:rsidR="00572A44" w:rsidRDefault="00572A44" w:rsidP="00154A36">
      <w:pPr>
        <w:pStyle w:val="Default0"/>
        <w:ind w:left="360"/>
        <w:jc w:val="both"/>
        <w:rPr>
          <w:rFonts w:ascii="Futura Bk BT" w:hAnsi="Futura Bk BT" w:cs="Futura Bk BT"/>
          <w:color w:val="auto"/>
          <w:sz w:val="20"/>
          <w:szCs w:val="20"/>
        </w:rPr>
      </w:pPr>
      <w:r>
        <w:rPr>
          <w:rFonts w:ascii="Futura Bk BT" w:hAnsi="Futura Bk BT" w:cs="Futura Bk BT"/>
          <w:color w:val="auto"/>
          <w:sz w:val="20"/>
          <w:szCs w:val="20"/>
        </w:rPr>
        <w:t xml:space="preserve">2. Kutheni le nto singeva nto kakhulu nge-HIV kubantu abakhubazekileyo? </w:t>
      </w:r>
    </w:p>
    <w:p w:rsidR="00572A44" w:rsidRDefault="00572A44" w:rsidP="00154A36">
      <w:pPr>
        <w:pStyle w:val="Default0"/>
        <w:ind w:left="720" w:hanging="360"/>
        <w:jc w:val="both"/>
        <w:rPr>
          <w:rFonts w:ascii="Futura Bk BT" w:hAnsi="Futura Bk BT" w:cs="Futura Bk BT"/>
          <w:color w:val="auto"/>
          <w:sz w:val="20"/>
          <w:szCs w:val="20"/>
        </w:rPr>
      </w:pPr>
      <w:r>
        <w:rPr>
          <w:rFonts w:ascii="Futura Bk BT" w:hAnsi="Futura Bk BT" w:cs="Futura Bk BT"/>
          <w:color w:val="auto"/>
          <w:sz w:val="20"/>
          <w:szCs w:val="20"/>
        </w:rPr>
        <w:t xml:space="preserve">3. Yintoni esithintelayo ukuba singafumani nkcazelo efanelekileyo ngokusulelwa yi-HIV/AIDS nokuyinyanga? </w:t>
      </w:r>
    </w:p>
    <w:p w:rsidR="00572A44" w:rsidRDefault="00572A44" w:rsidP="00154A36">
      <w:pPr>
        <w:jc w:val="both"/>
        <w:rPr>
          <w:b/>
          <w:bCs/>
          <w:sz w:val="32"/>
          <w:szCs w:val="32"/>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shd w:val="clear" w:color="auto" w:fill="E0E0E0"/>
        <w:jc w:val="both"/>
        <w:rPr>
          <w:sz w:val="26"/>
          <w:szCs w:val="26"/>
        </w:rPr>
      </w:pPr>
    </w:p>
    <w:p w:rsidR="00572A44" w:rsidRDefault="00572A44" w:rsidP="00154A36">
      <w:pPr>
        <w:shd w:val="clear" w:color="auto" w:fill="E0E0E0"/>
        <w:jc w:val="both"/>
        <w:rPr>
          <w:b/>
          <w:bCs/>
          <w:sz w:val="36"/>
          <w:szCs w:val="36"/>
        </w:rPr>
      </w:pPr>
      <w:r>
        <w:rPr>
          <w:b/>
          <w:bCs/>
          <w:sz w:val="36"/>
          <w:szCs w:val="36"/>
        </w:rPr>
        <w:t>ISAHLUKO 2</w:t>
      </w:r>
    </w:p>
    <w:p w:rsidR="00572A44" w:rsidRDefault="00572A44" w:rsidP="00154A36">
      <w:pPr>
        <w:jc w:val="both"/>
        <w:rPr>
          <w:b/>
          <w:bCs/>
          <w:sz w:val="28"/>
          <w:szCs w:val="28"/>
          <w:u w:val="single"/>
        </w:rPr>
      </w:pPr>
    </w:p>
    <w:p w:rsidR="00572A44" w:rsidRDefault="00572A44" w:rsidP="00154A36">
      <w:pPr>
        <w:jc w:val="both"/>
        <w:rPr>
          <w:b/>
          <w:bCs/>
          <w:sz w:val="28"/>
          <w:szCs w:val="28"/>
          <w:u w:val="single"/>
        </w:rPr>
      </w:pPr>
    </w:p>
    <w:p w:rsidR="00572A44" w:rsidRDefault="00572A44" w:rsidP="00154A36">
      <w:pPr>
        <w:pStyle w:val="Default0"/>
        <w:ind w:left="360"/>
        <w:jc w:val="both"/>
        <w:rPr>
          <w:rFonts w:cs="Times New Roman"/>
          <w:color w:val="auto"/>
          <w:sz w:val="28"/>
          <w:szCs w:val="28"/>
        </w:rPr>
      </w:pPr>
      <w:r>
        <w:rPr>
          <w:rFonts w:cs="Times New Roman"/>
          <w:color w:val="auto"/>
          <w:sz w:val="28"/>
          <w:szCs w:val="28"/>
        </w:rPr>
        <w:t xml:space="preserve">• Ukwabelana kwethu ngeSondo </w:t>
      </w:r>
    </w:p>
    <w:p w:rsidR="00572A44" w:rsidRDefault="00572A44" w:rsidP="00154A36">
      <w:pPr>
        <w:pStyle w:val="Default0"/>
        <w:numPr>
          <w:ilvl w:val="0"/>
          <w:numId w:val="23"/>
        </w:numPr>
        <w:jc w:val="both"/>
        <w:rPr>
          <w:rFonts w:ascii="Futura XBlkCnIt BT" w:hAnsi="Futura XBlkCnIt BT" w:cs="Futura XBlkCnIt BT"/>
          <w:color w:val="auto"/>
          <w:sz w:val="28"/>
          <w:szCs w:val="28"/>
        </w:rPr>
      </w:pPr>
      <w:r>
        <w:rPr>
          <w:rFonts w:cs="Times New Roman"/>
          <w:color w:val="auto"/>
          <w:sz w:val="28"/>
          <w:szCs w:val="28"/>
        </w:rPr>
        <w:t>• Isondo nokukhubazeka</w:t>
      </w:r>
      <w:r>
        <w:rPr>
          <w:rFonts w:ascii="Futura XBlkCnIt BT" w:hAnsi="Futura XBlkCnIt BT" w:cs="Futura XBlkCnIt BT"/>
          <w:color w:val="auto"/>
          <w:sz w:val="28"/>
          <w:szCs w:val="28"/>
        </w:rPr>
        <w:t xml:space="preserve"> </w:t>
      </w:r>
    </w:p>
    <w:p w:rsidR="00572A44" w:rsidRDefault="00572A44" w:rsidP="00154A36">
      <w:pPr>
        <w:pStyle w:val="Default0"/>
        <w:numPr>
          <w:ilvl w:val="0"/>
          <w:numId w:val="23"/>
        </w:numPr>
        <w:jc w:val="both"/>
        <w:rPr>
          <w:rFonts w:ascii="Futura XBlkCnIt BT" w:hAnsi="Futura XBlkCnIt BT" w:cs="Futura XBlkCnIt BT"/>
          <w:color w:val="auto"/>
          <w:sz w:val="28"/>
          <w:szCs w:val="28"/>
        </w:rPr>
      </w:pPr>
      <w:r>
        <w:rPr>
          <w:rFonts w:ascii="Futura XBlkCnIt BT" w:hAnsi="Futura XBlkCnIt BT" w:cs="Futura XBlkCnIt BT"/>
          <w:color w:val="auto"/>
          <w:sz w:val="28"/>
          <w:szCs w:val="28"/>
        </w:rPr>
        <w:t xml:space="preserve">• Ulutsha nokukhubazeka </w:t>
      </w:r>
    </w:p>
    <w:p w:rsidR="00572A44" w:rsidRDefault="00572A44" w:rsidP="00154A36">
      <w:pPr>
        <w:pStyle w:val="Default0"/>
        <w:jc w:val="both"/>
        <w:rPr>
          <w:rFonts w:ascii="Futura XBlkCnIt BT" w:hAnsi="Futura XBlkCnIt BT" w:cs="Futura XBlkCnIt BT"/>
          <w:color w:val="auto"/>
          <w:sz w:val="28"/>
          <w:szCs w:val="28"/>
        </w:rPr>
      </w:pPr>
    </w:p>
    <w:p w:rsidR="00572A44" w:rsidRDefault="00572A44" w:rsidP="00154A36">
      <w:pPr>
        <w:pStyle w:val="Default0"/>
        <w:ind w:left="360" w:right="720"/>
        <w:jc w:val="both"/>
        <w:rPr>
          <w:rFonts w:ascii="Futura Hv BT" w:hAnsi="Futura Hv BT" w:cs="Futura Hv BT"/>
          <w:color w:val="auto"/>
          <w:sz w:val="20"/>
          <w:szCs w:val="20"/>
        </w:rPr>
      </w:pPr>
      <w:r>
        <w:rPr>
          <w:rFonts w:ascii="Futura Hv BT" w:hAnsi="Futura Hv BT" w:cs="Futura Hv BT"/>
          <w:i/>
          <w:iCs/>
          <w:color w:val="auto"/>
          <w:sz w:val="20"/>
          <w:szCs w:val="20"/>
        </w:rPr>
        <w:t xml:space="preserve">Amagama abalulekileyo </w:t>
      </w:r>
    </w:p>
    <w:p w:rsidR="00572A44" w:rsidRDefault="00572A44" w:rsidP="00154A36">
      <w:pPr>
        <w:pStyle w:val="Default0"/>
        <w:ind w:left="360" w:right="720"/>
        <w:jc w:val="both"/>
        <w:rPr>
          <w:rFonts w:ascii="Futura Lt BT" w:hAnsi="Futura Lt BT" w:cs="Futura Lt BT"/>
          <w:color w:val="auto"/>
          <w:sz w:val="12"/>
          <w:szCs w:val="12"/>
        </w:rPr>
      </w:pPr>
      <w:r w:rsidRPr="00F4726D">
        <w:rPr>
          <w:rFonts w:ascii="Futura Hv BT" w:hAnsi="Futura Hv BT" w:cs="Futura Hv BT"/>
          <w:b/>
          <w:i/>
          <w:iCs/>
          <w:color w:val="auto"/>
          <w:sz w:val="20"/>
          <w:szCs w:val="20"/>
        </w:rPr>
        <w:t>Isondo:</w:t>
      </w:r>
      <w:r>
        <w:rPr>
          <w:rFonts w:ascii="Futura Hv BT" w:hAnsi="Futura Hv BT" w:cs="Futura Hv BT"/>
          <w:i/>
          <w:iCs/>
          <w:color w:val="auto"/>
          <w:sz w:val="20"/>
          <w:szCs w:val="20"/>
        </w:rPr>
        <w:t xml:space="preserve"> Oku kubhekiselwa kukwenzana ngokoqobo, ngokwengqondo, intlalo, iimvakalelo nobumoya bomntu. Ikwadlulisela nesini, indima yesini, ukwazi isini, ukhetho olungokwesini, indlela yokuhlala, ukuchaphazeleka emzimbeni, imvakalelo nempilo yokomoya</w:t>
      </w:r>
      <w:r>
        <w:rPr>
          <w:rFonts w:ascii="Futura Lt BT" w:hAnsi="Futura Lt BT" w:cs="Futura Lt BT"/>
          <w:i/>
          <w:iCs/>
          <w:color w:val="auto"/>
          <w:sz w:val="20"/>
          <w:szCs w:val="20"/>
        </w:rPr>
        <w:t>.</w:t>
      </w:r>
      <w:r>
        <w:rPr>
          <w:rFonts w:ascii="Futura Lt BT" w:hAnsi="Futura Lt BT" w:cs="Futura Lt BT"/>
          <w:i/>
          <w:iCs/>
          <w:color w:val="auto"/>
          <w:sz w:val="12"/>
          <w:szCs w:val="12"/>
        </w:rPr>
        <w:t xml:space="preserve">vii </w:t>
      </w:r>
    </w:p>
    <w:p w:rsidR="00572A44" w:rsidRDefault="00572A44" w:rsidP="00154A36">
      <w:pPr>
        <w:pStyle w:val="Default0"/>
        <w:ind w:left="360" w:right="720"/>
        <w:jc w:val="both"/>
        <w:rPr>
          <w:rFonts w:ascii="Futura Lt BT" w:hAnsi="Futura Lt BT" w:cs="Futura Lt BT"/>
          <w:color w:val="auto"/>
          <w:sz w:val="12"/>
          <w:szCs w:val="12"/>
        </w:rPr>
      </w:pPr>
      <w:r w:rsidRPr="00F4726D">
        <w:rPr>
          <w:rFonts w:ascii="Futura Hv BT" w:hAnsi="Futura Hv BT" w:cs="Futura Hv BT"/>
          <w:b/>
          <w:i/>
          <w:iCs/>
          <w:color w:val="auto"/>
          <w:sz w:val="20"/>
          <w:szCs w:val="20"/>
        </w:rPr>
        <w:t>Ukudlakathiswa ngokwesondo:</w:t>
      </w:r>
      <w:r>
        <w:rPr>
          <w:rFonts w:ascii="Futura Hv BT" w:hAnsi="Futura Hv BT" w:cs="Futura Hv BT"/>
          <w:i/>
          <w:iCs/>
          <w:color w:val="auto"/>
          <w:sz w:val="20"/>
          <w:szCs w:val="20"/>
        </w:rPr>
        <w:t xml:space="preserve"> Nakuphina ukuphathwa kakubi ngokwesondo unyanzeliswa, le nto ibandakanya ukuphathwa ngendlela engafanelekanga, kwilungu langasese lowasetyhini, ukungenwa kumva, okanye isini somlomo, ukuba neentlobano zokwazana, ukuthi phantsi ngodlwengulo, ukuzama ukudlwengula, ukuxhaphaza umntwana. Ukuziphatha kakubi ngesini, ngokubona, okanye nantonina enyanzelisa ukunyanzelisa umntu ukuba ulale naye okanye ukunika ingqalelo kuye</w:t>
      </w:r>
      <w:r>
        <w:rPr>
          <w:rFonts w:ascii="Futura Lt BT" w:hAnsi="Futura Lt BT" w:cs="Futura Lt BT"/>
          <w:i/>
          <w:iCs/>
          <w:color w:val="auto"/>
          <w:sz w:val="20"/>
          <w:szCs w:val="20"/>
        </w:rPr>
        <w:t>.</w:t>
      </w:r>
      <w:r>
        <w:rPr>
          <w:rFonts w:ascii="Futura Lt BT" w:hAnsi="Futura Lt BT" w:cs="Futura Lt BT"/>
          <w:i/>
          <w:iCs/>
          <w:color w:val="auto"/>
          <w:sz w:val="12"/>
          <w:szCs w:val="12"/>
        </w:rPr>
        <w:t xml:space="preserve">viii </w:t>
      </w:r>
    </w:p>
    <w:p w:rsidR="00572A44" w:rsidRDefault="00572A44" w:rsidP="00154A36">
      <w:pPr>
        <w:pStyle w:val="Default0"/>
        <w:ind w:left="360" w:right="720"/>
        <w:jc w:val="both"/>
        <w:rPr>
          <w:rFonts w:ascii="Futura Lt BT" w:hAnsi="Futura Lt BT" w:cs="Futura Lt BT"/>
          <w:color w:val="auto"/>
          <w:sz w:val="20"/>
          <w:szCs w:val="20"/>
        </w:rPr>
      </w:pPr>
      <w:r w:rsidRPr="00F4726D">
        <w:rPr>
          <w:rFonts w:ascii="Futura Hv BT" w:hAnsi="Futura Hv BT" w:cs="Futura Hv BT"/>
          <w:b/>
          <w:i/>
          <w:iCs/>
          <w:color w:val="auto"/>
          <w:sz w:val="20"/>
          <w:szCs w:val="20"/>
        </w:rPr>
        <w:t>Udlwengulo:</w:t>
      </w:r>
      <w:r>
        <w:rPr>
          <w:rFonts w:ascii="Futura Hv BT" w:hAnsi="Futura Hv BT" w:cs="Futura Hv BT"/>
          <w:i/>
          <w:iCs/>
          <w:color w:val="auto"/>
          <w:sz w:val="20"/>
          <w:szCs w:val="20"/>
        </w:rPr>
        <w:t>Kukunyanzelisa/ukudlakathisa ubani ukuba ulale naye ngenkani engavumi. Ngentetho ethe ngqo kukumngena kwilungu lakhe langasese okanye kumva ngaphandle kwemvume yexhoba elo</w:t>
      </w:r>
      <w:r>
        <w:rPr>
          <w:rFonts w:ascii="Futura Lt BT" w:hAnsi="Futura Lt BT" w:cs="Futura Lt BT"/>
          <w:i/>
          <w:iCs/>
          <w:color w:val="auto"/>
          <w:sz w:val="20"/>
          <w:szCs w:val="20"/>
        </w:rPr>
        <w:t xml:space="preserve">.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Nandi: Sabanela ngento yonke, </w:t>
      </w:r>
      <w:r>
        <w:rPr>
          <w:rFonts w:ascii="Futura LtCn BT" w:hAnsi="Futura LtCn BT" w:cs="Futura LtCn BT"/>
          <w:color w:val="auto"/>
        </w:rPr>
        <w:t xml:space="preserve"> Vuyo, sithandwa sam, kodwa ukuthetha ngale nto kubantu basemzini kundixuxuzelisa isisu Hee-hee!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Vuyo: Ndiyazi ukuba uthetha ukuthini, kodwa ukuyaneka ngokusesikweni le nto ngokuphathelene nimiba ye-</w:t>
      </w:r>
      <w:r>
        <w:rPr>
          <w:rFonts w:ascii="Futura LtCn BT" w:hAnsi="Futura LtCn BT" w:cs="Futura LtCn BT"/>
          <w:color w:val="auto"/>
        </w:rPr>
        <w:t xml:space="preserve">HIV/AIDS phakathi kwabantu abakhubazekileyo, sifanele sithethe ngesini nangokwabelana ngesondo. Le yinxalenye yobomi! Kodwa, ukuthetha ngesini ngabantu abakhubazekileyo loo nto ibisoloko “iyindaba yakwamkhozi” kangangethuba elide. Lo mba ububethwa nje ngoyaba ngamaqela ethu abantu nemibutho yabantu abakhubazekileyo kodwa ke njengokuba sithetha nge-HIV/AIDS nabantu abakhubazekileyo sifanele sibandakanye nezihloko ezingesini. Nangona oku kuya kwenza abantu banonwabi, inikela ithuba elihle lokufunda! Kwaye khumbula ukuba ezinye izinto zinokuyenza lula yonke nje le nto… </w:t>
      </w:r>
    </w:p>
    <w:p w:rsidR="00572A44" w:rsidRDefault="00572A44" w:rsidP="00154A36">
      <w:pPr>
        <w:jc w:val="both"/>
        <w:rPr>
          <w:rFonts w:ascii="Futura LtCn BT" w:hAnsi="Futura LtCn BT" w:cs="Futura LtCn BT"/>
        </w:rPr>
        <w:sectPr w:rsidR="00572A44">
          <w:pgSz w:w="12240" w:h="15840"/>
          <w:pgMar w:top="1440" w:right="1800" w:bottom="1440" w:left="1800" w:header="720" w:footer="720" w:gutter="0"/>
          <w:cols w:space="720"/>
        </w:sectPr>
      </w:pP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Ngenxa yokuthi cwaka ngokubanzi ngokuphathelele isini nokukhubazeka, uninzi lwethu, njengabantu abaneziphene emzimbeni, sinokukufumanisa kunzima ngakumbi kunabahlobo bethu abangakhubazekanga ukuba sixoxe ngesini sethu kunye namaqabane ethu okanye abo basinyamekelayo, ukuthethana ngesini. Okanye ukufumana inkcazelo ngezempilo kwiindawo ezinyamekelayo.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Nalu olunye ucelo mngeni esinokuluqwalasela okanye abantu osebenza nabo abasenokukthetha. … </w:t>
      </w:r>
    </w:p>
    <w:p w:rsidR="00572A44" w:rsidRDefault="00572A44" w:rsidP="00154A36">
      <w:pPr>
        <w:pStyle w:val="Default0"/>
        <w:ind w:left="720" w:right="1440"/>
        <w:jc w:val="both"/>
        <w:rPr>
          <w:rFonts w:ascii="Futura Md BT" w:hAnsi="Futura Md BT" w:cs="Futura Md BT"/>
          <w:color w:val="auto"/>
          <w:sz w:val="20"/>
          <w:szCs w:val="20"/>
        </w:rPr>
      </w:pPr>
      <w:r>
        <w:rPr>
          <w:rFonts w:ascii="Futura Md BT" w:hAnsi="Futura Md BT" w:cs="Futura Md BT"/>
          <w:b/>
          <w:bCs/>
          <w:color w:val="auto"/>
          <w:sz w:val="20"/>
          <w:szCs w:val="20"/>
        </w:rPr>
        <w:t xml:space="preserve">Usenokuba nemvakalelo yokuba abantu abaneziphene emzimbeni abafanelanga bathethe ngesini. </w:t>
      </w:r>
      <w:r>
        <w:rPr>
          <w:rFonts w:ascii="Futura Md BT" w:hAnsi="Futura Md BT" w:cs="Futura Md BT"/>
          <w:color w:val="auto"/>
          <w:position w:val="6"/>
          <w:sz w:val="20"/>
          <w:szCs w:val="20"/>
          <w:vertAlign w:val="superscript"/>
        </w:rPr>
        <w:t>ix</w:t>
      </w:r>
    </w:p>
    <w:p w:rsidR="00572A44" w:rsidRPr="00EA186F" w:rsidRDefault="00572A44" w:rsidP="00154A36">
      <w:pPr>
        <w:pStyle w:val="Default0"/>
        <w:ind w:left="720" w:right="1440"/>
        <w:jc w:val="both"/>
        <w:rPr>
          <w:rFonts w:ascii="Futura Lt BT" w:hAnsi="Futura Lt BT" w:cs="Futura Lt BT"/>
          <w:color w:val="auto"/>
          <w:sz w:val="20"/>
          <w:szCs w:val="20"/>
          <w:lang w:val="fr-FR"/>
        </w:rPr>
      </w:pPr>
      <w:r w:rsidRPr="00EA186F">
        <w:rPr>
          <w:rFonts w:ascii="Futura Lt BT" w:hAnsi="Futura Lt BT" w:cs="Futura Lt BT"/>
          <w:color w:val="auto"/>
          <w:sz w:val="20"/>
          <w:szCs w:val="20"/>
          <w:lang w:val="fr-FR"/>
        </w:rPr>
        <w:t>Wonke ubani unesini ukususela ekuzalweni de anabele uqaqaqa. Ukuba nesini akuthethi ukuthi wabelana ngesondo. Isini sibandakany</w:t>
      </w:r>
      <w:r>
        <w:rPr>
          <w:rFonts w:ascii="Futura Lt BT" w:hAnsi="Futura Lt BT" w:cs="Futura Lt BT"/>
          <w:color w:val="auto"/>
          <w:sz w:val="20"/>
          <w:szCs w:val="20"/>
          <w:lang w:val="fr-FR"/>
        </w:rPr>
        <w:t>a</w:t>
      </w:r>
      <w:r w:rsidRPr="00EA186F">
        <w:rPr>
          <w:rFonts w:ascii="Futura Lt BT" w:hAnsi="Futura Lt BT" w:cs="Futura Lt BT"/>
          <w:color w:val="auto"/>
          <w:sz w:val="20"/>
          <w:szCs w:val="20"/>
          <w:lang w:val="fr-FR"/>
        </w:rPr>
        <w:t xml:space="preserve"> indlela abantu abavakalelwa ngayo ngabo, imizimba yabo indlela imizimba esabela ngayo xa betsaleleka kwabanye ngeemvakalelo, ukongezelela kukhetho lokuzala, yiba nenkcazelo neenkonzo ezihlangabezana neemfuno zakho ufanele uphathwe ngentlonipho nangesidima. </w:t>
      </w:r>
    </w:p>
    <w:p w:rsidR="00572A44" w:rsidRPr="00EA186F" w:rsidRDefault="00572A44" w:rsidP="00154A36">
      <w:pPr>
        <w:pStyle w:val="Default0"/>
        <w:ind w:left="720" w:right="1440"/>
        <w:jc w:val="both"/>
        <w:rPr>
          <w:rFonts w:ascii="Futura Md BT" w:hAnsi="Futura Md BT" w:cs="Futura Md BT"/>
          <w:color w:val="auto"/>
          <w:sz w:val="20"/>
          <w:szCs w:val="20"/>
          <w:lang w:val="fr-FR"/>
        </w:rPr>
      </w:pPr>
      <w:r w:rsidRPr="00EA186F">
        <w:rPr>
          <w:rFonts w:ascii="Futura Md BT" w:hAnsi="Futura Md BT" w:cs="Futura Md BT"/>
          <w:b/>
          <w:bCs/>
          <w:color w:val="auto"/>
          <w:sz w:val="20"/>
          <w:szCs w:val="20"/>
          <w:lang w:val="fr-FR"/>
        </w:rPr>
        <w:t>Usenoku</w:t>
      </w:r>
      <w:r>
        <w:rPr>
          <w:rFonts w:ascii="Futura Md BT" w:hAnsi="Futura Md BT" w:cs="Futura Md BT"/>
          <w:b/>
          <w:bCs/>
          <w:color w:val="auto"/>
          <w:sz w:val="20"/>
          <w:szCs w:val="20"/>
          <w:lang w:val="fr-FR"/>
        </w:rPr>
        <w:t>ba semngcipheko</w:t>
      </w:r>
      <w:r w:rsidRPr="00EA186F">
        <w:rPr>
          <w:rFonts w:ascii="Futura Md BT" w:hAnsi="Futura Md BT" w:cs="Futura Md BT"/>
          <w:b/>
          <w:bCs/>
          <w:color w:val="auto"/>
          <w:sz w:val="20"/>
          <w:szCs w:val="20"/>
          <w:lang w:val="fr-FR"/>
        </w:rPr>
        <w:t xml:space="preserve"> ngakumbi kudla</w:t>
      </w:r>
      <w:r>
        <w:rPr>
          <w:rFonts w:ascii="Futura Md BT" w:hAnsi="Futura Md BT" w:cs="Futura Md BT"/>
          <w:b/>
          <w:bCs/>
          <w:color w:val="auto"/>
          <w:sz w:val="20"/>
          <w:szCs w:val="20"/>
          <w:lang w:val="fr-FR"/>
        </w:rPr>
        <w:t>ka</w:t>
      </w:r>
      <w:r w:rsidRPr="00EA186F">
        <w:rPr>
          <w:rFonts w:ascii="Futura Md BT" w:hAnsi="Futura Md BT" w:cs="Futura Md BT"/>
          <w:b/>
          <w:bCs/>
          <w:color w:val="auto"/>
          <w:sz w:val="20"/>
          <w:szCs w:val="20"/>
          <w:lang w:val="fr-FR"/>
        </w:rPr>
        <w:t>thiso lwesini</w:t>
      </w:r>
      <w:r w:rsidRPr="00EA186F">
        <w:rPr>
          <w:rFonts w:ascii="Futura Md BT" w:hAnsi="Futura Md BT" w:cs="Futura Md BT"/>
          <w:color w:val="auto"/>
          <w:position w:val="6"/>
          <w:sz w:val="20"/>
          <w:szCs w:val="20"/>
          <w:vertAlign w:val="superscript"/>
          <w:lang w:val="fr-FR"/>
        </w:rPr>
        <w:t>x</w:t>
      </w:r>
    </w:p>
    <w:p w:rsidR="00572A44" w:rsidRPr="00EA186F" w:rsidRDefault="00572A44" w:rsidP="00154A36">
      <w:pPr>
        <w:pStyle w:val="Default0"/>
        <w:ind w:left="720" w:right="1440"/>
        <w:jc w:val="both"/>
        <w:rPr>
          <w:rFonts w:ascii="Futura Lt BT" w:hAnsi="Futura Lt BT" w:cs="Futura Lt BT"/>
          <w:color w:val="auto"/>
          <w:sz w:val="20"/>
          <w:szCs w:val="20"/>
          <w:lang w:val="fr-FR"/>
        </w:rPr>
      </w:pPr>
      <w:r w:rsidRPr="00EA186F">
        <w:rPr>
          <w:rFonts w:ascii="Futura Lt BT" w:hAnsi="Futura Lt BT" w:cs="Futura Lt BT"/>
          <w:color w:val="auto"/>
          <w:sz w:val="20"/>
          <w:szCs w:val="20"/>
          <w:lang w:val="fr-FR"/>
        </w:rPr>
        <w:t>Wonke ubani unelungelo lokuba akhululeke kugonyamelo, u</w:t>
      </w:r>
      <w:r>
        <w:rPr>
          <w:rFonts w:ascii="Futura Lt BT" w:hAnsi="Futura Lt BT" w:cs="Futura Lt BT"/>
          <w:color w:val="auto"/>
          <w:sz w:val="20"/>
          <w:szCs w:val="20"/>
          <w:lang w:val="fr-FR"/>
        </w:rPr>
        <w:t>dlakathiso</w:t>
      </w:r>
      <w:r w:rsidRPr="00EA186F">
        <w:rPr>
          <w:rFonts w:ascii="Futura Lt BT" w:hAnsi="Futura Lt BT" w:cs="Futura Lt BT"/>
          <w:color w:val="auto"/>
          <w:sz w:val="20"/>
          <w:szCs w:val="20"/>
          <w:lang w:val="fr-FR"/>
        </w:rPr>
        <w:t xml:space="preserve"> ngokwesondo nobundlobongela. Kungakhathaliseki imeko yalowo ukunyamekelayo, ugqirha okanye ilungu lentsapho, unelungelo lokuthe “Hayi” kwaye loo nto ifanele ihlonelwe. </w:t>
      </w:r>
    </w:p>
    <w:p w:rsidR="00572A44" w:rsidRPr="00EA186F" w:rsidRDefault="00572A44" w:rsidP="00154A36">
      <w:pPr>
        <w:pStyle w:val="Default0"/>
        <w:ind w:left="720" w:right="1440"/>
        <w:jc w:val="both"/>
        <w:rPr>
          <w:rFonts w:ascii="Futura Md BT" w:hAnsi="Futura Md BT" w:cs="Futura Md BT"/>
          <w:color w:val="auto"/>
          <w:sz w:val="12"/>
          <w:szCs w:val="12"/>
          <w:lang w:val="fr-FR"/>
        </w:rPr>
      </w:pPr>
      <w:r w:rsidRPr="00EA186F">
        <w:rPr>
          <w:rFonts w:ascii="Futura Md BT" w:hAnsi="Futura Md BT" w:cs="Futura Md BT"/>
          <w:b/>
          <w:bCs/>
          <w:color w:val="auto"/>
          <w:sz w:val="20"/>
          <w:szCs w:val="20"/>
          <w:lang w:val="fr-FR"/>
        </w:rPr>
        <w:t>Usenokuba nexhala lokuba akakho umntu oya kuze atsaleleke kuwe ngenxa yokuba ukhubazekile.</w:t>
      </w:r>
      <w:r w:rsidRPr="00EA186F">
        <w:rPr>
          <w:rFonts w:ascii="Futura Md BT" w:hAnsi="Futura Md BT" w:cs="Futura Md BT"/>
          <w:b/>
          <w:bCs/>
          <w:color w:val="auto"/>
          <w:sz w:val="12"/>
          <w:szCs w:val="12"/>
          <w:lang w:val="fr-FR"/>
        </w:rPr>
        <w:t>xi</w:t>
      </w:r>
    </w:p>
    <w:p w:rsidR="00572A44" w:rsidRPr="00EA186F" w:rsidRDefault="00572A44" w:rsidP="00154A36">
      <w:pPr>
        <w:pStyle w:val="Default0"/>
        <w:ind w:left="720" w:right="1440"/>
        <w:jc w:val="both"/>
        <w:rPr>
          <w:rFonts w:ascii="Futura Lt BT" w:hAnsi="Futura Lt BT" w:cs="Futura Lt BT"/>
          <w:color w:val="auto"/>
          <w:sz w:val="20"/>
          <w:szCs w:val="20"/>
          <w:lang w:val="fr-FR"/>
        </w:rPr>
      </w:pPr>
      <w:r w:rsidRPr="00EA186F">
        <w:rPr>
          <w:rFonts w:ascii="Futura Lt BT" w:hAnsi="Futura Lt BT" w:cs="Futura Lt BT"/>
          <w:color w:val="auto"/>
          <w:sz w:val="20"/>
          <w:szCs w:val="20"/>
          <w:lang w:val="fr-FR"/>
        </w:rPr>
        <w:t xml:space="preserve">Liyinyaniso lona elokuba siphila kwihlabathi eliqwalasela izinto ezisikelwe umda elithetha “ngokutsaleleka”. Njengokuba abantu bekhula, abanye abantu babanomdla kwiimpawu zobuntu (ukukhathala, uburharha, ubukrelekrele, ukunyaniseka njl) kunembonakalo yobuqu ngokukhethekileyo. Ngaphandle  kwabo bathi abantu baphila namacelo mngeni ngaba ushushu? Ukuzithemba isiqu sakho ngokwenene ngeempawu ezibalaseleyo umntu anokuba nazo. </w:t>
      </w:r>
    </w:p>
    <w:p w:rsidR="00572A44" w:rsidRDefault="00572A44" w:rsidP="00154A36">
      <w:pPr>
        <w:jc w:val="both"/>
        <w:rPr>
          <w:rFonts w:ascii="Futura Lt BT" w:hAnsi="Futura Lt BT" w:cs="Futura Lt BT"/>
          <w:sz w:val="20"/>
          <w:szCs w:val="20"/>
          <w:lang w:val="fr-FR"/>
        </w:rPr>
      </w:pPr>
    </w:p>
    <w:p w:rsidR="00572A44" w:rsidRPr="00727E88" w:rsidRDefault="00572A44" w:rsidP="00154A36">
      <w:pPr>
        <w:jc w:val="both"/>
        <w:rPr>
          <w:rFonts w:ascii="Futura Lt BT" w:hAnsi="Futura Lt BT" w:cs="Futura Lt BT"/>
          <w:sz w:val="20"/>
          <w:szCs w:val="20"/>
          <w:lang w:val="fr-FR"/>
        </w:rPr>
      </w:pPr>
    </w:p>
    <w:p w:rsidR="00572A44" w:rsidRPr="00727E88" w:rsidRDefault="00572A44" w:rsidP="00154A36">
      <w:pPr>
        <w:jc w:val="both"/>
        <w:rPr>
          <w:rFonts w:ascii="Futura Lt BT" w:hAnsi="Futura Lt BT" w:cs="Futura Lt BT"/>
          <w:sz w:val="20"/>
          <w:szCs w:val="20"/>
          <w:lang w:val="fr-FR"/>
        </w:rPr>
      </w:pPr>
    </w:p>
    <w:p w:rsidR="00572A44" w:rsidRDefault="00572A44" w:rsidP="00154A36">
      <w:pPr>
        <w:jc w:val="both"/>
        <w:rPr>
          <w:rFonts w:ascii="Futura Lt BT" w:hAnsi="Futura Lt BT" w:cs="Futura Lt BT"/>
          <w:sz w:val="20"/>
          <w:szCs w:val="20"/>
          <w:lang w:val="fr-FR"/>
        </w:rPr>
      </w:pPr>
    </w:p>
    <w:p w:rsidR="00572A44" w:rsidRDefault="00572A44" w:rsidP="00154A36">
      <w:pPr>
        <w:jc w:val="both"/>
        <w:rPr>
          <w:rFonts w:ascii="Futura Lt BT" w:hAnsi="Futura Lt BT" w:cs="Futura Lt BT"/>
          <w:sz w:val="20"/>
          <w:szCs w:val="20"/>
          <w:lang w:val="fr-FR"/>
        </w:rPr>
      </w:pPr>
    </w:p>
    <w:p w:rsidR="00572A44" w:rsidRDefault="00572A44" w:rsidP="00154A36">
      <w:pPr>
        <w:jc w:val="both"/>
      </w:pPr>
      <w:r w:rsidRPr="00A04D27">
        <w:rPr>
          <w:noProof/>
          <w:lang w:val="de-CH" w:eastAsia="ko-KR"/>
        </w:rPr>
        <w:pict>
          <v:shape id="Picture 7" o:spid="_x0000_i1031" type="#_x0000_t75" alt="Apha siboniswa umfazi wase Afrika othwele iqhiya, uncume kanobomi." style="width:68.25pt;height:79.5pt;visibility:visible">
            <v:imagedata r:id="rId14" o:title=""/>
          </v:shape>
        </w:pict>
      </w:r>
    </w:p>
    <w:p w:rsidR="00572A44" w:rsidRPr="00EA186F" w:rsidRDefault="00572A44" w:rsidP="00154A36">
      <w:pPr>
        <w:pStyle w:val="Default0"/>
        <w:jc w:val="both"/>
        <w:rPr>
          <w:rFonts w:ascii="Futura XBlkCn BT" w:hAnsi="Futura XBlkCn BT" w:cs="Futura XBlkCn BT"/>
          <w:color w:val="auto"/>
          <w:lang w:val="fr-FR"/>
        </w:rPr>
      </w:pPr>
      <w:r w:rsidRPr="00EA186F">
        <w:rPr>
          <w:rFonts w:ascii="Futura XBlkCn BT" w:hAnsi="Futura XBlkCn BT" w:cs="Futura XBlkCn BT"/>
          <w:color w:val="auto"/>
          <w:lang w:val="fr-FR"/>
        </w:rPr>
        <w:t xml:space="preserve">Icebiso likaMama: </w:t>
      </w:r>
    </w:p>
    <w:p w:rsidR="00572A44" w:rsidRPr="00EA186F" w:rsidRDefault="00572A44" w:rsidP="00154A36">
      <w:pPr>
        <w:pStyle w:val="Default0"/>
        <w:jc w:val="both"/>
        <w:rPr>
          <w:rFonts w:ascii="Futura MdCn BT" w:hAnsi="Futura MdCn BT" w:cs="Futura MdCn BT"/>
          <w:color w:val="auto"/>
          <w:sz w:val="14"/>
          <w:szCs w:val="14"/>
          <w:lang w:val="fr-FR"/>
        </w:rPr>
      </w:pPr>
      <w:r w:rsidRPr="00EA186F">
        <w:rPr>
          <w:rFonts w:ascii="Futura MdCn BT" w:hAnsi="Futura MdCn BT" w:cs="Futura MdCn BT"/>
          <w:color w:val="auto"/>
          <w:lang w:val="fr-FR"/>
        </w:rPr>
        <w:t xml:space="preserve">Ukuba ukufumanisa kunzima ngawe ukufumana umlingane ngenxa yokuba ukhubazekile, eso ayisosizathu sokuba uziphosele kulwalamano lokuxhaphaza. Ungazikhohlisi “oku kulunge njengokufumana”. Leyo asiyonyaniso! Zihlonele wena nomzimba wakho nabanye mabenze okufanayo! </w:t>
      </w:r>
      <w:r w:rsidRPr="00EA186F">
        <w:rPr>
          <w:rFonts w:ascii="Futura MdCn BT" w:hAnsi="Futura MdCn BT" w:cs="Futura MdCn BT"/>
          <w:color w:val="auto"/>
          <w:sz w:val="14"/>
          <w:szCs w:val="14"/>
          <w:lang w:val="fr-FR"/>
        </w:rPr>
        <w:t xml:space="preserve">xii </w:t>
      </w:r>
    </w:p>
    <w:p w:rsidR="00572A44" w:rsidRPr="00EA186F" w:rsidRDefault="00572A44" w:rsidP="00154A36">
      <w:pPr>
        <w:pStyle w:val="Default0"/>
        <w:jc w:val="both"/>
        <w:rPr>
          <w:rFonts w:ascii="Futura MdCn BT" w:hAnsi="Futura MdCn BT" w:cs="Futura MdCn BT"/>
          <w:color w:val="auto"/>
          <w:sz w:val="14"/>
          <w:szCs w:val="14"/>
          <w:lang w:val="fr-FR"/>
        </w:rPr>
      </w:pPr>
    </w:p>
    <w:p w:rsidR="00572A44" w:rsidRDefault="00572A44" w:rsidP="00154A36">
      <w:pPr>
        <w:pStyle w:val="Default0"/>
        <w:jc w:val="both"/>
        <w:rPr>
          <w:rFonts w:ascii="Futura LtCn BT" w:hAnsi="Futura LtCn BT" w:cs="Futura LtCn BT"/>
          <w:color w:val="auto"/>
        </w:rPr>
      </w:pPr>
      <w:r w:rsidRPr="00EA186F">
        <w:rPr>
          <w:rFonts w:ascii="Futura MdCn BT" w:hAnsi="Futura MdCn BT" w:cs="Futura MdCn BT"/>
          <w:color w:val="auto"/>
          <w:lang w:val="fr-FR"/>
        </w:rPr>
        <w:t xml:space="preserve">Nandi: </w:t>
      </w:r>
      <w:r w:rsidRPr="00EA186F">
        <w:rPr>
          <w:rFonts w:ascii="Futura LtCn BT" w:hAnsi="Futura LtCn BT" w:cs="Futura LtCn BT"/>
          <w:color w:val="auto"/>
          <w:lang w:val="fr-FR"/>
        </w:rPr>
        <w:t xml:space="preserve">Ndineminyaka engama-22 ubudala kwaye ndisisiThulu. </w:t>
      </w:r>
      <w:r>
        <w:rPr>
          <w:rFonts w:ascii="Futura LtCn BT" w:hAnsi="Futura LtCn BT" w:cs="Futura LtCn BT"/>
          <w:color w:val="auto"/>
        </w:rPr>
        <w:t xml:space="preserve">Umalume wam esihlala naye ubephindaphinda ukundidlwengula. Le nto ibiqhubeka isenzeka yonke imihla xa umama engekho esemsebenzini. Ubesenza ngathi uyandinyamekela abe esenza la manyala kum. Bekunzima kum ukumxelela umama le nto kuba akayazi intetho yezandla umama. Wakwandigrogrisa ngokuthi ukuba ndingaze ndiyixele le nto uya kubiza abahlobo bakhe basidlwengule baze basibulale sobabini. Akukho apho ndandinokubalekela khona kuba ndandihlala endlwini lonke ixesha ndingaze ndivunyelwe ukuba ndidlale nabanye abantwana. Le nto yothusa ngokwenene kodwa yona le inkcazelo enge-AIDS indenza ndihlale ndineengcinga ezoyikisayo… </w:t>
      </w:r>
    </w:p>
    <w:p w:rsidR="00572A44" w:rsidRPr="00EA186F" w:rsidRDefault="00572A44" w:rsidP="00154A36">
      <w:pPr>
        <w:pStyle w:val="Default0"/>
        <w:jc w:val="both"/>
        <w:rPr>
          <w:rFonts w:ascii="Futura LtCn BT" w:hAnsi="Futura LtCn BT" w:cs="Futura LtCn BT"/>
          <w:color w:val="auto"/>
          <w:lang w:val="fr-FR"/>
        </w:rPr>
      </w:pPr>
      <w:r w:rsidRPr="00EA186F">
        <w:rPr>
          <w:rFonts w:ascii="Futura MdCn BT" w:hAnsi="Futura MdCn BT" w:cs="Futura MdCn BT"/>
          <w:color w:val="auto"/>
          <w:lang w:val="fr-FR"/>
        </w:rPr>
        <w:t>Nandi: Unako ukundinceda uphendule le mibuzo ngoku</w:t>
      </w:r>
      <w:r w:rsidRPr="00EA186F">
        <w:rPr>
          <w:rFonts w:ascii="Futura LtCn BT" w:hAnsi="Futura LtCn BT" w:cs="Futura LtCn BT"/>
          <w:color w:val="auto"/>
          <w:lang w:val="fr-FR"/>
        </w:rPr>
        <w:t xml:space="preserve">? </w:t>
      </w:r>
    </w:p>
    <w:p w:rsidR="00572A44" w:rsidRDefault="00572A44" w:rsidP="00154A36">
      <w:pPr>
        <w:pStyle w:val="Default0"/>
        <w:jc w:val="both"/>
        <w:rPr>
          <w:color w:val="auto"/>
        </w:rPr>
      </w:pPr>
      <w:r>
        <w:rPr>
          <w:color w:val="auto"/>
        </w:rPr>
        <w:t xml:space="preserve">Isahluko 2 imibuzo: </w:t>
      </w:r>
    </w:p>
    <w:p w:rsidR="00572A44" w:rsidRDefault="00572A44" w:rsidP="00154A36">
      <w:pPr>
        <w:pStyle w:val="Default0"/>
        <w:numPr>
          <w:ilvl w:val="0"/>
          <w:numId w:val="24"/>
        </w:numPr>
        <w:ind w:left="720" w:hanging="360"/>
        <w:jc w:val="both"/>
        <w:rPr>
          <w:rFonts w:ascii="Futura Bk BT" w:hAnsi="Futura Bk BT" w:cs="Futura Bk BT"/>
          <w:color w:val="auto"/>
          <w:sz w:val="20"/>
          <w:szCs w:val="20"/>
        </w:rPr>
      </w:pPr>
      <w:r>
        <w:rPr>
          <w:rFonts w:ascii="Futura Bk BT" w:hAnsi="Futura Bk BT" w:cs="Futura Bk BT"/>
          <w:color w:val="auto"/>
          <w:sz w:val="20"/>
          <w:szCs w:val="20"/>
        </w:rPr>
        <w:t xml:space="preserve">1. Ukungafundi kwabantwana abakhubazekileyo kuwandisa njani amathuba okuba semngciphekweni wokosulelwa yiHIV? </w:t>
      </w:r>
    </w:p>
    <w:p w:rsidR="00572A44" w:rsidRDefault="00572A44" w:rsidP="00154A36">
      <w:pPr>
        <w:pStyle w:val="Default0"/>
        <w:numPr>
          <w:ilvl w:val="0"/>
          <w:numId w:val="24"/>
        </w:numPr>
        <w:ind w:left="720" w:hanging="360"/>
        <w:jc w:val="both"/>
        <w:rPr>
          <w:rFonts w:ascii="Futura Bk BT" w:hAnsi="Futura Bk BT" w:cs="Futura Bk BT"/>
          <w:color w:val="auto"/>
          <w:sz w:val="20"/>
          <w:szCs w:val="20"/>
        </w:rPr>
      </w:pPr>
      <w:r>
        <w:rPr>
          <w:rFonts w:ascii="Futura Bk BT" w:hAnsi="Futura Bk BT" w:cs="Futura Bk BT"/>
          <w:color w:val="auto"/>
          <w:sz w:val="20"/>
          <w:szCs w:val="20"/>
        </w:rPr>
        <w:t xml:space="preserve">2. Kutheni le nto ibalulekile kulutsha olukhubazekileyo, eneneni, kubantu abakhubazekileyo bonke, ukuze bathethe ngokukhululekileyo ngokwabelana ngesondo? </w:t>
      </w:r>
    </w:p>
    <w:p w:rsidR="00572A44" w:rsidRDefault="00572A44" w:rsidP="00154A36">
      <w:pPr>
        <w:pStyle w:val="Default0"/>
        <w:numPr>
          <w:ilvl w:val="0"/>
          <w:numId w:val="24"/>
        </w:numPr>
        <w:ind w:left="720" w:hanging="360"/>
        <w:jc w:val="both"/>
        <w:rPr>
          <w:rFonts w:ascii="Futura Bk BT" w:hAnsi="Futura Bk BT" w:cs="Futura Bk BT"/>
          <w:color w:val="auto"/>
          <w:sz w:val="20"/>
          <w:szCs w:val="20"/>
        </w:rPr>
      </w:pPr>
      <w:r>
        <w:rPr>
          <w:rFonts w:ascii="Arial" w:hAnsi="Arial" w:cs="Arial"/>
          <w:b/>
          <w:bCs/>
          <w:color w:val="auto"/>
        </w:rPr>
        <w:t xml:space="preserve">3. </w:t>
      </w:r>
      <w:r>
        <w:rPr>
          <w:rFonts w:ascii="Futura Bk BT" w:hAnsi="Futura Bk BT" w:cs="Futura Bk BT"/>
          <w:color w:val="auto"/>
          <w:sz w:val="20"/>
          <w:szCs w:val="20"/>
        </w:rPr>
        <w:t xml:space="preserve">Yeyiphi imiqobo ekufuneka luyisusile ulutsha olukhubazekileyo ngokuphathelene ezesondo? </w:t>
      </w:r>
    </w:p>
    <w:p w:rsidR="00572A44" w:rsidRDefault="00572A44" w:rsidP="00154A36">
      <w:pPr>
        <w:pStyle w:val="Default0"/>
        <w:jc w:val="both"/>
        <w:rPr>
          <w:rFonts w:ascii="Futura Bk BT" w:hAnsi="Futura Bk BT" w:cs="Futura Bk BT"/>
          <w:color w:val="auto"/>
          <w:sz w:val="20"/>
          <w:szCs w:val="20"/>
        </w:rPr>
      </w:pPr>
    </w:p>
    <w:p w:rsidR="00572A44" w:rsidRDefault="00572A44" w:rsidP="00154A36">
      <w:pPr>
        <w:pStyle w:val="Default0"/>
        <w:jc w:val="both"/>
        <w:rPr>
          <w:rFonts w:ascii="Futura Bk BT" w:hAnsi="Futura Bk BT" w:cs="Futura Bk BT"/>
          <w:color w:val="auto"/>
          <w:sz w:val="20"/>
          <w:szCs w:val="20"/>
        </w:rPr>
      </w:pPr>
    </w:p>
    <w:p w:rsidR="00572A44" w:rsidRDefault="00572A44" w:rsidP="00154A36">
      <w:pPr>
        <w:pStyle w:val="Default0"/>
        <w:jc w:val="both"/>
        <w:rPr>
          <w:rFonts w:ascii="Futura Bk BT" w:hAnsi="Futura Bk BT" w:cs="Futura Bk BT"/>
          <w:color w:val="auto"/>
        </w:rPr>
      </w:pPr>
      <w:r>
        <w:rPr>
          <w:rFonts w:ascii="Futura Bk BT" w:hAnsi="Futura Bk BT" w:cs="Futura Bk BT"/>
          <w:i/>
          <w:iCs/>
          <w:color w:val="auto"/>
        </w:rPr>
        <w:t xml:space="preserve">UHendrietta Bogopane-Zulu unika ingxelo ngezizathu ezibangela ulutsha olukhubazekileyo ukuba lube sesichengeni sokwasulelwa yi-HIV. UNdoqo kukubafundisa. Ngoko ke ukujolisa kwimfundo yolutsha olukhubazekileyo kwenziwe umgudu okhethekileyo kubaluleke kakhulu. </w:t>
      </w:r>
      <w:r>
        <w:rPr>
          <w:rFonts w:ascii="Futura Bk BT" w:hAnsi="Futura Bk BT" w:cs="Futura Bk BT"/>
          <w:color w:val="auto"/>
          <w:position w:val="8"/>
          <w:vertAlign w:val="superscript"/>
        </w:rPr>
        <w:t>1</w:t>
      </w:r>
    </w:p>
    <w:p w:rsidR="00572A44" w:rsidRDefault="00572A44" w:rsidP="00154A36">
      <w:pPr>
        <w:pStyle w:val="Default0"/>
        <w:numPr>
          <w:ilvl w:val="0"/>
          <w:numId w:val="25"/>
        </w:numPr>
        <w:ind w:left="720" w:hanging="360"/>
        <w:jc w:val="both"/>
        <w:rPr>
          <w:rFonts w:ascii="Futura Bk BT" w:hAnsi="Futura Bk BT" w:cs="Futura Bk BT"/>
          <w:color w:val="auto"/>
        </w:rPr>
      </w:pPr>
      <w:r>
        <w:rPr>
          <w:rFonts w:ascii="Futura Bk BT" w:hAnsi="Futura Bk BT" w:cs="Futura Bk BT"/>
          <w:color w:val="auto"/>
        </w:rPr>
        <w:t>• Ulutsha olukhubazekileyo alunayo inkcazelo ngokuphathelene nemeko yalo yesini</w:t>
      </w:r>
    </w:p>
    <w:p w:rsidR="00572A44" w:rsidRDefault="00572A44" w:rsidP="00154A36">
      <w:pPr>
        <w:pStyle w:val="Default0"/>
        <w:numPr>
          <w:ilvl w:val="0"/>
          <w:numId w:val="25"/>
        </w:numPr>
        <w:ind w:left="720" w:hanging="360"/>
        <w:jc w:val="both"/>
        <w:rPr>
          <w:rFonts w:ascii="Futura Bk BT" w:hAnsi="Futura Bk BT" w:cs="Futura Bk BT"/>
          <w:color w:val="auto"/>
        </w:rPr>
      </w:pPr>
      <w:r>
        <w:rPr>
          <w:rFonts w:ascii="Futura Bk BT" w:hAnsi="Futura Bk BT" w:cs="Futura Bk BT"/>
          <w:color w:val="auto"/>
        </w:rPr>
        <w:t>• Abazali badla ngokwala ukwamkela ukuba abantwana babo abakhubazekileyo bakhule ngokwesini</w:t>
      </w:r>
    </w:p>
    <w:p w:rsidR="00572A44" w:rsidRDefault="00572A44" w:rsidP="00154A36">
      <w:pPr>
        <w:pStyle w:val="Default0"/>
        <w:numPr>
          <w:ilvl w:val="0"/>
          <w:numId w:val="25"/>
        </w:numPr>
        <w:ind w:left="720" w:hanging="360"/>
        <w:jc w:val="both"/>
        <w:rPr>
          <w:rFonts w:ascii="Futura Bk BT" w:hAnsi="Futura Bk BT" w:cs="Futura Bk BT"/>
          <w:color w:val="auto"/>
        </w:rPr>
      </w:pPr>
      <w:r>
        <w:rPr>
          <w:rFonts w:ascii="Futura Bk BT" w:hAnsi="Futura Bk BT" w:cs="Futura Bk BT"/>
          <w:color w:val="auto"/>
        </w:rPr>
        <w:t xml:space="preserve">• “Izikolo ezikhethekileyo” zidla ngokungafundisi ngezakhono zobomi nangeenkqubo zemfundo yezempilo </w:t>
      </w:r>
    </w:p>
    <w:p w:rsidR="00572A44" w:rsidRDefault="00572A44" w:rsidP="00154A36">
      <w:pPr>
        <w:pStyle w:val="Default0"/>
        <w:numPr>
          <w:ilvl w:val="0"/>
          <w:numId w:val="25"/>
        </w:numPr>
        <w:ind w:left="720" w:hanging="360"/>
        <w:jc w:val="both"/>
        <w:rPr>
          <w:rFonts w:ascii="Futura Bk BT" w:hAnsi="Futura Bk BT" w:cs="Futura Bk BT"/>
          <w:color w:val="auto"/>
        </w:rPr>
      </w:pPr>
      <w:r>
        <w:rPr>
          <w:rFonts w:ascii="Futura Bk BT" w:hAnsi="Futura Bk BT" w:cs="Futura Bk BT"/>
          <w:color w:val="auto"/>
        </w:rPr>
        <w:t xml:space="preserve">• Ulutsha olukhubazekileyo ludla ngokuba ngamakheswa koontanga balo, ngokukodwa olo lungakhubazekanga </w:t>
      </w:r>
    </w:p>
    <w:p w:rsidR="00572A44" w:rsidRDefault="00572A44" w:rsidP="00154A36">
      <w:pPr>
        <w:pStyle w:val="Default0"/>
        <w:numPr>
          <w:ilvl w:val="0"/>
          <w:numId w:val="25"/>
        </w:numPr>
        <w:ind w:left="720" w:hanging="360"/>
        <w:jc w:val="both"/>
        <w:rPr>
          <w:rFonts w:ascii="Futura Bk BT" w:hAnsi="Futura Bk BT" w:cs="Futura Bk BT"/>
          <w:color w:val="auto"/>
        </w:rPr>
      </w:pPr>
      <w:r w:rsidRPr="00160195">
        <w:rPr>
          <w:rFonts w:ascii="Futura Bk BT" w:hAnsi="Futura Bk BT" w:cs="Futura Bk BT"/>
          <w:color w:val="auto"/>
        </w:rPr>
        <w:t xml:space="preserve">• Inkoliso yolutsha olukhubazekileyo alufundanga </w:t>
      </w:r>
    </w:p>
    <w:p w:rsidR="00572A44" w:rsidRPr="00160195" w:rsidRDefault="00572A44" w:rsidP="00154A36">
      <w:pPr>
        <w:pStyle w:val="Default0"/>
        <w:numPr>
          <w:ilvl w:val="0"/>
          <w:numId w:val="25"/>
        </w:numPr>
        <w:ind w:left="720" w:hanging="360"/>
        <w:jc w:val="both"/>
        <w:rPr>
          <w:rFonts w:ascii="Futura Bk BT" w:hAnsi="Futura Bk BT" w:cs="Futura Bk BT"/>
          <w:color w:val="auto"/>
        </w:rPr>
      </w:pPr>
      <w:r w:rsidRPr="00160195">
        <w:rPr>
          <w:rFonts w:ascii="Futura Bk BT" w:hAnsi="Futura Bk BT" w:cs="Futura Bk BT"/>
          <w:color w:val="auto"/>
        </w:rPr>
        <w:t xml:space="preserve">• </w:t>
      </w:r>
      <w:r>
        <w:rPr>
          <w:rFonts w:ascii="Futura Bk BT" w:hAnsi="Futura Bk BT" w:cs="Futura Bk BT"/>
          <w:color w:val="auto"/>
        </w:rPr>
        <w:t xml:space="preserve">Ulutsha oluninzi olukhubazekileyo alunazo izinto eziziimfihlo luxhomekeka kakhulu kwabo balunyamekelayo, loo nto ithetha ukuba baneendlela ezimbalwa zokuzikhusela kuxhatshazo nokuvinjwa amalungelo alo okuba nobudlelane nolunye ulutsha </w:t>
      </w: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shd w:val="clear" w:color="auto" w:fill="E0E0E0"/>
        <w:jc w:val="both"/>
        <w:rPr>
          <w:b/>
          <w:bCs/>
          <w:sz w:val="36"/>
          <w:szCs w:val="36"/>
        </w:rPr>
      </w:pPr>
      <w:r>
        <w:rPr>
          <w:b/>
          <w:bCs/>
          <w:sz w:val="36"/>
          <w:szCs w:val="36"/>
        </w:rPr>
        <w:t>ISAHLUKO 3</w:t>
      </w:r>
    </w:p>
    <w:p w:rsidR="00572A44" w:rsidRDefault="00572A44" w:rsidP="00154A36">
      <w:pPr>
        <w:jc w:val="both"/>
        <w:rPr>
          <w:b/>
          <w:bCs/>
          <w:sz w:val="40"/>
          <w:szCs w:val="40"/>
        </w:rPr>
      </w:pPr>
    </w:p>
    <w:p w:rsidR="00572A44" w:rsidRDefault="00572A44" w:rsidP="00154A36">
      <w:pPr>
        <w:pStyle w:val="Default0"/>
        <w:jc w:val="both"/>
        <w:rPr>
          <w:rFonts w:cs="Times New Roman"/>
          <w:color w:val="auto"/>
          <w:sz w:val="28"/>
          <w:szCs w:val="28"/>
        </w:rPr>
      </w:pPr>
      <w:r>
        <w:rPr>
          <w:rFonts w:cs="Times New Roman"/>
          <w:color w:val="auto"/>
          <w:sz w:val="28"/>
          <w:szCs w:val="28"/>
        </w:rPr>
        <w:t xml:space="preserve">Abasetyhini kunye ne-HIV/AIDS </w:t>
      </w:r>
    </w:p>
    <w:p w:rsidR="00572A44" w:rsidRDefault="00572A44" w:rsidP="00154A36">
      <w:pPr>
        <w:pStyle w:val="Default0"/>
        <w:numPr>
          <w:ilvl w:val="0"/>
          <w:numId w:val="26"/>
        </w:numPr>
        <w:ind w:left="360"/>
        <w:jc w:val="both"/>
        <w:rPr>
          <w:rFonts w:ascii="Futura XBlkCnIt BT" w:hAnsi="Futura XBlkCnIt BT" w:cs="Futura XBlkCnIt BT"/>
          <w:color w:val="auto"/>
          <w:sz w:val="28"/>
          <w:szCs w:val="28"/>
        </w:rPr>
      </w:pPr>
      <w:r>
        <w:rPr>
          <w:rFonts w:cs="Times New Roman"/>
          <w:color w:val="auto"/>
          <w:sz w:val="28"/>
          <w:szCs w:val="28"/>
        </w:rPr>
        <w:t>• Abasetyhini ngokukhethekileyo basemngciphekweni wokosulelwa yi-</w:t>
      </w:r>
      <w:r>
        <w:rPr>
          <w:rFonts w:ascii="Futura XBlkCnIt BT" w:hAnsi="Futura XBlkCnIt BT" w:cs="Futura XBlkCnIt BT"/>
          <w:color w:val="auto"/>
          <w:sz w:val="28"/>
          <w:szCs w:val="28"/>
        </w:rPr>
        <w:t xml:space="preserve">HIV </w:t>
      </w:r>
    </w:p>
    <w:p w:rsidR="00572A44" w:rsidRDefault="00572A44" w:rsidP="00154A36">
      <w:pPr>
        <w:pStyle w:val="Default0"/>
        <w:numPr>
          <w:ilvl w:val="0"/>
          <w:numId w:val="26"/>
        </w:numPr>
        <w:ind w:left="360"/>
        <w:jc w:val="both"/>
        <w:rPr>
          <w:rFonts w:ascii="Futura XBlkCnIt BT" w:hAnsi="Futura XBlkCnIt BT" w:cs="Futura XBlkCnIt BT"/>
          <w:color w:val="auto"/>
          <w:sz w:val="28"/>
          <w:szCs w:val="28"/>
        </w:rPr>
      </w:pPr>
      <w:r>
        <w:rPr>
          <w:rFonts w:ascii="Futura XBlkCnIt BT" w:hAnsi="Futura XBlkCnIt BT" w:cs="Futura XBlkCnIt BT"/>
          <w:color w:val="auto"/>
        </w:rPr>
        <w:t xml:space="preserve">• </w:t>
      </w:r>
      <w:r>
        <w:rPr>
          <w:rFonts w:ascii="Futura XBlkCnIt BT" w:hAnsi="Futura XBlkCnIt BT" w:cs="Futura XBlkCnIt BT"/>
          <w:color w:val="auto"/>
          <w:sz w:val="28"/>
          <w:szCs w:val="28"/>
        </w:rPr>
        <w:t xml:space="preserve">Indlela isini esiwachaphazela ngayo amava ethu nge-HIV neAIDS </w:t>
      </w:r>
    </w:p>
    <w:p w:rsidR="00572A44" w:rsidRDefault="00572A44" w:rsidP="00154A36">
      <w:pPr>
        <w:pStyle w:val="Default0"/>
        <w:jc w:val="both"/>
        <w:rPr>
          <w:rFonts w:ascii="Futura XBlkCnIt BT" w:hAnsi="Futura XBlkCnIt BT" w:cs="Futura XBlkCnIt BT"/>
          <w:color w:val="auto"/>
          <w:sz w:val="28"/>
          <w:szCs w:val="28"/>
        </w:rPr>
      </w:pPr>
    </w:p>
    <w:p w:rsidR="00572A44" w:rsidRDefault="00572A44" w:rsidP="00154A36">
      <w:pPr>
        <w:pStyle w:val="Default0"/>
        <w:ind w:left="360" w:right="720"/>
        <w:jc w:val="both"/>
        <w:rPr>
          <w:rFonts w:ascii="Futura Hv BT" w:hAnsi="Futura Hv BT" w:cs="Futura Hv BT"/>
          <w:color w:val="auto"/>
          <w:sz w:val="20"/>
          <w:szCs w:val="20"/>
        </w:rPr>
      </w:pPr>
      <w:r>
        <w:rPr>
          <w:rFonts w:ascii="Futura Hv BT" w:hAnsi="Futura Hv BT" w:cs="Futura Hv BT"/>
          <w:i/>
          <w:iCs/>
          <w:color w:val="auto"/>
          <w:sz w:val="20"/>
          <w:szCs w:val="20"/>
        </w:rPr>
        <w:t xml:space="preserve">Amagama abalulekileyo  </w:t>
      </w:r>
    </w:p>
    <w:p w:rsidR="00572A44" w:rsidRDefault="00572A44" w:rsidP="00154A36">
      <w:pPr>
        <w:pStyle w:val="Default0"/>
        <w:ind w:left="360" w:right="720"/>
        <w:jc w:val="both"/>
        <w:rPr>
          <w:rFonts w:ascii="Futura Lt BT" w:hAnsi="Futura Lt BT" w:cs="Futura Lt BT"/>
          <w:color w:val="auto"/>
          <w:sz w:val="20"/>
          <w:szCs w:val="20"/>
        </w:rPr>
      </w:pPr>
      <w:r w:rsidRPr="00FD4019">
        <w:rPr>
          <w:rFonts w:ascii="Futura Hv BT" w:hAnsi="Futura Hv BT" w:cs="Futura Hv BT"/>
          <w:b/>
          <w:i/>
          <w:iCs/>
          <w:color w:val="auto"/>
          <w:sz w:val="20"/>
          <w:szCs w:val="20"/>
        </w:rPr>
        <w:t>Isini:</w:t>
      </w:r>
      <w:r>
        <w:rPr>
          <w:rFonts w:ascii="Futura Hv BT" w:hAnsi="Futura Hv BT" w:cs="Futura Hv BT"/>
          <w:i/>
          <w:iCs/>
          <w:color w:val="auto"/>
          <w:sz w:val="20"/>
          <w:szCs w:val="20"/>
        </w:rPr>
        <w:t>Xa kuthethwa ngesini kubhekiselwa kwimisebenzi yasekuhlaleni yabasetyhini namadoda kuluntu</w:t>
      </w:r>
      <w:r>
        <w:rPr>
          <w:rFonts w:ascii="Futura Lt BT" w:hAnsi="Futura Lt BT" w:cs="Futura Lt BT"/>
          <w:i/>
          <w:iCs/>
          <w:color w:val="auto"/>
          <w:sz w:val="20"/>
          <w:szCs w:val="20"/>
        </w:rPr>
        <w:t xml:space="preserve">. </w:t>
      </w:r>
    </w:p>
    <w:p w:rsidR="00572A44" w:rsidRDefault="00572A44" w:rsidP="00154A36">
      <w:pPr>
        <w:pStyle w:val="Default0"/>
        <w:ind w:left="360" w:right="720"/>
        <w:jc w:val="both"/>
        <w:rPr>
          <w:rFonts w:ascii="Futura Hv BT" w:hAnsi="Futura Hv BT" w:cs="Futura Hv BT"/>
          <w:i/>
          <w:iCs/>
          <w:color w:val="auto"/>
          <w:sz w:val="20"/>
          <w:szCs w:val="20"/>
        </w:rPr>
      </w:pPr>
      <w:r>
        <w:rPr>
          <w:rFonts w:ascii="Futura Hv BT" w:hAnsi="Futura Hv BT" w:cs="Futura Hv BT"/>
          <w:i/>
          <w:iCs/>
          <w:color w:val="auto"/>
          <w:sz w:val="20"/>
          <w:szCs w:val="20"/>
        </w:rPr>
        <w:t>Ukuxhomekeka ngemeko yoqoqosho: Kukuxhomekeka komnye umntu ukuze uphile. Le nto isenokubangela ukuba ube semngciphekweni kanobom kw-iHIV kuba abantu abathile baxhomekeke kumntu othile okanye kumaqabane abo ukuze baphile, nangenkxaso loo nto isikela umda nokuba bazenzele izigqibo zabo nokuthethathethana ngegunya.</w:t>
      </w:r>
    </w:p>
    <w:p w:rsidR="00572A44" w:rsidRDefault="00572A44" w:rsidP="00154A36">
      <w:pPr>
        <w:pStyle w:val="Default0"/>
        <w:ind w:left="360" w:right="720"/>
        <w:jc w:val="both"/>
        <w:rPr>
          <w:rFonts w:ascii="Futura Lt BT" w:hAnsi="Futura Lt BT" w:cs="Futura Lt BT"/>
          <w:color w:val="auto"/>
          <w:sz w:val="20"/>
          <w:szCs w:val="20"/>
        </w:rPr>
      </w:pPr>
      <w:r>
        <w:rPr>
          <w:rFonts w:ascii="Futura Lt BT" w:hAnsi="Futura Lt BT" w:cs="Futura Lt BT"/>
          <w:i/>
          <w:iCs/>
          <w:color w:val="auto"/>
          <w:sz w:val="20"/>
          <w:szCs w:val="20"/>
        </w:rPr>
        <w:t xml:space="preserve"> </w:t>
      </w:r>
    </w:p>
    <w:p w:rsidR="00572A44" w:rsidRDefault="00572A44" w:rsidP="00154A36">
      <w:pPr>
        <w:pStyle w:val="Default0"/>
        <w:ind w:left="360" w:right="720"/>
        <w:jc w:val="both"/>
        <w:rPr>
          <w:rFonts w:ascii="Futura Lt BT" w:hAnsi="Futura Lt BT" w:cs="Futura Lt BT"/>
          <w:color w:val="auto"/>
          <w:sz w:val="20"/>
          <w:szCs w:val="20"/>
        </w:rPr>
      </w:pPr>
      <w:r w:rsidRPr="00FD4019">
        <w:rPr>
          <w:rFonts w:ascii="Futura Hv BT" w:hAnsi="Futura Hv BT" w:cs="Futura Hv BT"/>
          <w:b/>
          <w:i/>
          <w:iCs/>
          <w:color w:val="auto"/>
          <w:sz w:val="20"/>
          <w:szCs w:val="20"/>
        </w:rPr>
        <w:t>Ukucocwa ngabo bangazani nandoda:</w:t>
      </w:r>
      <w:r>
        <w:rPr>
          <w:rFonts w:ascii="Futura Hv BT" w:hAnsi="Futura Hv BT" w:cs="Futura Hv BT"/>
          <w:i/>
          <w:iCs/>
          <w:color w:val="auto"/>
          <w:sz w:val="20"/>
          <w:szCs w:val="20"/>
        </w:rPr>
        <w:t xml:space="preserve"> Kukho intsomi eyingozi engokucocwa ngabantu abangazani nandoda kwabo bane-HIV okanye ezinye ii-STI loo nto  ithetha ukuba zingaphela xa benokuthi balale nomntu ongazani nandoda. Kukwakho nenkolo yokuba ukwabelana ngesondo nomntu okhubazekileyo emzimbeni nasengqondweni kunokunyanga i-HIV. Le ntsomi lulwimi etywaleni, kodwa abanye abantu basayikholelwa, isibeka engozini thina bantu bakhubazekileyo.</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Nandi: Namhlanje xa ndikhangela ndicinga ngabasetyhini abaninzi abakwimeko efana neyam kuba injalo ngenxa yokungaboni, ukungeva nokungabi nangqondo okanye ngenye indlela. Sinokubakhulula njani? Kuba de kube ngoku andikasiqondi isihelegu esandihlelayo. Kukubamba ngazibini nje kwiqabane lam u</w:t>
      </w:r>
      <w:r>
        <w:rPr>
          <w:rFonts w:ascii="Futura LtCn BT" w:hAnsi="Futura LtCn BT" w:cs="Futura LtCn BT"/>
          <w:color w:val="auto"/>
        </w:rPr>
        <w:t xml:space="preserve">Vuyo, othe waba ngumthombo wenkuthazo nentuthuzelo, kuba namhlanje ndinokwabelana ngezi zinto nawe. Amadoda afanele akhusele abasetyhini abakhubazekileyo okanye akunjalo sifanele sizive sikhuselekile xa bekunye nathi. Ukuba uVuyo iqabane lam lakwenza oko, ndivakalelwa ukuba onke amanye amadoda anako nawo.  </w:t>
      </w:r>
    </w:p>
    <w:p w:rsidR="00572A44" w:rsidRDefault="00572A44" w:rsidP="00154A36">
      <w:pPr>
        <w:pStyle w:val="Default0"/>
        <w:jc w:val="both"/>
        <w:rPr>
          <w:rFonts w:ascii="Futura LtCn BT" w:hAnsi="Futura LtCn BT" w:cs="Futura LtCn BT"/>
          <w:color w:val="auto"/>
        </w:rPr>
      </w:pPr>
      <w:r>
        <w:rPr>
          <w:rFonts w:ascii="Futura LtCn BT" w:hAnsi="Futura LtCn BT" w:cs="Futura LtCn BT"/>
          <w:color w:val="auto"/>
        </w:rPr>
        <w:t xml:space="preserve">Imbi kakhulu into yokuba ukuba ngowasetyhini kuthethe ukuba semngciphekweni wokosulelwa yi-HIV! Nazi ezinye iingongoma ezibalulekileyo endake ndazifunda: </w:t>
      </w:r>
    </w:p>
    <w:p w:rsidR="00572A44" w:rsidRDefault="00572A44" w:rsidP="00154A36">
      <w:pPr>
        <w:jc w:val="both"/>
        <w:rPr>
          <w:rFonts w:ascii="Futura LtCn BT" w:hAnsi="Futura LtCn BT" w:cs="Futura LtCn BT"/>
        </w:rPr>
        <w:sectPr w:rsidR="00572A44">
          <w:pgSz w:w="12240" w:h="15840"/>
          <w:pgMar w:top="1440" w:right="1800" w:bottom="1440" w:left="1800" w:header="720" w:footer="720" w:gutter="0"/>
          <w:cols w:space="720"/>
        </w:sectPr>
      </w:pPr>
    </w:p>
    <w:p w:rsidR="00572A44" w:rsidRDefault="00572A44" w:rsidP="00154A36">
      <w:pPr>
        <w:pStyle w:val="Default0"/>
        <w:jc w:val="both"/>
        <w:rPr>
          <w:rFonts w:ascii="Futura Hv BT" w:hAnsi="Futura Hv BT" w:cs="Futura Hv BT"/>
          <w:color w:val="auto"/>
          <w:sz w:val="14"/>
          <w:szCs w:val="14"/>
        </w:rPr>
      </w:pPr>
      <w:r>
        <w:rPr>
          <w:rFonts w:ascii="Futura Hv BT" w:hAnsi="Futura Hv BT" w:cs="Futura Hv BT"/>
          <w:color w:val="auto"/>
        </w:rPr>
        <w:t>Abasetyhini ne-HIV ne-AIDS</w:t>
      </w:r>
      <w:r>
        <w:rPr>
          <w:rFonts w:ascii="Futura Hv BT" w:hAnsi="Futura Hv BT" w:cs="Futura Hv BT"/>
          <w:i/>
          <w:iCs/>
          <w:color w:val="auto"/>
          <w:sz w:val="14"/>
          <w:szCs w:val="14"/>
        </w:rPr>
        <w:t xml:space="preserve">xiii </w:t>
      </w:r>
    </w:p>
    <w:p w:rsidR="00572A44" w:rsidRDefault="00572A44" w:rsidP="00154A36">
      <w:pPr>
        <w:pStyle w:val="Default0"/>
        <w:jc w:val="both"/>
        <w:rPr>
          <w:rFonts w:ascii="Futura Hv BT" w:hAnsi="Futura Hv BT" w:cs="Futura Hv BT"/>
          <w:color w:val="auto"/>
          <w:sz w:val="22"/>
          <w:szCs w:val="22"/>
        </w:rPr>
      </w:pPr>
      <w:r>
        <w:rPr>
          <w:rFonts w:ascii="Futura Hv BT" w:hAnsi="Futura Hv BT" w:cs="Futura Hv BT"/>
          <w:color w:val="auto"/>
          <w:sz w:val="22"/>
          <w:szCs w:val="22"/>
        </w:rPr>
        <w:t xml:space="preserve">Ngexa bobanini owasetyhini nendoda besenokuba nayo i-HIV ukuba babelana ngesondo ngokungakhuselekanga, eli icandelo lijolisa kwabasetyhini ngenxa yezi zizathu: </w:t>
      </w:r>
    </w:p>
    <w:p w:rsidR="00572A44" w:rsidRDefault="00572A44" w:rsidP="00154A36">
      <w:pPr>
        <w:pStyle w:val="Default0"/>
        <w:jc w:val="both"/>
        <w:rPr>
          <w:rFonts w:ascii="Futura Hv BT" w:hAnsi="Futura Hv BT" w:cs="Futura Hv BT"/>
          <w:color w:val="auto"/>
          <w:sz w:val="22"/>
          <w:szCs w:val="22"/>
        </w:rPr>
      </w:pPr>
    </w:p>
    <w:p w:rsidR="00572A44" w:rsidRPr="00597C9E" w:rsidRDefault="00572A44" w:rsidP="00154A36">
      <w:pPr>
        <w:pStyle w:val="Default0"/>
        <w:numPr>
          <w:ilvl w:val="0"/>
          <w:numId w:val="27"/>
        </w:numPr>
        <w:ind w:left="720" w:hanging="360"/>
        <w:jc w:val="both"/>
        <w:rPr>
          <w:rFonts w:ascii="Futura Bk BT" w:hAnsi="Futura Bk BT" w:cs="Futura Bk BT"/>
          <w:color w:val="auto"/>
          <w:sz w:val="20"/>
          <w:szCs w:val="20"/>
        </w:rPr>
      </w:pPr>
      <w:r w:rsidRPr="00597C9E">
        <w:rPr>
          <w:rFonts w:ascii="Futura Hv BT" w:hAnsi="Futura Hv BT" w:cs="Futura Hv BT"/>
          <w:color w:val="auto"/>
          <w:sz w:val="20"/>
          <w:szCs w:val="20"/>
        </w:rPr>
        <w:t>• Aba</w:t>
      </w:r>
      <w:r>
        <w:rPr>
          <w:rFonts w:ascii="Futura Hv BT" w:hAnsi="Futura Hv BT" w:cs="Futura Hv BT"/>
          <w:color w:val="auto"/>
          <w:sz w:val="20"/>
          <w:szCs w:val="20"/>
        </w:rPr>
        <w:t>setyhini a</w:t>
      </w:r>
      <w:r w:rsidRPr="00597C9E">
        <w:rPr>
          <w:rFonts w:ascii="Futura Hv BT" w:hAnsi="Futura Hv BT" w:cs="Futura Hv BT"/>
          <w:color w:val="auto"/>
          <w:sz w:val="20"/>
          <w:szCs w:val="20"/>
        </w:rPr>
        <w:t>baninzi eMzantsi Afrika kunamadoda bane</w:t>
      </w:r>
      <w:r>
        <w:rPr>
          <w:rFonts w:ascii="Futura Hv BT" w:hAnsi="Futura Hv BT" w:cs="Futura Hv BT"/>
          <w:color w:val="auto"/>
          <w:sz w:val="20"/>
          <w:szCs w:val="20"/>
        </w:rPr>
        <w:t>-</w:t>
      </w:r>
      <w:r w:rsidRPr="00597C9E">
        <w:rPr>
          <w:rFonts w:ascii="Futura Hv BT" w:hAnsi="Futura Hv BT" w:cs="Futura Hv BT"/>
          <w:color w:val="auto"/>
          <w:sz w:val="20"/>
          <w:szCs w:val="20"/>
        </w:rPr>
        <w:t xml:space="preserve">HIV </w:t>
      </w:r>
    </w:p>
    <w:p w:rsidR="00572A44" w:rsidRPr="00597C9E" w:rsidRDefault="00572A44" w:rsidP="00154A36">
      <w:pPr>
        <w:pStyle w:val="Default0"/>
        <w:numPr>
          <w:ilvl w:val="0"/>
          <w:numId w:val="28"/>
        </w:numPr>
        <w:ind w:left="720" w:hanging="360"/>
        <w:jc w:val="both"/>
        <w:rPr>
          <w:rFonts w:ascii="Futura Bk BT" w:hAnsi="Futura Bk BT" w:cs="Futura Bk BT"/>
          <w:color w:val="auto"/>
          <w:sz w:val="20"/>
          <w:szCs w:val="20"/>
        </w:rPr>
      </w:pPr>
      <w:r w:rsidRPr="00597C9E">
        <w:rPr>
          <w:rFonts w:ascii="Futura Bk BT" w:hAnsi="Futura Bk BT" w:cs="Futura Bk BT"/>
          <w:color w:val="auto"/>
          <w:sz w:val="20"/>
          <w:szCs w:val="20"/>
        </w:rPr>
        <w:t>• I</w:t>
      </w:r>
      <w:r>
        <w:rPr>
          <w:rFonts w:ascii="Futura Bk BT" w:hAnsi="Futura Bk BT" w:cs="Futura Bk BT"/>
          <w:color w:val="auto"/>
          <w:sz w:val="20"/>
          <w:szCs w:val="20"/>
        </w:rPr>
        <w:t>-</w:t>
      </w:r>
      <w:r w:rsidRPr="00597C9E">
        <w:rPr>
          <w:rFonts w:ascii="Futura Bk BT" w:hAnsi="Futura Bk BT" w:cs="Futura Bk BT"/>
          <w:color w:val="auto"/>
          <w:sz w:val="20"/>
          <w:szCs w:val="20"/>
        </w:rPr>
        <w:t>HIV isasazeka kakhulu nges</w:t>
      </w:r>
      <w:r>
        <w:rPr>
          <w:rFonts w:ascii="Futura Bk BT" w:hAnsi="Futura Bk BT" w:cs="Futura Bk BT"/>
          <w:color w:val="auto"/>
          <w:sz w:val="20"/>
          <w:szCs w:val="20"/>
        </w:rPr>
        <w:t>ondo</w:t>
      </w:r>
      <w:r w:rsidRPr="00597C9E">
        <w:rPr>
          <w:rFonts w:ascii="Futura Bk BT" w:hAnsi="Futura Bk BT" w:cs="Futura Bk BT"/>
          <w:color w:val="auto"/>
          <w:sz w:val="20"/>
          <w:szCs w:val="20"/>
        </w:rPr>
        <w:t xml:space="preserve"> phakathi kwamadoda naba</w:t>
      </w:r>
      <w:r>
        <w:rPr>
          <w:rFonts w:ascii="Futura Bk BT" w:hAnsi="Futura Bk BT" w:cs="Futura Bk BT"/>
          <w:color w:val="auto"/>
          <w:sz w:val="20"/>
          <w:szCs w:val="20"/>
        </w:rPr>
        <w:t>setyhini</w:t>
      </w:r>
      <w:r w:rsidRPr="00597C9E">
        <w:rPr>
          <w:rFonts w:ascii="Futura Bk BT" w:hAnsi="Futura Bk BT" w:cs="Futura Bk BT"/>
          <w:color w:val="auto"/>
          <w:sz w:val="20"/>
          <w:szCs w:val="20"/>
        </w:rPr>
        <w:t xml:space="preserve">  </w:t>
      </w:r>
    </w:p>
    <w:p w:rsidR="00572A44" w:rsidRDefault="00572A44" w:rsidP="00154A36">
      <w:pPr>
        <w:pStyle w:val="Default0"/>
        <w:numPr>
          <w:ilvl w:val="0"/>
          <w:numId w:val="29"/>
        </w:numPr>
        <w:ind w:left="720" w:hanging="360"/>
        <w:jc w:val="both"/>
        <w:rPr>
          <w:rFonts w:ascii="Futura Bk BT" w:hAnsi="Futura Bk BT" w:cs="Futura Bk BT"/>
          <w:color w:val="auto"/>
          <w:sz w:val="20"/>
          <w:szCs w:val="20"/>
        </w:rPr>
      </w:pPr>
      <w:r w:rsidRPr="002C72AD">
        <w:rPr>
          <w:rFonts w:ascii="Futura Bk BT" w:hAnsi="Futura Bk BT" w:cs="Futura Bk BT"/>
          <w:color w:val="auto"/>
          <w:sz w:val="20"/>
          <w:szCs w:val="20"/>
        </w:rPr>
        <w:t>• Aba</w:t>
      </w:r>
      <w:r>
        <w:rPr>
          <w:rFonts w:ascii="Futura Bk BT" w:hAnsi="Futura Bk BT" w:cs="Futura Bk BT"/>
          <w:color w:val="auto"/>
          <w:sz w:val="20"/>
          <w:szCs w:val="20"/>
        </w:rPr>
        <w:t>setyhini</w:t>
      </w:r>
      <w:r w:rsidRPr="002C72AD">
        <w:rPr>
          <w:rFonts w:ascii="Futura Bk BT" w:hAnsi="Futura Bk BT" w:cs="Futura Bk BT"/>
          <w:color w:val="auto"/>
          <w:sz w:val="20"/>
          <w:szCs w:val="20"/>
        </w:rPr>
        <w:t xml:space="preserve"> banako ukwabelana ngesondo ngokukhuselekileyo (babelane ngesondo ngekhondom) ukuba iqabane liyavumelana noko. Inkoliso yab</w:t>
      </w:r>
      <w:r>
        <w:rPr>
          <w:rFonts w:ascii="Futura Bk BT" w:hAnsi="Futura Bk BT" w:cs="Futura Bk BT"/>
          <w:color w:val="auto"/>
          <w:sz w:val="20"/>
          <w:szCs w:val="20"/>
        </w:rPr>
        <w:t>setyhini</w:t>
      </w:r>
      <w:r w:rsidRPr="002C72AD">
        <w:rPr>
          <w:rFonts w:ascii="Futura Bk BT" w:hAnsi="Futura Bk BT" w:cs="Futura Bk BT"/>
          <w:color w:val="auto"/>
          <w:sz w:val="20"/>
          <w:szCs w:val="20"/>
        </w:rPr>
        <w:t xml:space="preserve"> ayikwazi ukuwaphembelela amaqabane awo ukusebenzisa ikhondom. </w:t>
      </w:r>
    </w:p>
    <w:p w:rsidR="00572A44" w:rsidRPr="002C72AD" w:rsidRDefault="00572A44" w:rsidP="00154A36">
      <w:pPr>
        <w:pStyle w:val="Default0"/>
        <w:numPr>
          <w:ilvl w:val="0"/>
          <w:numId w:val="29"/>
        </w:numPr>
        <w:ind w:left="720" w:hanging="360"/>
        <w:jc w:val="both"/>
        <w:rPr>
          <w:rFonts w:ascii="Futura Bk BT" w:hAnsi="Futura Bk BT" w:cs="Futura Bk BT"/>
          <w:color w:val="auto"/>
          <w:sz w:val="20"/>
          <w:szCs w:val="20"/>
        </w:rPr>
      </w:pPr>
    </w:p>
    <w:p w:rsidR="00572A44" w:rsidRDefault="00572A44" w:rsidP="00154A36">
      <w:pPr>
        <w:pStyle w:val="Default0"/>
        <w:jc w:val="both"/>
        <w:rPr>
          <w:rFonts w:ascii="Futura Hv BT" w:hAnsi="Futura Hv BT" w:cs="Futura Hv BT"/>
          <w:color w:val="auto"/>
          <w:sz w:val="13"/>
          <w:szCs w:val="13"/>
        </w:rPr>
      </w:pPr>
      <w:r>
        <w:rPr>
          <w:rFonts w:ascii="Futura Hv BT" w:hAnsi="Futura Hv BT" w:cs="Futura Hv BT"/>
          <w:color w:val="auto"/>
          <w:sz w:val="22"/>
          <w:szCs w:val="22"/>
        </w:rPr>
        <w:t>Ibachaphazela njani abasetyhini i-HIV ne-AIDS?</w:t>
      </w:r>
      <w:r>
        <w:rPr>
          <w:rFonts w:ascii="Futura Hv BT" w:hAnsi="Futura Hv BT" w:cs="Futura Hv BT"/>
          <w:color w:val="auto"/>
          <w:sz w:val="13"/>
          <w:szCs w:val="13"/>
        </w:rPr>
        <w:t xml:space="preserve">xiv </w:t>
      </w:r>
    </w:p>
    <w:p w:rsidR="00572A44" w:rsidRDefault="00572A44" w:rsidP="00154A36">
      <w:pPr>
        <w:pStyle w:val="Default0"/>
        <w:numPr>
          <w:ilvl w:val="0"/>
          <w:numId w:val="30"/>
        </w:numPr>
        <w:ind w:left="720" w:hanging="360"/>
        <w:jc w:val="both"/>
        <w:rPr>
          <w:rFonts w:ascii="Futura Lt BT" w:hAnsi="Futura Lt BT" w:cs="Futura Lt BT"/>
          <w:color w:val="auto"/>
          <w:sz w:val="20"/>
          <w:szCs w:val="20"/>
        </w:rPr>
      </w:pPr>
      <w:r>
        <w:rPr>
          <w:rFonts w:ascii="Futura Hv BT" w:hAnsi="Futura Hv BT" w:cs="Futura Hv BT"/>
          <w:color w:val="auto"/>
          <w:sz w:val="22"/>
          <w:szCs w:val="22"/>
        </w:rPr>
        <w:t>• Kwiinkcubeko ezininzi abasetyhini bathathwa njengabangabalulekanga kunamadoda. Abakwazi ukunyanzelisa izinto kumadoda. Ngokomzekelo, abanako ukucela amadoda asebenzise iikhondom</w:t>
      </w:r>
      <w:r>
        <w:rPr>
          <w:rFonts w:ascii="Futura Lt BT" w:hAnsi="Futura Lt BT" w:cs="Futura Lt BT"/>
          <w:color w:val="auto"/>
          <w:sz w:val="20"/>
          <w:szCs w:val="20"/>
        </w:rPr>
        <w:t xml:space="preserve">. </w:t>
      </w:r>
    </w:p>
    <w:p w:rsidR="00572A44" w:rsidRDefault="00572A44" w:rsidP="00154A36">
      <w:pPr>
        <w:pStyle w:val="Default0"/>
        <w:jc w:val="both"/>
        <w:rPr>
          <w:rFonts w:ascii="Futura Lt BT" w:hAnsi="Futura Lt BT" w:cs="Futura Lt BT"/>
          <w:color w:val="auto"/>
          <w:sz w:val="20"/>
          <w:szCs w:val="20"/>
        </w:rPr>
      </w:pPr>
    </w:p>
    <w:p w:rsidR="00572A44" w:rsidRDefault="00572A44" w:rsidP="00154A36">
      <w:pPr>
        <w:pStyle w:val="Default0"/>
        <w:numPr>
          <w:ilvl w:val="0"/>
          <w:numId w:val="31"/>
        </w:numPr>
        <w:ind w:left="720" w:hanging="360"/>
        <w:jc w:val="both"/>
        <w:rPr>
          <w:rFonts w:ascii="Futura Lt BT" w:hAnsi="Futura Lt BT" w:cs="Futura Lt BT"/>
          <w:color w:val="auto"/>
          <w:sz w:val="20"/>
          <w:szCs w:val="20"/>
        </w:rPr>
      </w:pPr>
      <w:r>
        <w:rPr>
          <w:rFonts w:ascii="Futura Lt BT" w:hAnsi="Futura Lt BT" w:cs="Futura Lt BT"/>
          <w:color w:val="auto"/>
          <w:sz w:val="20"/>
          <w:szCs w:val="20"/>
        </w:rPr>
        <w:t xml:space="preserve">• Ngokuqhelekileyo abasetyhinifazi bafumana imali encinane kunamadoda. Loo nto ithetha ukuba bayaxhomekeka. Basenokungabinayo imali yokuya ekliniki ukuze bafumane iikhondom nokunyanyekelwa ngempilo. </w:t>
      </w:r>
    </w:p>
    <w:p w:rsidR="00572A44" w:rsidRDefault="00572A44" w:rsidP="00154A36">
      <w:pPr>
        <w:pStyle w:val="Default0"/>
        <w:jc w:val="both"/>
        <w:rPr>
          <w:rFonts w:ascii="Futura Lt BT" w:hAnsi="Futura Lt BT" w:cs="Futura Lt BT"/>
          <w:color w:val="auto"/>
          <w:sz w:val="20"/>
          <w:szCs w:val="20"/>
        </w:rPr>
      </w:pPr>
    </w:p>
    <w:p w:rsidR="00572A44" w:rsidRDefault="00572A44" w:rsidP="00154A36">
      <w:pPr>
        <w:pStyle w:val="Default0"/>
        <w:numPr>
          <w:ilvl w:val="0"/>
          <w:numId w:val="32"/>
        </w:numPr>
        <w:ind w:left="720" w:hanging="360"/>
        <w:jc w:val="both"/>
        <w:rPr>
          <w:rFonts w:ascii="Futura Lt BT" w:hAnsi="Futura Lt BT" w:cs="Futura Lt BT"/>
          <w:color w:val="auto"/>
          <w:sz w:val="20"/>
          <w:szCs w:val="20"/>
        </w:rPr>
      </w:pPr>
      <w:r w:rsidRPr="002C72AD">
        <w:rPr>
          <w:rFonts w:ascii="Futura Lt BT" w:hAnsi="Futura Lt BT" w:cs="Futura Lt BT"/>
          <w:color w:val="auto"/>
          <w:sz w:val="20"/>
          <w:szCs w:val="20"/>
        </w:rPr>
        <w:t>• Xa abantu begula yi</w:t>
      </w:r>
      <w:r>
        <w:rPr>
          <w:rFonts w:ascii="Futura Lt BT" w:hAnsi="Futura Lt BT" w:cs="Futura Lt BT"/>
          <w:color w:val="auto"/>
          <w:sz w:val="20"/>
          <w:szCs w:val="20"/>
        </w:rPr>
        <w:t>-</w:t>
      </w:r>
      <w:r w:rsidRPr="002C72AD">
        <w:rPr>
          <w:rFonts w:ascii="Futura Lt BT" w:hAnsi="Futura Lt BT" w:cs="Futura Lt BT"/>
          <w:color w:val="auto"/>
          <w:sz w:val="20"/>
          <w:szCs w:val="20"/>
        </w:rPr>
        <w:t xml:space="preserve">AIDS, ngokuqhelekileyo </w:t>
      </w:r>
      <w:r>
        <w:rPr>
          <w:rFonts w:ascii="Futura Lt BT" w:hAnsi="Futura Lt BT" w:cs="Futura Lt BT"/>
          <w:color w:val="auto"/>
          <w:sz w:val="20"/>
          <w:szCs w:val="20"/>
        </w:rPr>
        <w:t>ngabasetyhini</w:t>
      </w:r>
      <w:r w:rsidRPr="002C72AD">
        <w:rPr>
          <w:rFonts w:ascii="Futura Lt BT" w:hAnsi="Futura Lt BT" w:cs="Futura Lt BT"/>
          <w:color w:val="auto"/>
          <w:sz w:val="20"/>
          <w:szCs w:val="20"/>
        </w:rPr>
        <w:t xml:space="preserve"> ababanyamekelayo. Ukunyamekela umntu ogula kakhulu kuyaxinzela loo nto ithetha ukuba aba</w:t>
      </w:r>
      <w:r>
        <w:rPr>
          <w:rFonts w:ascii="Futura Lt BT" w:hAnsi="Futura Lt BT" w:cs="Futura Lt BT"/>
          <w:color w:val="auto"/>
          <w:sz w:val="20"/>
          <w:szCs w:val="20"/>
        </w:rPr>
        <w:t>setyhini</w:t>
      </w:r>
      <w:r w:rsidRPr="002C72AD">
        <w:rPr>
          <w:rFonts w:ascii="Futura Lt BT" w:hAnsi="Futura Lt BT" w:cs="Futura Lt BT"/>
          <w:color w:val="auto"/>
          <w:sz w:val="20"/>
          <w:szCs w:val="20"/>
        </w:rPr>
        <w:t xml:space="preserve"> aba banomsebenzi ongakumbi abafanele bawenze. </w:t>
      </w:r>
    </w:p>
    <w:p w:rsidR="00572A44" w:rsidRPr="002C72AD" w:rsidRDefault="00572A44" w:rsidP="00154A36">
      <w:pPr>
        <w:pStyle w:val="Default0"/>
        <w:numPr>
          <w:ilvl w:val="0"/>
          <w:numId w:val="32"/>
        </w:numPr>
        <w:ind w:left="720" w:hanging="360"/>
        <w:jc w:val="both"/>
        <w:rPr>
          <w:rFonts w:ascii="Futura Lt BT" w:hAnsi="Futura Lt BT" w:cs="Futura Lt BT"/>
          <w:color w:val="auto"/>
          <w:sz w:val="20"/>
          <w:szCs w:val="20"/>
        </w:rPr>
      </w:pPr>
    </w:p>
    <w:p w:rsidR="00572A44" w:rsidRDefault="00572A44" w:rsidP="00154A36">
      <w:pPr>
        <w:pStyle w:val="Default0"/>
        <w:numPr>
          <w:ilvl w:val="0"/>
          <w:numId w:val="33"/>
        </w:numPr>
        <w:ind w:left="720" w:hanging="360"/>
        <w:jc w:val="both"/>
        <w:rPr>
          <w:rFonts w:ascii="Futura Lt BT" w:hAnsi="Futura Lt BT" w:cs="Futura Lt BT"/>
          <w:color w:val="auto"/>
          <w:sz w:val="20"/>
          <w:szCs w:val="20"/>
        </w:rPr>
      </w:pPr>
      <w:r>
        <w:rPr>
          <w:rFonts w:ascii="Futura Lt BT" w:hAnsi="Futura Lt BT" w:cs="Futura Lt BT"/>
          <w:color w:val="auto"/>
          <w:sz w:val="20"/>
          <w:szCs w:val="20"/>
        </w:rPr>
        <w:t xml:space="preserve">• Abasetyhini bajongana nogrogriso lokudlwengulwa nokudlakathiswa ngesondo. Loo nto ithetha ukuba basemngciphekweni ingakumbi wokufumana i-HIV neAIDS. </w:t>
      </w:r>
    </w:p>
    <w:p w:rsidR="00572A44" w:rsidRDefault="00572A44" w:rsidP="00154A36">
      <w:pPr>
        <w:pStyle w:val="Default0"/>
        <w:jc w:val="both"/>
        <w:rPr>
          <w:rFonts w:ascii="Futura Lt BT" w:hAnsi="Futura Lt BT" w:cs="Futura Lt BT"/>
          <w:color w:val="auto"/>
          <w:sz w:val="20"/>
          <w:szCs w:val="20"/>
        </w:rPr>
      </w:pPr>
    </w:p>
    <w:p w:rsidR="00572A44" w:rsidRDefault="00572A44" w:rsidP="00154A36">
      <w:pPr>
        <w:pStyle w:val="Default0"/>
        <w:numPr>
          <w:ilvl w:val="0"/>
          <w:numId w:val="34"/>
        </w:numPr>
        <w:ind w:left="720" w:hanging="360"/>
        <w:jc w:val="both"/>
        <w:rPr>
          <w:rFonts w:ascii="Futura Lt BT" w:hAnsi="Futura Lt BT" w:cs="Futura Lt BT"/>
          <w:color w:val="auto"/>
          <w:sz w:val="20"/>
          <w:szCs w:val="20"/>
        </w:rPr>
      </w:pPr>
      <w:r>
        <w:rPr>
          <w:rFonts w:ascii="Futura Lt BT" w:hAnsi="Futura Lt BT" w:cs="Futura Lt BT"/>
          <w:color w:val="auto"/>
          <w:sz w:val="20"/>
          <w:szCs w:val="20"/>
        </w:rPr>
        <w:t xml:space="preserve">• Abasetyhini badla ngokufumanisa ukuba bane-HIV besakube bekhulelwe. Eli iba lixesha elibuhlungu kubo kuba intsholongwane ye-HIV isenokudlulela elusaneni ebudeni bokukhulelwa, ukubeleka nokondliwa ngebele. </w:t>
      </w:r>
    </w:p>
    <w:p w:rsidR="00572A44" w:rsidRDefault="00572A44" w:rsidP="00154A36">
      <w:pPr>
        <w:pStyle w:val="Default0"/>
        <w:jc w:val="both"/>
        <w:rPr>
          <w:rFonts w:ascii="Futura Lt BT" w:hAnsi="Futura Lt BT" w:cs="Futura Lt BT"/>
          <w:color w:val="auto"/>
          <w:sz w:val="20"/>
          <w:szCs w:val="20"/>
        </w:rPr>
      </w:pPr>
    </w:p>
    <w:p w:rsidR="00572A44" w:rsidRDefault="00572A44" w:rsidP="00154A36">
      <w:pPr>
        <w:pStyle w:val="Default0"/>
        <w:numPr>
          <w:ilvl w:val="0"/>
          <w:numId w:val="35"/>
        </w:numPr>
        <w:ind w:left="720" w:hanging="360"/>
        <w:jc w:val="both"/>
        <w:rPr>
          <w:rFonts w:ascii="Futura Lt BT" w:hAnsi="Futura Lt BT" w:cs="Futura Lt BT"/>
          <w:color w:val="auto"/>
          <w:sz w:val="20"/>
          <w:szCs w:val="20"/>
        </w:rPr>
      </w:pPr>
      <w:r>
        <w:rPr>
          <w:rFonts w:ascii="Futura Lt BT" w:hAnsi="Futura Lt BT" w:cs="Futura Lt BT"/>
          <w:color w:val="auto"/>
          <w:sz w:val="20"/>
          <w:szCs w:val="20"/>
        </w:rPr>
        <w:t xml:space="preserve">• Ngenxa yokuba ifunyaniswa ngale ndlela abasetyhini basoloko begxekwa ngokuba ngabo “abazisa” i-HIV ne-AIDS entsatsheni. Kodwa uphando lubonisa ukuba inkoliso yabasetyhini yabelana ngesondo neqabane elinye kuphela. Loo nto ke ithetha ukuba inkoliso yabasetyhini abane-HIV bayifumana kubayeni babo okanye amaqabane. </w:t>
      </w:r>
    </w:p>
    <w:p w:rsidR="00572A44" w:rsidRDefault="00572A44" w:rsidP="00154A36">
      <w:pPr>
        <w:pStyle w:val="Default0"/>
        <w:jc w:val="both"/>
        <w:rPr>
          <w:rFonts w:ascii="Futura MdCn BT" w:hAnsi="Futura MdCn BT" w:cs="Futura MdCn BT"/>
        </w:rPr>
      </w:pPr>
      <w:r>
        <w:rPr>
          <w:rFonts w:ascii="Times New Roman" w:hAnsi="Times New Roman"/>
          <w:b/>
          <w:bCs/>
        </w:rPr>
        <w:t xml:space="preserve">    </w:t>
      </w:r>
      <w:r w:rsidRPr="00A04D27">
        <w:rPr>
          <w:rFonts w:ascii="Times New Roman" w:hAnsi="Times New Roman"/>
          <w:b/>
          <w:bCs/>
          <w:noProof/>
          <w:lang w:val="de-CH" w:eastAsia="ko-KR"/>
        </w:rPr>
        <w:pict>
          <v:shape id="Picture 8" o:spid="_x0000_i1032" type="#_x0000_t75" alt="Apha siboniswa uVuyo woyame ngeentonga, uthetha nomsebenzi wezempilo uyazekelisa." style="width:305.25pt;height:226.5pt;visibility:visible">
            <v:imagedata r:id="rId15" o:title=""/>
          </v:shape>
        </w:pict>
      </w:r>
      <w:r w:rsidRPr="00727E88">
        <w:rPr>
          <w:rFonts w:ascii="Futura MdCn BT" w:hAnsi="Futura MdCn BT" w:cs="Futura MdCn BT"/>
        </w:rPr>
        <w:t xml:space="preserve">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Vuyo: Ngaba kuyinyaniso na ukuba nangaphandle kokudlwengulwa okanye ukuxhatshazwa abasetyhini basesichengeni esikhulu sokusulelwa</w:t>
      </w:r>
      <w:r>
        <w:rPr>
          <w:rFonts w:ascii="Futura LtCn BT" w:hAnsi="Futura LtCn BT" w:cs="Futura LtCn BT"/>
          <w:color w:val="auto"/>
        </w:rPr>
        <w:t xml:space="preserve">?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UNompilo: </w:t>
      </w:r>
      <w:r>
        <w:rPr>
          <w:rFonts w:ascii="Futura LtCn BT" w:hAnsi="Futura LtCn BT" w:cs="Futura LtCn BT"/>
          <w:color w:val="auto"/>
        </w:rPr>
        <w:t xml:space="preserve">Kunjalo kanye. Kukho izizathu zentlalo nezebhayoloji ezibonisa isizathu sokuba abasetyhini bachanabeke kakhulu. Abasetyhini bona abakhubazekileyo ngabona basemngciphekweni ngakumbi kuba bathwele nento ekuthiwa "luxanduva oluphindaphindiweyo" –uxanduva lokukhubazeka nokuba ngowasetyhini kuluntu olungazihloneliyo ezo zinto.   </w:t>
      </w:r>
    </w:p>
    <w:p w:rsidR="00572A44" w:rsidRDefault="00572A44" w:rsidP="00154A36">
      <w:pPr>
        <w:pStyle w:val="Default0"/>
        <w:jc w:val="both"/>
        <w:rPr>
          <w:rFonts w:ascii="Futura LtCn BT" w:hAnsi="Futura LtCn BT" w:cs="Futura LtCn BT"/>
          <w:color w:val="auto"/>
        </w:rPr>
      </w:pPr>
      <w:r>
        <w:rPr>
          <w:rFonts w:ascii="Futura LtCn BT" w:hAnsi="Futura LtCn BT" w:cs="Futura LtCn BT"/>
          <w:color w:val="auto"/>
        </w:rPr>
        <w:t>Kodwa ke okokuqala make sixoxe ngezizathu zokuba bonke abasetyhini benethuba elingakumbi lokuba basulelwe yiHIV, xa bethelekiswa namadoda. Umhlobo wethu kwi-Project Literacy</w:t>
      </w:r>
      <w:r>
        <w:rPr>
          <w:rFonts w:ascii="Futura LtCn BT" w:hAnsi="Futura LtCn BT" w:cs="Futura LtCn BT"/>
          <w:color w:val="auto"/>
          <w:sz w:val="14"/>
          <w:szCs w:val="14"/>
        </w:rPr>
        <w:t xml:space="preserve">xv  </w:t>
      </w:r>
      <w:r>
        <w:rPr>
          <w:rFonts w:ascii="Futura LtCn BT" w:hAnsi="Futura LtCn BT" w:cs="Futura LtCn BT"/>
          <w:color w:val="auto"/>
        </w:rPr>
        <w:t xml:space="preserve">uyicacisa ngale ndlela ilandelayo: </w:t>
      </w:r>
    </w:p>
    <w:p w:rsidR="00572A44" w:rsidRDefault="00572A44" w:rsidP="00154A36">
      <w:pPr>
        <w:jc w:val="both"/>
        <w:rPr>
          <w:rFonts w:ascii="Futura LtCn BT" w:hAnsi="Futura LtCn BT" w:cs="Futura LtCn BT"/>
        </w:rPr>
      </w:pP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Abasetyhini ababelana ngesondo namadoda basesichengeni sokufumana i-HIV/AIDS kuba iindonga zelungu langasese zinokukrazuka lula kwaye nangenxa yokuba idlozi lendoda lihlala emzimbeni womfazi emva kokuba bethe babelana ngesondo, iba nexesha elingakumbi lokubasulela. </w:t>
      </w:r>
    </w:p>
    <w:p w:rsidR="00572A44" w:rsidRDefault="00572A44" w:rsidP="00154A36">
      <w:pPr>
        <w:pStyle w:val="Default0"/>
        <w:jc w:val="both"/>
        <w:rPr>
          <w:rFonts w:ascii="Futura Hv BT" w:hAnsi="Futura Hv BT" w:cs="Futura Hv BT"/>
          <w:color w:val="auto"/>
          <w:sz w:val="22"/>
          <w:szCs w:val="22"/>
        </w:rPr>
      </w:pPr>
      <w:r>
        <w:rPr>
          <w:rFonts w:ascii="Futura Lt BT" w:hAnsi="Futura Lt BT" w:cs="Futura Lt BT"/>
          <w:color w:val="auto"/>
          <w:sz w:val="22"/>
          <w:szCs w:val="22"/>
        </w:rPr>
        <w:t>Kuluntu oluninzi abasetyhini ngokuba ngabona bathwaxwa kwanobom sesi sibetho se-AIDS. Nazi ezinye izizathu ezibangela le nto</w:t>
      </w:r>
      <w:r>
        <w:rPr>
          <w:rFonts w:ascii="Futura Hv BT" w:hAnsi="Futura Hv BT" w:cs="Futura Hv BT"/>
          <w:color w:val="auto"/>
          <w:sz w:val="22"/>
          <w:szCs w:val="22"/>
        </w:rPr>
        <w:t xml:space="preserve">: </w:t>
      </w:r>
    </w:p>
    <w:p w:rsidR="00572A44" w:rsidRDefault="00572A44" w:rsidP="00154A36">
      <w:pPr>
        <w:pStyle w:val="Default0"/>
        <w:numPr>
          <w:ilvl w:val="0"/>
          <w:numId w:val="36"/>
        </w:numPr>
        <w:ind w:left="720" w:hanging="360"/>
        <w:jc w:val="both"/>
        <w:rPr>
          <w:rFonts w:ascii="Futura Lt BT" w:hAnsi="Futura Lt BT" w:cs="Futura Lt BT"/>
          <w:color w:val="auto"/>
          <w:sz w:val="22"/>
          <w:szCs w:val="22"/>
        </w:rPr>
      </w:pPr>
      <w:r>
        <w:rPr>
          <w:rFonts w:ascii="Futura Hv BT" w:hAnsi="Futura Hv BT" w:cs="Futura Hv BT"/>
          <w:color w:val="auto"/>
          <w:sz w:val="22"/>
          <w:szCs w:val="22"/>
        </w:rPr>
        <w:t>• Kukho izinto eziliqela ezibeka abasetyhini imiqobo yokuba bafundiswe ngcono kwaye le ikwachaphazela indlela abazi ngayo nge-</w:t>
      </w:r>
      <w:r>
        <w:rPr>
          <w:rFonts w:ascii="Futura Lt BT" w:hAnsi="Futura Lt BT" w:cs="Futura Lt BT"/>
          <w:color w:val="auto"/>
          <w:sz w:val="22"/>
          <w:szCs w:val="22"/>
        </w:rPr>
        <w:t xml:space="preserve">HIV/AIDS. </w:t>
      </w:r>
    </w:p>
    <w:p w:rsidR="00572A44" w:rsidRDefault="00572A44" w:rsidP="00154A36">
      <w:pPr>
        <w:pStyle w:val="Default0"/>
        <w:jc w:val="both"/>
        <w:rPr>
          <w:rFonts w:ascii="Futura Lt BT" w:hAnsi="Futura Lt BT" w:cs="Futura Lt BT"/>
          <w:color w:val="auto"/>
          <w:sz w:val="22"/>
          <w:szCs w:val="22"/>
        </w:rPr>
      </w:pPr>
    </w:p>
    <w:p w:rsidR="00572A44" w:rsidRDefault="00572A44" w:rsidP="00154A36">
      <w:pPr>
        <w:pStyle w:val="Default0"/>
        <w:numPr>
          <w:ilvl w:val="0"/>
          <w:numId w:val="37"/>
        </w:numPr>
        <w:ind w:left="720" w:hanging="360"/>
        <w:jc w:val="both"/>
        <w:rPr>
          <w:rFonts w:ascii="Futura Lt BT" w:hAnsi="Futura Lt BT" w:cs="Futura Lt BT"/>
          <w:color w:val="auto"/>
          <w:sz w:val="22"/>
          <w:szCs w:val="22"/>
        </w:rPr>
      </w:pPr>
      <w:r w:rsidRPr="00F9125D">
        <w:rPr>
          <w:rFonts w:ascii="Futura Lt BT" w:hAnsi="Futura Lt BT" w:cs="Futura Lt BT"/>
          <w:color w:val="auto"/>
          <w:sz w:val="22"/>
          <w:szCs w:val="22"/>
        </w:rPr>
        <w:t xml:space="preserve">• </w:t>
      </w:r>
      <w:r>
        <w:rPr>
          <w:rFonts w:ascii="Futura Lt BT" w:hAnsi="Futura Lt BT" w:cs="Futura Lt BT"/>
          <w:color w:val="auto"/>
          <w:sz w:val="22"/>
          <w:szCs w:val="22"/>
        </w:rPr>
        <w:t>Abasetyhini</w:t>
      </w:r>
      <w:r w:rsidRPr="00F9125D">
        <w:rPr>
          <w:rFonts w:ascii="Futura Lt BT" w:hAnsi="Futura Lt BT" w:cs="Futura Lt BT"/>
          <w:color w:val="auto"/>
          <w:sz w:val="22"/>
          <w:szCs w:val="22"/>
        </w:rPr>
        <w:t xml:space="preserve"> banamathuba ambalwa kunamadoda ukuba bafumane imfundo kwaye baxhomekeke ngakumbi emadodeni ngemali nango</w:t>
      </w:r>
      <w:r>
        <w:rPr>
          <w:rFonts w:ascii="Futura Lt BT" w:hAnsi="Futura Lt BT" w:cs="Futura Lt BT"/>
          <w:color w:val="auto"/>
          <w:sz w:val="22"/>
          <w:szCs w:val="22"/>
        </w:rPr>
        <w:t>khuseleko</w:t>
      </w:r>
      <w:r w:rsidRPr="00F9125D">
        <w:rPr>
          <w:rFonts w:ascii="Futura Lt BT" w:hAnsi="Futura Lt BT" w:cs="Futura Lt BT"/>
          <w:color w:val="auto"/>
          <w:sz w:val="22"/>
          <w:szCs w:val="22"/>
        </w:rPr>
        <w:t>. Oko kusenokuthetha ukuba baxhomekeke ngakumbi kuba abanamali aluk</w:t>
      </w:r>
      <w:r>
        <w:rPr>
          <w:rFonts w:ascii="Futura Lt BT" w:hAnsi="Futura Lt BT" w:cs="Futura Lt BT"/>
          <w:color w:val="auto"/>
          <w:sz w:val="22"/>
          <w:szCs w:val="22"/>
        </w:rPr>
        <w:t>h</w:t>
      </w:r>
      <w:r w:rsidRPr="00F9125D">
        <w:rPr>
          <w:rFonts w:ascii="Futura Lt BT" w:hAnsi="Futura Lt BT" w:cs="Futura Lt BT"/>
          <w:color w:val="auto"/>
          <w:sz w:val="22"/>
          <w:szCs w:val="22"/>
        </w:rPr>
        <w:t xml:space="preserve">o </w:t>
      </w:r>
      <w:r>
        <w:rPr>
          <w:rFonts w:ascii="Futura Lt BT" w:hAnsi="Futura Lt BT" w:cs="Futura Lt BT"/>
          <w:color w:val="auto"/>
          <w:sz w:val="22"/>
          <w:szCs w:val="22"/>
        </w:rPr>
        <w:t>ukhuseleko</w:t>
      </w:r>
      <w:r w:rsidRPr="00F9125D">
        <w:rPr>
          <w:rFonts w:ascii="Futura Lt BT" w:hAnsi="Futura Lt BT" w:cs="Futura Lt BT"/>
          <w:color w:val="auto"/>
          <w:sz w:val="22"/>
          <w:szCs w:val="22"/>
        </w:rPr>
        <w:t xml:space="preserve">. Ngoko ke abanamandla okulawula ulwalamano labo. </w:t>
      </w:r>
    </w:p>
    <w:p w:rsidR="00572A44" w:rsidRPr="00F9125D" w:rsidRDefault="00572A44" w:rsidP="00154A36">
      <w:pPr>
        <w:pStyle w:val="Default0"/>
        <w:numPr>
          <w:ilvl w:val="0"/>
          <w:numId w:val="37"/>
        </w:numPr>
        <w:ind w:left="720" w:hanging="360"/>
        <w:jc w:val="both"/>
        <w:rPr>
          <w:rFonts w:ascii="Futura Lt BT" w:hAnsi="Futura Lt BT" w:cs="Futura Lt BT"/>
          <w:color w:val="auto"/>
          <w:sz w:val="22"/>
          <w:szCs w:val="22"/>
        </w:rPr>
      </w:pPr>
    </w:p>
    <w:p w:rsidR="00572A44" w:rsidRDefault="00572A44" w:rsidP="00154A36">
      <w:pPr>
        <w:pStyle w:val="Default0"/>
        <w:numPr>
          <w:ilvl w:val="0"/>
          <w:numId w:val="38"/>
        </w:numPr>
        <w:ind w:left="720" w:hanging="360"/>
        <w:jc w:val="both"/>
        <w:rPr>
          <w:rFonts w:ascii="Futura Lt BT" w:hAnsi="Futura Lt BT" w:cs="Futura Lt BT"/>
          <w:color w:val="auto"/>
          <w:sz w:val="22"/>
          <w:szCs w:val="22"/>
        </w:rPr>
      </w:pPr>
      <w:r>
        <w:rPr>
          <w:rFonts w:ascii="Futura Lt BT" w:hAnsi="Futura Lt BT" w:cs="Futura Lt BT"/>
          <w:color w:val="auto"/>
          <w:sz w:val="22"/>
          <w:szCs w:val="22"/>
        </w:rPr>
        <w:t xml:space="preserve">• Inkoliso yabasetyhini kufuneka iye kukha amanzi, izenzele ukutya, ingenise imali kwaye inyamekele iintsapho zayo. Ukuba kukho umntu othile kwintsapho othi agule, ngokuqhelekileyo iya kuba ngowasetyhini oya kuthi athwale ukubopheleleka lokumnyamekela nokumonga. </w:t>
      </w:r>
    </w:p>
    <w:p w:rsidR="00572A44" w:rsidRDefault="00572A44" w:rsidP="00154A36">
      <w:pPr>
        <w:pStyle w:val="Default0"/>
        <w:jc w:val="both"/>
        <w:rPr>
          <w:rFonts w:ascii="Futura Lt BT" w:hAnsi="Futura Lt BT" w:cs="Futura Lt BT"/>
          <w:color w:val="auto"/>
          <w:sz w:val="22"/>
          <w:szCs w:val="22"/>
        </w:rPr>
      </w:pPr>
    </w:p>
    <w:p w:rsidR="00572A44" w:rsidRDefault="00572A44" w:rsidP="00154A36">
      <w:pPr>
        <w:pStyle w:val="Default0"/>
        <w:numPr>
          <w:ilvl w:val="0"/>
          <w:numId w:val="39"/>
        </w:numPr>
        <w:ind w:left="720" w:hanging="360"/>
        <w:jc w:val="both"/>
        <w:rPr>
          <w:rFonts w:ascii="Futura Lt BT" w:hAnsi="Futura Lt BT" w:cs="Futura Lt BT"/>
          <w:color w:val="auto"/>
          <w:sz w:val="22"/>
          <w:szCs w:val="22"/>
        </w:rPr>
      </w:pPr>
      <w:r w:rsidRPr="0065635E">
        <w:rPr>
          <w:rFonts w:ascii="Futura Lt BT" w:hAnsi="Futura Lt BT" w:cs="Futura Lt BT"/>
          <w:color w:val="auto"/>
          <w:sz w:val="22"/>
          <w:szCs w:val="22"/>
        </w:rPr>
        <w:t xml:space="preserve">• Ukuba </w:t>
      </w:r>
      <w:r>
        <w:rPr>
          <w:rFonts w:ascii="Futura Lt BT" w:hAnsi="Futura Lt BT" w:cs="Futura Lt BT"/>
          <w:color w:val="auto"/>
          <w:sz w:val="22"/>
          <w:szCs w:val="22"/>
        </w:rPr>
        <w:t>owasetyhini</w:t>
      </w:r>
      <w:r w:rsidRPr="0065635E">
        <w:rPr>
          <w:rFonts w:ascii="Futura Lt BT" w:hAnsi="Futura Lt BT" w:cs="Futura Lt BT"/>
          <w:color w:val="auto"/>
          <w:sz w:val="22"/>
          <w:szCs w:val="22"/>
        </w:rPr>
        <w:t xml:space="preserve"> uyagula, oku kunokubangela uxin</w:t>
      </w:r>
      <w:r>
        <w:rPr>
          <w:rFonts w:ascii="Futura Lt BT" w:hAnsi="Futura Lt BT" w:cs="Futura Lt BT"/>
          <w:color w:val="auto"/>
          <w:sz w:val="22"/>
          <w:szCs w:val="22"/>
        </w:rPr>
        <w:t>zelelo</w:t>
      </w:r>
      <w:r w:rsidRPr="0065635E">
        <w:rPr>
          <w:rFonts w:ascii="Futura Lt BT" w:hAnsi="Futura Lt BT" w:cs="Futura Lt BT"/>
          <w:color w:val="auto"/>
          <w:sz w:val="22"/>
          <w:szCs w:val="22"/>
        </w:rPr>
        <w:t xml:space="preserve"> </w:t>
      </w:r>
      <w:r>
        <w:rPr>
          <w:rFonts w:ascii="Futura Lt BT" w:hAnsi="Futura Lt BT" w:cs="Futura Lt BT"/>
          <w:color w:val="auto"/>
          <w:sz w:val="22"/>
          <w:szCs w:val="22"/>
        </w:rPr>
        <w:t>i</w:t>
      </w:r>
      <w:r w:rsidRPr="0065635E">
        <w:rPr>
          <w:rFonts w:ascii="Futura Lt BT" w:hAnsi="Futura Lt BT" w:cs="Futura Lt BT"/>
          <w:color w:val="auto"/>
          <w:sz w:val="22"/>
          <w:szCs w:val="22"/>
        </w:rPr>
        <w:t xml:space="preserve">ngakumbi ngokukodwa kubomi bakhe kuba kuba unembopheleleko zekhaya ezininzi. </w:t>
      </w:r>
      <w:r>
        <w:rPr>
          <w:rFonts w:ascii="Futura Lt BT" w:hAnsi="Futura Lt BT" w:cs="Futura Lt BT"/>
          <w:color w:val="auto"/>
          <w:sz w:val="20"/>
          <w:szCs w:val="20"/>
        </w:rPr>
        <w:t>• Abasetyhini abaninzi abakwazi ukuzenzela ukhetho olubalulekileyo lokuba babelana nini ngesondo kwaye baqiniseka njani ukuba babelana nghesondo ngokukhuselekileyo.</w:t>
      </w:r>
      <w:r>
        <w:rPr>
          <w:rFonts w:ascii="Futura Lt BT" w:hAnsi="Futura Lt BT" w:cs="Futura Lt BT"/>
          <w:color w:val="auto"/>
          <w:sz w:val="22"/>
          <w:szCs w:val="22"/>
        </w:rPr>
        <w:t xml:space="preserve"> </w:t>
      </w:r>
    </w:p>
    <w:p w:rsidR="00572A44" w:rsidRDefault="00572A44" w:rsidP="00154A36">
      <w:pPr>
        <w:pStyle w:val="Default0"/>
        <w:jc w:val="both"/>
        <w:rPr>
          <w:rFonts w:ascii="Futura Lt BT" w:hAnsi="Futura Lt BT" w:cs="Futura Lt BT"/>
          <w:color w:val="auto"/>
          <w:sz w:val="22"/>
          <w:szCs w:val="22"/>
        </w:rPr>
      </w:pPr>
    </w:p>
    <w:p w:rsidR="00572A44" w:rsidRDefault="00572A44" w:rsidP="00154A36">
      <w:pPr>
        <w:pStyle w:val="Default0"/>
        <w:jc w:val="both"/>
        <w:rPr>
          <w:rFonts w:ascii="Futura Hv BT" w:hAnsi="Futura Hv BT" w:cs="Futura Hv BT"/>
          <w:color w:val="auto"/>
          <w:sz w:val="22"/>
          <w:szCs w:val="22"/>
        </w:rPr>
      </w:pPr>
      <w:r>
        <w:rPr>
          <w:rFonts w:ascii="Futura Hv BT" w:hAnsi="Futura Hv BT" w:cs="Futura Hv BT"/>
          <w:color w:val="auto"/>
          <w:sz w:val="22"/>
          <w:szCs w:val="22"/>
        </w:rPr>
        <w:t xml:space="preserve">Kwangaxeshanye ezimbopheleleko ziba mbi ngakumbi ke kwabasetyhini abakhubazekileyo kuba …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 abasetyhini abakhubazekileyo babanemiqobo nangokomsebenzi ngoko ke bayaxhomekeka ngokwezoqoqosho badla ngokuba ngamaxesha amaninzi babe nokwabelana ngesondo olugakhuselekanga kuba befuna ukuzinza kwimeko yezoqoqosho.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…uhlolisiso lubonisa ukuba abasetyhini abakhubazekileyo banokuba namaqabane amaninzi ngenxa yoxinzelelo olubangelwa zezentlalo ngamadoda ukuba angahlali nabasetyhini abakhubazekileyo.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…ukuxhomekeka kwabasetyhini abakhubazekileyo kubantu ababanyamekelayo kubabeka kwesingakumbi isichenge sodlwengulo nokuxhatshazwa ngokwesini.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…intsomi  yo“kucocwa ngongazani nandoda” iquka intsomi exhaphakileyo ykudlwengulwa kwabasetyhini abakhubazekileyo kuba kusithiwa banokunyanga amadoda kwi-AIDS. Nalo olu lulwimi etywaleni. </w:t>
      </w:r>
    </w:p>
    <w:p w:rsidR="00572A44" w:rsidRDefault="00572A44" w:rsidP="00154A36">
      <w:pPr>
        <w:jc w:val="both"/>
        <w:rPr>
          <w:rFonts w:ascii="Futura Lt BT" w:hAnsi="Futura Lt BT" w:cs="Futura Lt BT"/>
          <w:sz w:val="22"/>
          <w:szCs w:val="22"/>
        </w:rPr>
      </w:pPr>
    </w:p>
    <w:p w:rsidR="00572A44" w:rsidRPr="00727E88" w:rsidRDefault="00572A44" w:rsidP="00154A36">
      <w:pPr>
        <w:jc w:val="both"/>
        <w:rPr>
          <w:rFonts w:ascii="Futura Lt BT" w:hAnsi="Futura Lt BT" w:cs="Futura Lt BT"/>
          <w:sz w:val="22"/>
          <w:szCs w:val="22"/>
        </w:rPr>
      </w:pPr>
    </w:p>
    <w:p w:rsidR="00572A44" w:rsidRDefault="00572A44" w:rsidP="00154A36">
      <w:pPr>
        <w:pStyle w:val="Default0"/>
        <w:jc w:val="both"/>
        <w:rPr>
          <w:rFonts w:ascii="Times New Roman" w:hAnsi="Times New Roman" w:cs="Times New Roman"/>
          <w:color w:val="auto"/>
          <w:sz w:val="16"/>
          <w:szCs w:val="16"/>
        </w:rPr>
      </w:pP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Vuyo: </w:t>
      </w:r>
      <w:r>
        <w:rPr>
          <w:rFonts w:ascii="Futura LtCn BT" w:hAnsi="Futura LtCn BT" w:cs="Futura LtCn BT"/>
          <w:color w:val="auto"/>
        </w:rPr>
        <w:t xml:space="preserve">Yaza yambi ke noko le meko, sinokwenza ntoni?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Nandi: </w:t>
      </w:r>
      <w:r>
        <w:rPr>
          <w:rFonts w:ascii="Futura LtCn BT" w:hAnsi="Futura LtCn BT" w:cs="Futura LtCn BT"/>
          <w:color w:val="auto"/>
        </w:rPr>
        <w:t>Ndicinga ukuba nantonina eyenziwayo eyona nto ibalulekileyo ngenkqubo nganye eyenziwayo, iprojekithi, okanye ucweyo ngokuphathelele i-HIV/AIDS nokukhubazeke zithethe ngokungalingani ngokwesini. Phulaphula zikuxelele indwalutho zeHlabathi eziphandayo</w:t>
      </w:r>
      <w:r>
        <w:rPr>
          <w:rFonts w:ascii="Futura LtCn BT" w:hAnsi="Futura LtCn BT" w:cs="Futura LtCn BT"/>
          <w:color w:val="auto"/>
          <w:sz w:val="14"/>
          <w:szCs w:val="14"/>
        </w:rPr>
        <w:t xml:space="preserve">xvii </w:t>
      </w:r>
      <w:r>
        <w:rPr>
          <w:rFonts w:ascii="Futura LtCn BT" w:hAnsi="Futura LtCn BT" w:cs="Futura LtCn BT"/>
          <w:color w:val="auto"/>
        </w:rPr>
        <w:t xml:space="preserve">: </w:t>
      </w:r>
    </w:p>
    <w:p w:rsidR="00572A44" w:rsidRDefault="00572A44" w:rsidP="00154A36">
      <w:pPr>
        <w:pStyle w:val="Default0"/>
        <w:ind w:left="360" w:right="720"/>
        <w:jc w:val="both"/>
        <w:rPr>
          <w:rFonts w:ascii="Futura Lt BT" w:hAnsi="Futura Lt BT" w:cs="Futura Lt BT"/>
          <w:color w:val="auto"/>
          <w:sz w:val="22"/>
          <w:szCs w:val="22"/>
        </w:rPr>
      </w:pPr>
      <w:r>
        <w:rPr>
          <w:rFonts w:ascii="Futura Md BT" w:hAnsi="Futura Md BT" w:cs="Futura Md BT"/>
          <w:b/>
          <w:bCs/>
          <w:color w:val="auto"/>
          <w:sz w:val="22"/>
          <w:szCs w:val="22"/>
        </w:rPr>
        <w:t xml:space="preserve">Zinaba ngomba wokungalingani ngokwesini. </w:t>
      </w:r>
      <w:r>
        <w:rPr>
          <w:rFonts w:ascii="Futura Lt BT" w:hAnsi="Futura Lt BT" w:cs="Futura Lt BT"/>
          <w:color w:val="auto"/>
          <w:sz w:val="22"/>
          <w:szCs w:val="22"/>
        </w:rPr>
        <w:t xml:space="preserve">Ukuba ngowasetyhini okhubazekileyo kubeka esichengeni esongezelelekileyo. Abasetyhini abakhubazekileyo bajonana nomceli mngeni okhethekileyo wokuthintela ukosulelwa yi-HIV, kuba ngenxa yesichenge sabo sogonyamelo ngokwesini, ukungabinakho ukufumana iinkonzo zokunyamekela impilo nokungazi indlela yokudluliselwa kwe-HIV kunina iye kusana. Abasetyhini abakhubazekileyo abafundanga inkoliso yabo xa bethelekiswa nabo bangakhubazekanga, abanamsebenzi wengqesho okanye bajongelwe phantsi emisebenzini. Ngenxa yocalulo neli zothe, ababasetyhini basenokuba nolwalamano olungazinzanga nasemtshatweni. La mabakala ngokwentlalo noqoqosho enza kube nzima ukufikelela kwabasetyhini abakhubazekileyo kwimiyalezo ye-HIV nto leyo ebangela anciphe amathuba okuthethana ngesini esikhuselekileyo. </w:t>
      </w:r>
    </w:p>
    <w:p w:rsidR="00572A44" w:rsidRDefault="00572A44" w:rsidP="00154A36">
      <w:pPr>
        <w:pStyle w:val="Default0"/>
        <w:ind w:left="720" w:hanging="720"/>
        <w:jc w:val="both"/>
        <w:rPr>
          <w:rFonts w:ascii="Futura LtCn BT" w:hAnsi="Futura LtCn BT" w:cs="Futura LtCn BT"/>
          <w:color w:val="auto"/>
        </w:rPr>
      </w:pPr>
      <w:r>
        <w:rPr>
          <w:rFonts w:ascii="Futura MdCn BT" w:hAnsi="Futura MdCn BT" w:cs="Futura MdCn BT"/>
          <w:color w:val="auto"/>
        </w:rPr>
        <w:t>Nandi: Abahlobo bethu be-</w:t>
      </w:r>
      <w:r>
        <w:rPr>
          <w:rFonts w:ascii="Futura LtCn BT" w:hAnsi="Futura LtCn BT" w:cs="Futura LtCn BT"/>
          <w:color w:val="auto"/>
        </w:rPr>
        <w:t>Soul City</w:t>
      </w:r>
      <w:r>
        <w:rPr>
          <w:rFonts w:ascii="Futura LtCn BT" w:hAnsi="Futura LtCn BT" w:cs="Futura LtCn BT"/>
          <w:color w:val="auto"/>
          <w:sz w:val="14"/>
          <w:szCs w:val="14"/>
        </w:rPr>
        <w:t xml:space="preserve">xviii </w:t>
      </w:r>
      <w:r>
        <w:rPr>
          <w:rFonts w:ascii="Futura LtCn BT" w:hAnsi="Futura LtCn BT" w:cs="Futura LtCn BT"/>
          <w:color w:val="auto"/>
        </w:rPr>
        <w:t xml:space="preserve">banamacebiso ngakumbi ngeendlela abanokuthi bobabini abasetyhini namadoda bazincede ukuzikhusela kwi-HIV … </w:t>
      </w:r>
    </w:p>
    <w:p w:rsidR="00572A44" w:rsidRDefault="00572A44" w:rsidP="00154A36">
      <w:pPr>
        <w:pStyle w:val="Default0"/>
        <w:jc w:val="both"/>
        <w:rPr>
          <w:rFonts w:ascii="Futura LtCn BT" w:hAnsi="Futura LtCn BT" w:cs="Futura LtCn BT"/>
          <w:color w:val="auto"/>
        </w:rPr>
      </w:pPr>
    </w:p>
    <w:p w:rsidR="00572A44" w:rsidRDefault="00572A44" w:rsidP="00154A36">
      <w:pPr>
        <w:pStyle w:val="Default0"/>
        <w:ind w:left="360"/>
        <w:jc w:val="both"/>
        <w:rPr>
          <w:rFonts w:ascii="Futura Bk BT" w:hAnsi="Futura Bk BT" w:cs="Futura Bk BT"/>
          <w:color w:val="auto"/>
        </w:rPr>
      </w:pPr>
      <w:r>
        <w:rPr>
          <w:rFonts w:ascii="Futura Bk BT" w:hAnsi="Futura Bk BT" w:cs="Futura Bk BT"/>
          <w:i/>
          <w:iCs/>
          <w:color w:val="auto"/>
        </w:rPr>
        <w:t xml:space="preserve">U-Hendrietta Bogopane-Zulu uxoxa ngezizathu ezingakumbi ezibangela abasetyhini abakhubazekileyo babesesichengeni esingakumbi sokufumana i-HIV… </w:t>
      </w:r>
    </w:p>
    <w:p w:rsidR="00572A44" w:rsidRDefault="00572A44" w:rsidP="00154A36">
      <w:pPr>
        <w:pStyle w:val="Default0"/>
        <w:numPr>
          <w:ilvl w:val="0"/>
          <w:numId w:val="40"/>
        </w:numPr>
        <w:ind w:left="720" w:hanging="360"/>
        <w:jc w:val="both"/>
        <w:rPr>
          <w:rFonts w:ascii="Futura Bk BT" w:hAnsi="Futura Bk BT" w:cs="Futura Bk BT"/>
          <w:color w:val="auto"/>
        </w:rPr>
      </w:pPr>
      <w:r>
        <w:rPr>
          <w:rFonts w:ascii="Futura Bk BT" w:hAnsi="Futura Bk BT" w:cs="Futura Bk BT"/>
          <w:color w:val="auto"/>
        </w:rPr>
        <w:t xml:space="preserve">• Abasetyhini abakhubazekileyo basenokuba ngamahlwempu baze bangondleki kunabahlobo babo abangakhubazekanga. </w:t>
      </w:r>
    </w:p>
    <w:p w:rsidR="00572A44" w:rsidRDefault="00572A44" w:rsidP="00154A36">
      <w:pPr>
        <w:pStyle w:val="Default0"/>
        <w:numPr>
          <w:ilvl w:val="0"/>
          <w:numId w:val="40"/>
        </w:numPr>
        <w:ind w:left="720" w:hanging="360"/>
        <w:jc w:val="both"/>
        <w:rPr>
          <w:rFonts w:ascii="Futura Bk BT" w:hAnsi="Futura Bk BT" w:cs="Futura Bk BT"/>
          <w:color w:val="auto"/>
        </w:rPr>
      </w:pPr>
      <w:r w:rsidRPr="00E65093">
        <w:rPr>
          <w:rFonts w:ascii="Futura Bk BT" w:hAnsi="Futura Bk BT" w:cs="Futura Bk BT"/>
          <w:color w:val="auto"/>
        </w:rPr>
        <w:t xml:space="preserve">• </w:t>
      </w:r>
      <w:r>
        <w:rPr>
          <w:rFonts w:ascii="Futura Bk BT" w:hAnsi="Futura Bk BT" w:cs="Futura Bk BT"/>
          <w:color w:val="auto"/>
        </w:rPr>
        <w:t>Abasetyhini</w:t>
      </w:r>
      <w:r w:rsidRPr="00E65093">
        <w:rPr>
          <w:rFonts w:ascii="Futura Bk BT" w:hAnsi="Futura Bk BT" w:cs="Futura Bk BT"/>
          <w:color w:val="auto"/>
        </w:rPr>
        <w:t xml:space="preserve"> abakhubazekileyo basenokungafundi kunokuba benjalo abangakhubazekanga nto leyo ebangela ukuba kubenzima ngakumbi ngabo ukufumana inkcazelo ngokhuseleko ngesini nezempilo yandisa namathuba okuxhomekeka kumaqabane, bangabinakho ukuthetha kakhulu nangokusetyenziswa kwekhondom. </w:t>
      </w:r>
    </w:p>
    <w:p w:rsidR="00572A44" w:rsidRPr="00E65093" w:rsidRDefault="00572A44" w:rsidP="00154A36">
      <w:pPr>
        <w:pStyle w:val="Default0"/>
        <w:numPr>
          <w:ilvl w:val="0"/>
          <w:numId w:val="40"/>
        </w:numPr>
        <w:ind w:left="720" w:hanging="360"/>
        <w:jc w:val="both"/>
        <w:rPr>
          <w:rFonts w:ascii="Futura Bk BT" w:hAnsi="Futura Bk BT" w:cs="Futura Bk BT"/>
          <w:color w:val="auto"/>
        </w:rPr>
      </w:pPr>
      <w:r w:rsidRPr="00E65093">
        <w:rPr>
          <w:rFonts w:ascii="Futura Bk BT" w:hAnsi="Futura Bk BT" w:cs="Futura Bk BT"/>
          <w:color w:val="auto"/>
        </w:rPr>
        <w:t xml:space="preserve">• </w:t>
      </w:r>
      <w:r>
        <w:rPr>
          <w:rFonts w:ascii="Futura Bk BT" w:hAnsi="Futura Bk BT" w:cs="Futura Bk BT"/>
          <w:color w:val="auto"/>
        </w:rPr>
        <w:t xml:space="preserve">Abasetyhini abakhubazekileyo akwenzeki babekho kwikliniki yempilo ecibisa ngenzala ngenxa yezizathu eziliqela eziquka, ezi: </w:t>
      </w:r>
      <w:r w:rsidRPr="00E65093">
        <w:rPr>
          <w:rFonts w:ascii="Futura Bk BT" w:hAnsi="Futura Bk BT" w:cs="Futura Bk BT"/>
          <w:color w:val="auto"/>
        </w:rPr>
        <w:t xml:space="preserve"> </w:t>
      </w:r>
    </w:p>
    <w:p w:rsidR="00572A44" w:rsidRDefault="00572A44" w:rsidP="003056C6">
      <w:pPr>
        <w:pStyle w:val="Default0"/>
        <w:numPr>
          <w:ilvl w:val="8"/>
          <w:numId w:val="40"/>
        </w:numPr>
        <w:jc w:val="both"/>
        <w:rPr>
          <w:rFonts w:ascii="Futura Bk BT" w:hAnsi="Futura Bk BT" w:cs="Futura Bk BT"/>
          <w:color w:val="auto"/>
        </w:rPr>
      </w:pPr>
      <w:r>
        <w:rPr>
          <w:rFonts w:ascii="Courier New" w:hAnsi="Courier New" w:cs="Courier New"/>
          <w:color w:val="auto"/>
        </w:rPr>
        <w:t xml:space="preserve">o </w:t>
      </w:r>
      <w:r>
        <w:rPr>
          <w:rFonts w:ascii="Courier New" w:hAnsi="Courier New" w:cs="Courier New"/>
          <w:color w:val="auto"/>
        </w:rPr>
        <w:tab/>
      </w:r>
      <w:r>
        <w:rPr>
          <w:rFonts w:ascii="Futura Bk BT" w:hAnsi="Futura Bk BT" w:cs="Futura Bk BT"/>
          <w:color w:val="auto"/>
        </w:rPr>
        <w:t xml:space="preserve">abasebenzi abanesimo sengqondo esingalunganga njengoko bebona owasetyhini okhubazekileyo njengengo “yokulalwa” kwaye ngoko, </w:t>
      </w:r>
    </w:p>
    <w:p w:rsidR="00572A44" w:rsidRDefault="00572A44" w:rsidP="003056C6">
      <w:pPr>
        <w:pStyle w:val="Default0"/>
        <w:numPr>
          <w:ilvl w:val="8"/>
          <w:numId w:val="40"/>
        </w:numPr>
        <w:jc w:val="both"/>
        <w:rPr>
          <w:rFonts w:ascii="Futura Bk BT" w:hAnsi="Futura Bk BT" w:cs="Futura Bk BT"/>
          <w:color w:val="auto"/>
        </w:rPr>
      </w:pPr>
      <w:r>
        <w:rPr>
          <w:rFonts w:ascii="Futura Bk BT" w:hAnsi="Futura Bk BT" w:cs="Futura Bk BT"/>
          <w:color w:val="auto"/>
        </w:rPr>
        <w:t xml:space="preserve">“abavunyelwa ” ukuba babelane ngesondo okanye bakhulelwe </w:t>
      </w:r>
    </w:p>
    <w:p w:rsidR="00572A44" w:rsidRDefault="00572A44" w:rsidP="003056C6">
      <w:pPr>
        <w:pStyle w:val="Default0"/>
        <w:ind w:left="1080" w:hanging="360"/>
        <w:jc w:val="both"/>
        <w:rPr>
          <w:rFonts w:ascii="Futura Bk BT" w:hAnsi="Futura Bk BT" w:cs="Futura Bk BT"/>
          <w:color w:val="auto"/>
        </w:rPr>
      </w:pPr>
      <w:r>
        <w:rPr>
          <w:rFonts w:ascii="Courier New" w:hAnsi="Courier New" w:cs="Courier New"/>
          <w:color w:val="auto"/>
        </w:rPr>
        <w:t xml:space="preserve">o </w:t>
      </w:r>
      <w:r>
        <w:rPr>
          <w:rFonts w:ascii="Courier New" w:hAnsi="Courier New" w:cs="Courier New"/>
          <w:color w:val="auto"/>
        </w:rPr>
        <w:tab/>
      </w:r>
      <w:r>
        <w:rPr>
          <w:rFonts w:ascii="Futura Bk BT" w:hAnsi="Futura Bk BT" w:cs="Futura Bk BT"/>
          <w:color w:val="auto"/>
        </w:rPr>
        <w:t xml:space="preserve">ukungakwazi ukungena kwizakhiwo eziphakamileyo nemigca emide, njl. </w:t>
      </w:r>
    </w:p>
    <w:p w:rsidR="00572A44" w:rsidRDefault="00572A44" w:rsidP="003056C6">
      <w:pPr>
        <w:pStyle w:val="Default0"/>
        <w:ind w:firstLine="720"/>
        <w:jc w:val="both"/>
        <w:rPr>
          <w:rFonts w:ascii="Futura Bk BT" w:hAnsi="Futura Bk BT" w:cs="Futura Bk BT"/>
          <w:color w:val="auto"/>
        </w:rPr>
      </w:pPr>
      <w:r>
        <w:rPr>
          <w:rFonts w:ascii="Courier New" w:hAnsi="Courier New" w:cs="Courier New"/>
          <w:color w:val="auto"/>
        </w:rPr>
        <w:t xml:space="preserve">o </w:t>
      </w:r>
      <w:r>
        <w:rPr>
          <w:rFonts w:ascii="Futura Bk BT" w:hAnsi="Futura Bk BT" w:cs="Futura Bk BT"/>
          <w:color w:val="auto"/>
        </w:rPr>
        <w:t xml:space="preserve">ukungabikho kwenkcazelo yonxibelelwano neziThulu, abangaboniyo </w:t>
      </w:r>
    </w:p>
    <w:p w:rsidR="00572A44" w:rsidRDefault="00572A44" w:rsidP="003056C6">
      <w:pPr>
        <w:pStyle w:val="Default0"/>
        <w:ind w:left="1440"/>
        <w:jc w:val="both"/>
        <w:rPr>
          <w:rFonts w:ascii="Futura Bk BT" w:hAnsi="Futura Bk BT" w:cs="Futura Bk BT"/>
          <w:color w:val="auto"/>
        </w:rPr>
      </w:pPr>
      <w:r>
        <w:rPr>
          <w:rFonts w:ascii="Futura Bk BT" w:hAnsi="Futura Bk BT" w:cs="Futura Bk BT"/>
          <w:color w:val="auto"/>
        </w:rPr>
        <w:t xml:space="preserve">Abangaboniyo-bengeva nabaphazamiseke engqondweni abasetyhini abakwimeko yokunyanyekelwa. </w:t>
      </w:r>
    </w:p>
    <w:p w:rsidR="00572A44" w:rsidRDefault="00572A44" w:rsidP="00154A36">
      <w:pPr>
        <w:pStyle w:val="Default0"/>
        <w:jc w:val="both"/>
        <w:rPr>
          <w:rFonts w:ascii="Futura Bk BT" w:hAnsi="Futura Bk BT" w:cs="Futura Bk BT"/>
          <w:color w:val="auto"/>
        </w:rPr>
      </w:pPr>
    </w:p>
    <w:p w:rsidR="00572A44" w:rsidRDefault="00572A44" w:rsidP="00154A36">
      <w:pPr>
        <w:jc w:val="both"/>
        <w:rPr>
          <w:rFonts w:ascii="Futura Bk BT" w:hAnsi="Futura Bk BT" w:cs="Futura Bk BT"/>
        </w:rPr>
      </w:pPr>
    </w:p>
    <w:p w:rsidR="00572A44" w:rsidRDefault="00572A44" w:rsidP="00154A36">
      <w:pPr>
        <w:pStyle w:val="Default0"/>
        <w:jc w:val="both"/>
        <w:rPr>
          <w:rFonts w:ascii="Futura Md BT" w:hAnsi="Futura Md BT" w:cs="Futura Md BT"/>
          <w:color w:val="auto"/>
          <w:sz w:val="22"/>
          <w:szCs w:val="22"/>
        </w:rPr>
      </w:pPr>
      <w:r>
        <w:rPr>
          <w:rFonts w:ascii="Futura Md BT" w:hAnsi="Futura Md BT" w:cs="Futura Md BT"/>
          <w:color w:val="auto"/>
          <w:sz w:val="22"/>
          <w:szCs w:val="22"/>
        </w:rPr>
        <w:t xml:space="preserve">Yintoni abasetyhini abanokuthi bayenze ukuzikhusela kwi-HIV ne-AIDS?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Abasetyhini banoku: </w:t>
      </w:r>
    </w:p>
    <w:p w:rsidR="00572A44" w:rsidRDefault="00572A44" w:rsidP="00154A36">
      <w:pPr>
        <w:pStyle w:val="Default0"/>
        <w:numPr>
          <w:ilvl w:val="0"/>
          <w:numId w:val="41"/>
        </w:numPr>
        <w:ind w:left="720" w:hanging="360"/>
        <w:jc w:val="both"/>
        <w:rPr>
          <w:rFonts w:ascii="Futura Lt BT" w:hAnsi="Futura Lt BT" w:cs="Futura Lt BT"/>
          <w:color w:val="auto"/>
          <w:sz w:val="20"/>
          <w:szCs w:val="20"/>
        </w:rPr>
      </w:pPr>
      <w:r>
        <w:rPr>
          <w:rFonts w:ascii="Futura Lt BT" w:hAnsi="Futura Lt BT" w:cs="Futura Lt BT"/>
          <w:color w:val="auto"/>
          <w:sz w:val="20"/>
          <w:szCs w:val="20"/>
        </w:rPr>
        <w:t xml:space="preserve">• Funda ngakumbi ukungakumbi nge-HIV ne-AIDS. </w:t>
      </w:r>
    </w:p>
    <w:p w:rsidR="00572A44" w:rsidRDefault="00572A44" w:rsidP="00154A36">
      <w:pPr>
        <w:pStyle w:val="Default0"/>
        <w:numPr>
          <w:ilvl w:val="0"/>
          <w:numId w:val="41"/>
        </w:numPr>
        <w:ind w:left="720" w:hanging="360"/>
        <w:jc w:val="both"/>
        <w:rPr>
          <w:rFonts w:ascii="Futura Lt BT" w:hAnsi="Futura Lt BT" w:cs="Futura Lt BT"/>
          <w:color w:val="auto"/>
          <w:sz w:val="20"/>
          <w:szCs w:val="20"/>
        </w:rPr>
      </w:pPr>
      <w:r>
        <w:rPr>
          <w:rFonts w:ascii="Futura Lt BT" w:hAnsi="Futura Lt BT" w:cs="Futura Lt BT"/>
          <w:color w:val="auto"/>
          <w:sz w:val="20"/>
          <w:szCs w:val="20"/>
        </w:rPr>
        <w:t xml:space="preserve">• Thetha nabahlobo bakho, nabantwana bakho nabahlobo bakho nge-HIV ne-AIDS. </w:t>
      </w:r>
    </w:p>
    <w:p w:rsidR="00572A44" w:rsidRDefault="00572A44" w:rsidP="00154A36">
      <w:pPr>
        <w:pStyle w:val="Default0"/>
        <w:numPr>
          <w:ilvl w:val="0"/>
          <w:numId w:val="41"/>
        </w:numPr>
        <w:ind w:left="720" w:hanging="360"/>
        <w:jc w:val="both"/>
        <w:rPr>
          <w:rFonts w:ascii="Futura Lt BT" w:hAnsi="Futura Lt BT" w:cs="Futura Lt BT"/>
          <w:color w:val="auto"/>
          <w:sz w:val="20"/>
          <w:szCs w:val="20"/>
        </w:rPr>
      </w:pPr>
      <w:r>
        <w:rPr>
          <w:rFonts w:ascii="Futura Lt BT" w:hAnsi="Futura Lt BT" w:cs="Futura Lt BT"/>
          <w:color w:val="auto"/>
          <w:sz w:val="20"/>
          <w:szCs w:val="20"/>
        </w:rPr>
        <w:t xml:space="preserve">• Sebenzisa iikhondom ngalo lonke ixesha usabelana ngesondo – ukuba banako. </w:t>
      </w:r>
    </w:p>
    <w:p w:rsidR="00572A44" w:rsidRDefault="00572A44" w:rsidP="00154A36">
      <w:pPr>
        <w:pStyle w:val="Default0"/>
        <w:numPr>
          <w:ilvl w:val="0"/>
          <w:numId w:val="41"/>
        </w:numPr>
        <w:ind w:left="720" w:hanging="360"/>
        <w:jc w:val="both"/>
        <w:rPr>
          <w:rFonts w:ascii="Futura Lt BT" w:hAnsi="Futura Lt BT" w:cs="Futura Lt BT"/>
          <w:color w:val="auto"/>
          <w:sz w:val="20"/>
          <w:szCs w:val="20"/>
        </w:rPr>
      </w:pPr>
      <w:r>
        <w:rPr>
          <w:rFonts w:ascii="Futura Lt BT" w:hAnsi="Futura Lt BT" w:cs="Futura Lt BT"/>
          <w:color w:val="auto"/>
          <w:sz w:val="20"/>
          <w:szCs w:val="20"/>
        </w:rPr>
        <w:t xml:space="preserve">• Ngalo lonke ixesha hlala uphethe iikhondom ukuze bona nabayeni namaqabane abo bazisebenzise ngalo lonke ixesha. </w:t>
      </w:r>
    </w:p>
    <w:p w:rsidR="00572A44" w:rsidRDefault="00572A44" w:rsidP="00154A36">
      <w:pPr>
        <w:pStyle w:val="Default0"/>
        <w:numPr>
          <w:ilvl w:val="0"/>
          <w:numId w:val="41"/>
        </w:numPr>
        <w:ind w:left="720" w:hanging="360"/>
        <w:jc w:val="both"/>
        <w:rPr>
          <w:rFonts w:ascii="Futura Lt BT" w:hAnsi="Futura Lt BT" w:cs="Futura Lt BT"/>
          <w:color w:val="auto"/>
          <w:sz w:val="20"/>
          <w:szCs w:val="20"/>
        </w:rPr>
      </w:pPr>
      <w:r>
        <w:rPr>
          <w:rFonts w:ascii="Futura Lt BT" w:hAnsi="Futura Lt BT" w:cs="Futura Lt BT"/>
          <w:color w:val="auto"/>
          <w:sz w:val="20"/>
          <w:szCs w:val="20"/>
        </w:rPr>
        <w:t xml:space="preserve">• Thetha ngogonyamelo kwabasetyhini. </w:t>
      </w:r>
    </w:p>
    <w:p w:rsidR="00572A44" w:rsidRDefault="00572A44" w:rsidP="00154A36">
      <w:pPr>
        <w:pStyle w:val="Default0"/>
        <w:numPr>
          <w:ilvl w:val="0"/>
          <w:numId w:val="41"/>
        </w:numPr>
        <w:ind w:left="720" w:hanging="360"/>
        <w:jc w:val="both"/>
        <w:rPr>
          <w:rFonts w:ascii="Futura Lt BT" w:hAnsi="Futura Lt BT" w:cs="Futura Lt BT"/>
          <w:color w:val="auto"/>
          <w:sz w:val="20"/>
          <w:szCs w:val="20"/>
        </w:rPr>
      </w:pPr>
      <w:r>
        <w:rPr>
          <w:rFonts w:ascii="Futura Lt BT" w:hAnsi="Futura Lt BT" w:cs="Futura Lt BT"/>
          <w:color w:val="auto"/>
          <w:sz w:val="22"/>
          <w:szCs w:val="22"/>
        </w:rPr>
        <w:t>• Baxhase abanye abasetyhini</w:t>
      </w:r>
      <w:r>
        <w:rPr>
          <w:rFonts w:ascii="Futura Lt BT" w:hAnsi="Futura Lt BT" w:cs="Futura Lt BT"/>
          <w:color w:val="auto"/>
          <w:sz w:val="20"/>
          <w:szCs w:val="20"/>
        </w:rPr>
        <w:t xml:space="preserve">. </w:t>
      </w:r>
    </w:p>
    <w:p w:rsidR="00572A44" w:rsidRDefault="00572A44" w:rsidP="00154A36">
      <w:pPr>
        <w:pStyle w:val="Default0"/>
        <w:jc w:val="both"/>
        <w:rPr>
          <w:rFonts w:ascii="Futura Lt BT" w:hAnsi="Futura Lt BT" w:cs="Futura Lt BT"/>
          <w:color w:val="auto"/>
          <w:sz w:val="20"/>
          <w:szCs w:val="20"/>
        </w:rPr>
      </w:pPr>
    </w:p>
    <w:p w:rsidR="00572A44" w:rsidRDefault="00572A44" w:rsidP="00154A36">
      <w:pPr>
        <w:pStyle w:val="Default0"/>
        <w:jc w:val="both"/>
        <w:rPr>
          <w:rFonts w:ascii="Futura Md BT" w:hAnsi="Futura Md BT" w:cs="Futura Md BT"/>
          <w:color w:val="auto"/>
          <w:sz w:val="22"/>
          <w:szCs w:val="22"/>
        </w:rPr>
      </w:pPr>
      <w:r>
        <w:rPr>
          <w:rFonts w:ascii="Futura Md BT" w:hAnsi="Futura Md BT" w:cs="Futura Md BT"/>
          <w:color w:val="auto"/>
          <w:sz w:val="22"/>
          <w:szCs w:val="22"/>
        </w:rPr>
        <w:t xml:space="preserve">Yintoni enokwenziwa ngamadoda ukukhusela abasetyhini kwi-HIV ne-AIDS?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Amadoda anokukhusela amaqabane abo kwezesondo kwi-HIV ne-AIDS ngokuthabatha amanyathelo ezesondo akhuselekileyo kulo lonke ulwalamano lwabo.</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Amadoda anoku: </w:t>
      </w:r>
    </w:p>
    <w:p w:rsidR="00572A44" w:rsidRDefault="00572A44" w:rsidP="00154A36">
      <w:pPr>
        <w:pStyle w:val="Default0"/>
        <w:numPr>
          <w:ilvl w:val="0"/>
          <w:numId w:val="42"/>
        </w:numPr>
        <w:ind w:left="720" w:hanging="360"/>
        <w:jc w:val="both"/>
        <w:rPr>
          <w:rFonts w:ascii="Futura Lt BT" w:hAnsi="Futura Lt BT" w:cs="Futura Lt BT"/>
          <w:color w:val="auto"/>
          <w:sz w:val="20"/>
          <w:szCs w:val="20"/>
        </w:rPr>
      </w:pPr>
      <w:r>
        <w:rPr>
          <w:rFonts w:ascii="Futura Lt BT" w:hAnsi="Futura Lt BT" w:cs="Futura Lt BT"/>
          <w:color w:val="auto"/>
          <w:sz w:val="20"/>
          <w:szCs w:val="20"/>
        </w:rPr>
        <w:t xml:space="preserve">• Khusela abasetyhini babo namantombazana athandana nawo ngokusoloko enxiba iikhondom xa esabelana ngesondo. Bafanele bakhuthaze abasetyhini nabantwana bathethe nabo ngokukhululekileyo ngesondo, nocwangciso ntsapho ne-HIV ne-AIDS. </w:t>
      </w:r>
    </w:p>
    <w:p w:rsidR="00572A44" w:rsidRDefault="00572A44" w:rsidP="00154A36">
      <w:pPr>
        <w:pStyle w:val="Default0"/>
        <w:numPr>
          <w:ilvl w:val="0"/>
          <w:numId w:val="42"/>
        </w:numPr>
        <w:ind w:left="720" w:hanging="360"/>
        <w:jc w:val="both"/>
        <w:rPr>
          <w:rFonts w:ascii="Futura Lt BT" w:hAnsi="Futura Lt BT" w:cs="Futura Lt BT"/>
          <w:color w:val="auto"/>
          <w:sz w:val="20"/>
          <w:szCs w:val="20"/>
        </w:rPr>
      </w:pPr>
      <w:r>
        <w:rPr>
          <w:rFonts w:ascii="Futura Lt BT" w:hAnsi="Futura Lt BT" w:cs="Futura Lt BT"/>
          <w:color w:val="auto"/>
          <w:sz w:val="20"/>
          <w:szCs w:val="20"/>
        </w:rPr>
        <w:t xml:space="preserve">• Bathabathe ukuzibophelela kucwangciso ntsapho nokukhusela onke amaqabane abo ezesondo kwi-HIV ne-AIDS. </w:t>
      </w:r>
    </w:p>
    <w:p w:rsidR="00572A44" w:rsidRDefault="00572A44" w:rsidP="00154A36">
      <w:pPr>
        <w:pStyle w:val="Default0"/>
        <w:numPr>
          <w:ilvl w:val="0"/>
          <w:numId w:val="42"/>
        </w:numPr>
        <w:ind w:left="720" w:hanging="360"/>
        <w:jc w:val="both"/>
        <w:rPr>
          <w:rFonts w:ascii="Futura Lt BT" w:hAnsi="Futura Lt BT" w:cs="Futura Lt BT"/>
          <w:color w:val="auto"/>
          <w:sz w:val="20"/>
          <w:szCs w:val="20"/>
        </w:rPr>
      </w:pPr>
      <w:r>
        <w:rPr>
          <w:rFonts w:ascii="Futura Lt BT" w:hAnsi="Futura Lt BT" w:cs="Futura Lt BT"/>
          <w:color w:val="auto"/>
          <w:sz w:val="20"/>
          <w:szCs w:val="20"/>
        </w:rPr>
        <w:t xml:space="preserve">• Bathethe namanye amadoda nge-HIV ne-AIDS. Basenokubakhuthaza ukuba basoloko beqwalasela bakhuseleke xa besabelana ngesondo ukuze abasetyhini ababelana nabo ngesondo nabo bakhuseleke. </w:t>
      </w:r>
    </w:p>
    <w:p w:rsidR="00572A44" w:rsidRDefault="00572A44" w:rsidP="00154A36">
      <w:pPr>
        <w:pStyle w:val="Default0"/>
        <w:numPr>
          <w:ilvl w:val="0"/>
          <w:numId w:val="42"/>
        </w:numPr>
        <w:ind w:left="720" w:hanging="360"/>
        <w:jc w:val="both"/>
        <w:rPr>
          <w:rFonts w:ascii="Futura Lt BT" w:hAnsi="Futura Lt BT" w:cs="Futura Lt BT"/>
          <w:color w:val="auto"/>
          <w:sz w:val="20"/>
          <w:szCs w:val="20"/>
        </w:rPr>
      </w:pPr>
      <w:r>
        <w:rPr>
          <w:rFonts w:ascii="Futura Lt BT" w:hAnsi="Futura Lt BT" w:cs="Futura Lt BT"/>
          <w:color w:val="auto"/>
        </w:rPr>
        <w:t>• B</w:t>
      </w:r>
      <w:r>
        <w:rPr>
          <w:rFonts w:ascii="Futura Lt BT" w:hAnsi="Futura Lt BT" w:cs="Futura Lt BT"/>
          <w:color w:val="auto"/>
          <w:sz w:val="20"/>
          <w:szCs w:val="20"/>
        </w:rPr>
        <w:t xml:space="preserve">athethe ngokuphandle ngogonyamelo olwenziwa kwabasetyhini. </w:t>
      </w:r>
    </w:p>
    <w:p w:rsidR="00572A44" w:rsidRDefault="00572A44" w:rsidP="00154A36">
      <w:pPr>
        <w:pStyle w:val="Default0"/>
        <w:jc w:val="both"/>
        <w:rPr>
          <w:rFonts w:ascii="Futura Lt BT" w:hAnsi="Futura Lt BT" w:cs="Futura Lt BT"/>
          <w:color w:val="auto"/>
          <w:sz w:val="20"/>
          <w:szCs w:val="20"/>
        </w:rPr>
      </w:pPr>
    </w:p>
    <w:p w:rsidR="00572A44" w:rsidRDefault="00572A44" w:rsidP="00154A36">
      <w:pPr>
        <w:pStyle w:val="Default0"/>
        <w:ind w:left="720" w:hanging="720"/>
        <w:jc w:val="both"/>
        <w:rPr>
          <w:rFonts w:ascii="Arial Narrow" w:hAnsi="Arial Narrow" w:cs="Arial Narrow"/>
          <w:color w:val="auto"/>
        </w:rPr>
      </w:pPr>
      <w:r>
        <w:rPr>
          <w:rFonts w:ascii="Arial Narrow" w:hAnsi="Arial Narrow" w:cs="Arial Narrow"/>
          <w:b/>
          <w:bCs/>
          <w:color w:val="auto"/>
        </w:rPr>
        <w:t>Vuyo</w:t>
      </w:r>
      <w:r>
        <w:rPr>
          <w:rFonts w:ascii="Arial Narrow" w:hAnsi="Arial Narrow" w:cs="Arial Narrow"/>
          <w:color w:val="auto"/>
        </w:rPr>
        <w:t xml:space="preserve">: Le ke into indenza ndizive ndingcono noko, kuba sinokuthi sifunde ngale nkcazelo size sizame ukuyenza kunye. Make sixoxe ngale mibuzo: </w:t>
      </w:r>
    </w:p>
    <w:p w:rsidR="00572A44" w:rsidRDefault="00572A44" w:rsidP="00154A36">
      <w:pPr>
        <w:pStyle w:val="Default0"/>
        <w:ind w:left="360"/>
        <w:jc w:val="both"/>
        <w:rPr>
          <w:color w:val="auto"/>
        </w:rPr>
      </w:pPr>
      <w:r>
        <w:rPr>
          <w:color w:val="auto"/>
        </w:rPr>
        <w:t xml:space="preserve">Isahluko 3 Imibuzo: </w:t>
      </w:r>
    </w:p>
    <w:p w:rsidR="00572A44" w:rsidRDefault="00572A44" w:rsidP="00154A36">
      <w:pPr>
        <w:pStyle w:val="Default0"/>
        <w:numPr>
          <w:ilvl w:val="0"/>
          <w:numId w:val="43"/>
        </w:numPr>
        <w:ind w:left="720" w:hanging="360"/>
        <w:jc w:val="both"/>
        <w:rPr>
          <w:rFonts w:ascii="Futura Bk BT" w:hAnsi="Futura Bk BT" w:cs="Futura Bk BT"/>
          <w:color w:val="auto"/>
          <w:sz w:val="20"/>
          <w:szCs w:val="20"/>
        </w:rPr>
      </w:pPr>
      <w:r>
        <w:rPr>
          <w:rFonts w:ascii="Futura Bk BT" w:hAnsi="Futura Bk BT" w:cs="Futura Bk BT"/>
          <w:color w:val="auto"/>
          <w:sz w:val="20"/>
          <w:szCs w:val="20"/>
        </w:rPr>
        <w:t xml:space="preserve">1. Ngaba kukuzibophelela kwabasetyhini ukuqinisekisa ukuba abantwana bakhuselekile kwi-HIV? Ikwa kukuzibophelela kweqabane lakhe akunjalo? </w:t>
      </w:r>
    </w:p>
    <w:p w:rsidR="00572A44" w:rsidRDefault="00572A44" w:rsidP="00154A36">
      <w:pPr>
        <w:pStyle w:val="Default0"/>
        <w:numPr>
          <w:ilvl w:val="0"/>
          <w:numId w:val="43"/>
        </w:numPr>
        <w:ind w:left="720" w:hanging="360"/>
        <w:jc w:val="both"/>
        <w:rPr>
          <w:rFonts w:ascii="Futura Bk BT" w:hAnsi="Futura Bk BT" w:cs="Futura Bk BT"/>
          <w:color w:val="auto"/>
          <w:sz w:val="20"/>
          <w:szCs w:val="20"/>
        </w:rPr>
      </w:pPr>
      <w:r>
        <w:rPr>
          <w:rFonts w:ascii="Futura Bk BT" w:hAnsi="Futura Bk BT" w:cs="Futura Bk BT"/>
          <w:color w:val="auto"/>
          <w:sz w:val="20"/>
          <w:szCs w:val="20"/>
        </w:rPr>
        <w:t>2. Ngaba abasetyhini banalo ilungelo lokuthi “Hayi” kwisondo?</w:t>
      </w:r>
    </w:p>
    <w:p w:rsidR="00572A44" w:rsidRDefault="00572A44" w:rsidP="00154A36">
      <w:pPr>
        <w:pStyle w:val="Default0"/>
        <w:jc w:val="both"/>
        <w:rPr>
          <w:rFonts w:ascii="Futura Bk BT" w:hAnsi="Futura Bk BT" w:cs="Futura Bk BT"/>
          <w:color w:val="auto"/>
          <w:sz w:val="20"/>
          <w:szCs w:val="20"/>
        </w:rPr>
      </w:pPr>
    </w:p>
    <w:p w:rsidR="00572A44" w:rsidRDefault="00572A44" w:rsidP="00154A36">
      <w:pPr>
        <w:pStyle w:val="Default0"/>
        <w:ind w:left="720" w:hanging="360"/>
        <w:jc w:val="both"/>
        <w:rPr>
          <w:rFonts w:ascii="Futura Bk BT" w:hAnsi="Futura Bk BT" w:cs="Futura Bk BT"/>
          <w:color w:val="auto"/>
          <w:sz w:val="20"/>
          <w:szCs w:val="20"/>
        </w:rPr>
      </w:pPr>
      <w:r>
        <w:rPr>
          <w:rFonts w:ascii="Futura Bk BT" w:hAnsi="Futura Bk BT" w:cs="Futura Bk BT"/>
          <w:color w:val="auto"/>
          <w:sz w:val="20"/>
          <w:szCs w:val="20"/>
        </w:rPr>
        <w:t xml:space="preserve">3. Ucinga ukukba kufanele kwenziwe ntoni ukutshintsha uluntu iintsapho nelwalamano ukuvumela abasetyhini ukuba balawule imizimba yabo nobomi babo? </w:t>
      </w:r>
    </w:p>
    <w:p w:rsidR="00572A44" w:rsidRDefault="00572A44" w:rsidP="00154A36">
      <w:pPr>
        <w:pStyle w:val="BlockText"/>
        <w:ind w:left="0" w:firstLine="0"/>
        <w:jc w:val="both"/>
        <w:rPr>
          <w:b/>
          <w:bCs/>
          <w:sz w:val="28"/>
          <w:szCs w:val="28"/>
          <w:u w:val="single"/>
        </w:rPr>
      </w:pPr>
    </w:p>
    <w:p w:rsidR="00572A44" w:rsidRDefault="00572A44" w:rsidP="00154A36">
      <w:pPr>
        <w:jc w:val="both"/>
        <w:rPr>
          <w:b/>
          <w:bCs/>
          <w:sz w:val="28"/>
          <w:szCs w:val="28"/>
          <w:u w:val="single"/>
        </w:rPr>
      </w:pPr>
    </w:p>
    <w:p w:rsidR="00572A44" w:rsidRDefault="00572A44" w:rsidP="00154A36">
      <w:pPr>
        <w:jc w:val="both"/>
        <w:rPr>
          <w:b/>
          <w:bCs/>
          <w:sz w:val="28"/>
          <w:szCs w:val="28"/>
          <w:u w:val="single"/>
        </w:rPr>
      </w:pPr>
    </w:p>
    <w:p w:rsidR="00572A44" w:rsidRDefault="00572A44" w:rsidP="00154A36">
      <w:pPr>
        <w:jc w:val="both"/>
        <w:rPr>
          <w:b/>
          <w:bCs/>
          <w:sz w:val="28"/>
          <w:szCs w:val="28"/>
          <w:u w:val="single"/>
        </w:rPr>
      </w:pPr>
    </w:p>
    <w:p w:rsidR="00572A44" w:rsidRDefault="00572A44" w:rsidP="00154A36">
      <w:pPr>
        <w:jc w:val="both"/>
        <w:rPr>
          <w:b/>
          <w:bCs/>
          <w:sz w:val="28"/>
          <w:szCs w:val="28"/>
          <w:u w:val="single"/>
        </w:rPr>
      </w:pPr>
    </w:p>
    <w:p w:rsidR="00572A44" w:rsidRDefault="00572A44" w:rsidP="00154A36">
      <w:pPr>
        <w:jc w:val="both"/>
        <w:rPr>
          <w:b/>
          <w:bCs/>
          <w:sz w:val="28"/>
          <w:szCs w:val="28"/>
          <w:u w:val="single"/>
        </w:rPr>
      </w:pPr>
    </w:p>
    <w:p w:rsidR="00572A44" w:rsidRDefault="00572A44" w:rsidP="00154A36">
      <w:pPr>
        <w:jc w:val="both"/>
        <w:rPr>
          <w:b/>
          <w:bCs/>
          <w:sz w:val="28"/>
          <w:szCs w:val="28"/>
          <w:u w:val="single"/>
        </w:rPr>
      </w:pPr>
    </w:p>
    <w:p w:rsidR="00572A44" w:rsidRDefault="00572A44" w:rsidP="00154A36">
      <w:pPr>
        <w:jc w:val="both"/>
        <w:rPr>
          <w:b/>
          <w:bCs/>
          <w:sz w:val="28"/>
          <w:szCs w:val="28"/>
          <w:u w:val="single"/>
        </w:rPr>
      </w:pPr>
    </w:p>
    <w:p w:rsidR="00572A44" w:rsidRDefault="00572A44" w:rsidP="00154A36">
      <w:pPr>
        <w:jc w:val="both"/>
        <w:rPr>
          <w:b/>
          <w:bCs/>
          <w:sz w:val="28"/>
          <w:szCs w:val="28"/>
          <w:u w:val="single"/>
        </w:rPr>
      </w:pPr>
    </w:p>
    <w:p w:rsidR="00572A44" w:rsidRDefault="00572A44" w:rsidP="00154A36">
      <w:pPr>
        <w:jc w:val="both"/>
        <w:rPr>
          <w:b/>
          <w:bCs/>
          <w:sz w:val="28"/>
          <w:szCs w:val="28"/>
          <w:u w:val="single"/>
        </w:rPr>
      </w:pPr>
    </w:p>
    <w:p w:rsidR="00572A44" w:rsidRDefault="00572A44" w:rsidP="00154A36">
      <w:pPr>
        <w:jc w:val="both"/>
        <w:rPr>
          <w:b/>
          <w:bCs/>
          <w:sz w:val="28"/>
          <w:szCs w:val="28"/>
          <w:u w:val="single"/>
        </w:rPr>
      </w:pPr>
    </w:p>
    <w:p w:rsidR="00572A44" w:rsidRDefault="00572A44" w:rsidP="00154A36">
      <w:pPr>
        <w:shd w:val="clear" w:color="auto" w:fill="D9D9D9"/>
        <w:jc w:val="both"/>
        <w:rPr>
          <w:b/>
          <w:bCs/>
          <w:sz w:val="28"/>
          <w:szCs w:val="28"/>
        </w:rPr>
      </w:pPr>
    </w:p>
    <w:p w:rsidR="00572A44" w:rsidRPr="00BE231C" w:rsidRDefault="00572A44" w:rsidP="00154A36">
      <w:pPr>
        <w:shd w:val="clear" w:color="auto" w:fill="D9D9D9"/>
        <w:jc w:val="both"/>
        <w:rPr>
          <w:b/>
          <w:bCs/>
          <w:sz w:val="36"/>
          <w:szCs w:val="36"/>
        </w:rPr>
      </w:pPr>
      <w:r>
        <w:rPr>
          <w:b/>
          <w:bCs/>
          <w:sz w:val="28"/>
          <w:szCs w:val="28"/>
        </w:rPr>
        <w:t> </w:t>
      </w:r>
      <w:r w:rsidRPr="00BE231C">
        <w:rPr>
          <w:b/>
          <w:bCs/>
          <w:sz w:val="36"/>
          <w:szCs w:val="36"/>
        </w:rPr>
        <w:t>ISAHLUKO 4</w:t>
      </w:r>
    </w:p>
    <w:p w:rsidR="00572A44" w:rsidRDefault="00572A44" w:rsidP="00154A36">
      <w:pPr>
        <w:jc w:val="both"/>
      </w:pPr>
    </w:p>
    <w:p w:rsidR="00572A44" w:rsidRDefault="00572A44" w:rsidP="00154A36">
      <w:pPr>
        <w:pStyle w:val="Default0"/>
        <w:jc w:val="both"/>
        <w:rPr>
          <w:rFonts w:cs="Times New Roman"/>
          <w:color w:val="auto"/>
          <w:sz w:val="28"/>
          <w:szCs w:val="28"/>
        </w:rPr>
      </w:pPr>
      <w:r>
        <w:rPr>
          <w:rFonts w:cs="Times New Roman"/>
          <w:color w:val="auto"/>
          <w:sz w:val="28"/>
          <w:szCs w:val="28"/>
        </w:rPr>
        <w:t xml:space="preserve">IBhayoloji ye-HIV </w:t>
      </w:r>
    </w:p>
    <w:p w:rsidR="00572A44" w:rsidRDefault="00572A44" w:rsidP="00154A36">
      <w:pPr>
        <w:pStyle w:val="Default0"/>
        <w:numPr>
          <w:ilvl w:val="0"/>
          <w:numId w:val="44"/>
        </w:numPr>
        <w:jc w:val="both"/>
        <w:rPr>
          <w:rFonts w:ascii="Futura XBlkCnIt BT" w:hAnsi="Futura XBlkCnIt BT" w:cs="Futura XBlkCnIt BT"/>
          <w:color w:val="auto"/>
          <w:sz w:val="28"/>
          <w:szCs w:val="28"/>
        </w:rPr>
      </w:pPr>
      <w:r>
        <w:rPr>
          <w:rFonts w:cs="Times New Roman"/>
          <w:color w:val="auto"/>
          <w:sz w:val="28"/>
          <w:szCs w:val="28"/>
        </w:rPr>
        <w:t>• Yintoni i-</w:t>
      </w:r>
      <w:r>
        <w:rPr>
          <w:rFonts w:ascii="Futura XBlkCnIt BT" w:hAnsi="Futura XBlkCnIt BT" w:cs="Futura XBlkCnIt BT"/>
          <w:color w:val="auto"/>
          <w:sz w:val="28"/>
          <w:szCs w:val="28"/>
        </w:rPr>
        <w:t xml:space="preserve">HIV </w:t>
      </w:r>
    </w:p>
    <w:p w:rsidR="00572A44" w:rsidRDefault="00572A44" w:rsidP="00154A36">
      <w:pPr>
        <w:pStyle w:val="Default0"/>
        <w:numPr>
          <w:ilvl w:val="0"/>
          <w:numId w:val="44"/>
        </w:numPr>
        <w:jc w:val="both"/>
        <w:rPr>
          <w:rFonts w:ascii="Futura XBlkCnIt BT" w:hAnsi="Futura XBlkCnIt BT" w:cs="Futura XBlkCnIt BT"/>
          <w:color w:val="auto"/>
          <w:sz w:val="28"/>
          <w:szCs w:val="28"/>
        </w:rPr>
      </w:pPr>
      <w:r>
        <w:rPr>
          <w:rFonts w:ascii="Futura XBlkCnIt BT" w:hAnsi="Futura XBlkCnIt BT" w:cs="Futura XBlkCnIt BT"/>
          <w:color w:val="auto"/>
          <w:sz w:val="28"/>
          <w:szCs w:val="28"/>
        </w:rPr>
        <w:t xml:space="preserve">• Yintoni i-AIDS </w:t>
      </w:r>
    </w:p>
    <w:p w:rsidR="00572A44" w:rsidRDefault="00572A44" w:rsidP="00154A36">
      <w:pPr>
        <w:pStyle w:val="Default0"/>
        <w:numPr>
          <w:ilvl w:val="0"/>
          <w:numId w:val="44"/>
        </w:numPr>
        <w:jc w:val="both"/>
        <w:rPr>
          <w:rFonts w:ascii="Futura XBlkCnIt BT" w:hAnsi="Futura XBlkCnIt BT" w:cs="Futura XBlkCnIt BT"/>
          <w:color w:val="auto"/>
          <w:sz w:val="28"/>
          <w:szCs w:val="28"/>
        </w:rPr>
      </w:pPr>
      <w:r>
        <w:rPr>
          <w:rFonts w:ascii="Futura XBlkCnIt BT" w:hAnsi="Futura XBlkCnIt BT" w:cs="Futura XBlkCnIt BT"/>
          <w:color w:val="auto"/>
          <w:sz w:val="28"/>
          <w:szCs w:val="28"/>
        </w:rPr>
        <w:t xml:space="preserve">• Ibangelwa yintoni i-HIV ne-AIDS umahluko kwezinye izifo </w:t>
      </w:r>
    </w:p>
    <w:p w:rsidR="00572A44" w:rsidRDefault="00572A44" w:rsidP="00154A36">
      <w:pPr>
        <w:pStyle w:val="Default0"/>
        <w:numPr>
          <w:ilvl w:val="0"/>
          <w:numId w:val="44"/>
        </w:numPr>
        <w:jc w:val="both"/>
        <w:rPr>
          <w:rFonts w:ascii="Futura XBlkCnIt BT" w:hAnsi="Futura XBlkCnIt BT" w:cs="Futura XBlkCnIt BT"/>
          <w:color w:val="auto"/>
          <w:sz w:val="28"/>
          <w:szCs w:val="28"/>
        </w:rPr>
      </w:pPr>
      <w:r>
        <w:rPr>
          <w:rFonts w:ascii="Futura XBlkCnIt BT" w:hAnsi="Futura XBlkCnIt BT" w:cs="Futura XBlkCnIt BT"/>
          <w:color w:val="auto"/>
          <w:sz w:val="28"/>
          <w:szCs w:val="28"/>
        </w:rPr>
        <w:t xml:space="preserve">• I-HIV ne-AIDS indlela ezisigulisa ngayo </w:t>
      </w:r>
    </w:p>
    <w:p w:rsidR="00572A44" w:rsidRDefault="00572A44" w:rsidP="00154A36">
      <w:pPr>
        <w:pStyle w:val="Default0"/>
        <w:jc w:val="both"/>
        <w:rPr>
          <w:rFonts w:ascii="Futura XBlkCnIt BT" w:hAnsi="Futura XBlkCnIt BT" w:cs="Futura XBlkCnIt BT"/>
          <w:color w:val="auto"/>
          <w:sz w:val="28"/>
          <w:szCs w:val="28"/>
        </w:rPr>
      </w:pPr>
    </w:p>
    <w:p w:rsidR="00572A44" w:rsidRDefault="00572A44" w:rsidP="00154A36">
      <w:pPr>
        <w:pStyle w:val="Default0"/>
        <w:ind w:left="360" w:right="720"/>
        <w:jc w:val="both"/>
        <w:rPr>
          <w:rFonts w:ascii="Futura Hv BT" w:hAnsi="Futura Hv BT" w:cs="Futura Hv BT"/>
          <w:color w:val="auto"/>
          <w:sz w:val="20"/>
          <w:szCs w:val="20"/>
        </w:rPr>
      </w:pPr>
      <w:r>
        <w:rPr>
          <w:rFonts w:ascii="Futura Hv BT" w:hAnsi="Futura Hv BT" w:cs="Futura Hv BT"/>
          <w:i/>
          <w:iCs/>
          <w:color w:val="auto"/>
          <w:sz w:val="20"/>
          <w:szCs w:val="20"/>
        </w:rPr>
        <w:t xml:space="preserve">Amagama abalulekileyo </w:t>
      </w:r>
    </w:p>
    <w:p w:rsidR="00572A44" w:rsidRDefault="00572A44" w:rsidP="00154A36">
      <w:pPr>
        <w:pStyle w:val="Default0"/>
        <w:ind w:left="360" w:right="720"/>
        <w:jc w:val="both"/>
        <w:rPr>
          <w:rFonts w:ascii="Futura Lt BT" w:hAnsi="Futura Lt BT" w:cs="Futura Lt BT"/>
          <w:color w:val="auto"/>
          <w:sz w:val="12"/>
          <w:szCs w:val="12"/>
        </w:rPr>
      </w:pPr>
      <w:r w:rsidRPr="00CC5A09">
        <w:rPr>
          <w:rFonts w:ascii="Futura Hv BT" w:hAnsi="Futura Hv BT" w:cs="Futura Hv BT"/>
          <w:b/>
          <w:i/>
          <w:iCs/>
          <w:color w:val="auto"/>
          <w:sz w:val="20"/>
          <w:szCs w:val="20"/>
        </w:rPr>
        <w:t>Intsholongwane:</w:t>
      </w:r>
      <w:r>
        <w:rPr>
          <w:rFonts w:ascii="Futura Hv BT" w:hAnsi="Futura Hv BT" w:cs="Futura Hv BT"/>
          <w:i/>
          <w:iCs/>
          <w:color w:val="auto"/>
          <w:sz w:val="20"/>
          <w:szCs w:val="20"/>
        </w:rPr>
        <w:t xml:space="preserve"> Into encinane enambuzelayo efuna ezinye iiseli ukuze iqhame</w:t>
      </w:r>
      <w:r>
        <w:rPr>
          <w:rFonts w:ascii="Futura Lt BT" w:hAnsi="Futura Lt BT" w:cs="Futura Lt BT"/>
          <w:i/>
          <w:iCs/>
          <w:color w:val="auto"/>
          <w:sz w:val="20"/>
          <w:szCs w:val="20"/>
        </w:rPr>
        <w:t>.</w:t>
      </w:r>
      <w:r>
        <w:rPr>
          <w:rFonts w:ascii="Futura Lt BT" w:hAnsi="Futura Lt BT" w:cs="Futura Lt BT"/>
          <w:i/>
          <w:iCs/>
          <w:color w:val="auto"/>
          <w:sz w:val="12"/>
          <w:szCs w:val="12"/>
        </w:rPr>
        <w:t xml:space="preserve">xix </w:t>
      </w:r>
    </w:p>
    <w:p w:rsidR="00572A44" w:rsidRDefault="00572A44" w:rsidP="00154A36">
      <w:pPr>
        <w:pStyle w:val="Default0"/>
        <w:ind w:left="360" w:right="720"/>
        <w:jc w:val="both"/>
        <w:rPr>
          <w:rFonts w:ascii="Futura Lt BT" w:hAnsi="Futura Lt BT" w:cs="Futura Lt BT"/>
          <w:color w:val="auto"/>
          <w:sz w:val="12"/>
          <w:szCs w:val="12"/>
        </w:rPr>
      </w:pPr>
      <w:r w:rsidRPr="00CC5A09">
        <w:rPr>
          <w:rFonts w:ascii="Futura Hv BT" w:hAnsi="Futura Hv BT" w:cs="Futura Hv BT"/>
          <w:b/>
          <w:i/>
          <w:iCs/>
          <w:color w:val="auto"/>
          <w:sz w:val="20"/>
          <w:szCs w:val="20"/>
        </w:rPr>
        <w:t>Ibhakteriya:</w:t>
      </w:r>
      <w:r>
        <w:rPr>
          <w:rFonts w:ascii="Futura Hv BT" w:hAnsi="Futura Hv BT" w:cs="Futura Hv BT"/>
          <w:i/>
          <w:iCs/>
          <w:color w:val="auto"/>
          <w:sz w:val="20"/>
          <w:szCs w:val="20"/>
        </w:rPr>
        <w:t xml:space="preserve"> Iibhaktheriya ezininzi. Iintsholongwane ekuthiwa ziibhaktheriya azibonakali ngamehlo enyama zibonwa ngomatshini ekuthiwa yi-m</w:t>
      </w:r>
      <w:r>
        <w:rPr>
          <w:rFonts w:ascii="Futura Lt BT" w:hAnsi="Futura Lt BT" w:cs="Futura Lt BT"/>
          <w:i/>
          <w:iCs/>
          <w:color w:val="auto"/>
          <w:sz w:val="20"/>
          <w:szCs w:val="20"/>
        </w:rPr>
        <w:t>icroscope. Iintsholongwane ezininzi ibhaktheria zibangela isifo.</w:t>
      </w:r>
      <w:r>
        <w:rPr>
          <w:rFonts w:ascii="Futura Lt BT" w:hAnsi="Futura Lt BT" w:cs="Futura Lt BT"/>
          <w:i/>
          <w:iCs/>
          <w:color w:val="auto"/>
          <w:sz w:val="12"/>
          <w:szCs w:val="12"/>
        </w:rPr>
        <w:t xml:space="preserve">xx </w:t>
      </w:r>
    </w:p>
    <w:p w:rsidR="00572A44" w:rsidRDefault="00572A44" w:rsidP="00154A36">
      <w:pPr>
        <w:pStyle w:val="Default0"/>
        <w:ind w:left="360" w:right="720"/>
        <w:jc w:val="both"/>
        <w:rPr>
          <w:rFonts w:ascii="Futura Lt BT" w:hAnsi="Futura Lt BT" w:cs="Futura Lt BT"/>
          <w:color w:val="auto"/>
          <w:sz w:val="12"/>
          <w:szCs w:val="12"/>
        </w:rPr>
      </w:pPr>
      <w:r w:rsidRPr="00CC5A09">
        <w:rPr>
          <w:rFonts w:ascii="Futura Hv BT" w:hAnsi="Futura Hv BT" w:cs="Futura Hv BT"/>
          <w:b/>
          <w:i/>
          <w:iCs/>
          <w:color w:val="auto"/>
          <w:sz w:val="20"/>
          <w:szCs w:val="20"/>
        </w:rPr>
        <w:t>Izakha mzimba</w:t>
      </w:r>
      <w:r>
        <w:rPr>
          <w:rFonts w:ascii="Futura Hv BT" w:hAnsi="Futura Hv BT" w:cs="Futura Hv BT"/>
          <w:i/>
          <w:iCs/>
          <w:color w:val="auto"/>
          <w:sz w:val="20"/>
          <w:szCs w:val="20"/>
        </w:rPr>
        <w:t xml:space="preserve">: </w:t>
      </w:r>
      <w:r>
        <w:rPr>
          <w:rFonts w:ascii="Futura Lt BT" w:hAnsi="Futura Lt BT" w:cs="Futura Lt BT"/>
          <w:i/>
          <w:iCs/>
          <w:color w:val="auto"/>
          <w:sz w:val="20"/>
          <w:szCs w:val="20"/>
        </w:rPr>
        <w:t>iiproteyini ezincinane ezenzeka emzimbeni zenziwa yinkqubo yokulwa izifo  ( “amajoni omzimba” ethu) ayaqonda kwaye anceda ukulwa nezinto ezisecaleni nokungcola emzimbeni.</w:t>
      </w:r>
      <w:r>
        <w:rPr>
          <w:rFonts w:ascii="Futura Lt BT" w:hAnsi="Futura Lt BT" w:cs="Futura Lt BT"/>
          <w:i/>
          <w:iCs/>
          <w:color w:val="auto"/>
          <w:sz w:val="12"/>
          <w:szCs w:val="12"/>
        </w:rPr>
        <w:t xml:space="preserve">xxi </w:t>
      </w:r>
    </w:p>
    <w:p w:rsidR="00572A44" w:rsidRDefault="00572A44" w:rsidP="00154A36">
      <w:pPr>
        <w:pStyle w:val="Default0"/>
        <w:ind w:left="360" w:right="720"/>
        <w:jc w:val="both"/>
        <w:rPr>
          <w:rFonts w:ascii="Futura Lt BT" w:hAnsi="Futura Lt BT" w:cs="Futura Lt BT"/>
          <w:color w:val="auto"/>
          <w:sz w:val="12"/>
          <w:szCs w:val="12"/>
        </w:rPr>
      </w:pPr>
      <w:r w:rsidRPr="00D45836">
        <w:rPr>
          <w:rFonts w:ascii="Futura Hv BT" w:hAnsi="Futura Hv BT" w:cs="Futura Hv BT"/>
          <w:b/>
          <w:i/>
          <w:iCs/>
          <w:color w:val="auto"/>
          <w:sz w:val="20"/>
          <w:szCs w:val="20"/>
        </w:rPr>
        <w:t>Iiseli:</w:t>
      </w:r>
      <w:r>
        <w:rPr>
          <w:rFonts w:ascii="Futura Hv BT" w:hAnsi="Futura Hv BT" w:cs="Futura Hv BT"/>
          <w:i/>
          <w:iCs/>
          <w:color w:val="auto"/>
          <w:sz w:val="20"/>
          <w:szCs w:val="20"/>
        </w:rPr>
        <w:t xml:space="preserve"> Iyunithi encinane esebenzayo yezinto ezinambuzelayo eziphilayo</w:t>
      </w:r>
      <w:r>
        <w:rPr>
          <w:rFonts w:ascii="Futura Lt BT" w:hAnsi="Futura Lt BT" w:cs="Futura Lt BT"/>
          <w:i/>
          <w:iCs/>
          <w:color w:val="auto"/>
          <w:sz w:val="20"/>
          <w:szCs w:val="20"/>
        </w:rPr>
        <w:t>.</w:t>
      </w:r>
      <w:r>
        <w:rPr>
          <w:rFonts w:ascii="Futura Lt BT" w:hAnsi="Futura Lt BT" w:cs="Futura Lt BT"/>
          <w:i/>
          <w:iCs/>
          <w:color w:val="auto"/>
          <w:sz w:val="12"/>
          <w:szCs w:val="12"/>
        </w:rPr>
        <w:t xml:space="preserve">xxii </w:t>
      </w:r>
    </w:p>
    <w:p w:rsidR="00572A44" w:rsidRDefault="00572A44" w:rsidP="00154A36">
      <w:pPr>
        <w:pStyle w:val="Default0"/>
        <w:ind w:left="360" w:right="720"/>
        <w:jc w:val="both"/>
        <w:rPr>
          <w:rFonts w:ascii="Futura Lt BT" w:hAnsi="Futura Lt BT" w:cs="Futura Lt BT"/>
          <w:color w:val="auto"/>
          <w:sz w:val="12"/>
          <w:szCs w:val="12"/>
        </w:rPr>
      </w:pPr>
      <w:r w:rsidRPr="00D45836">
        <w:rPr>
          <w:rFonts w:ascii="Futura Hv BT" w:hAnsi="Futura Hv BT" w:cs="Futura Hv BT"/>
          <w:b/>
          <w:i/>
          <w:iCs/>
          <w:color w:val="auto"/>
          <w:sz w:val="20"/>
          <w:szCs w:val="20"/>
        </w:rPr>
        <w:t>Iseli ze-CD4:</w:t>
      </w:r>
      <w:r>
        <w:rPr>
          <w:rFonts w:ascii="Futura Hv BT" w:hAnsi="Futura Hv BT" w:cs="Futura Hv BT"/>
          <w:i/>
          <w:iCs/>
          <w:color w:val="auto"/>
          <w:sz w:val="20"/>
          <w:szCs w:val="20"/>
        </w:rPr>
        <w:t xml:space="preserve"> Iiseli zegazi eliMhlophe zihlanganisa inkqubo yokulwa nezifo. Iiseli ze-CD4 ziyachaphazeleka (kwaye kamva ziyatshatyalaliswa) yiHIV</w:t>
      </w:r>
      <w:r>
        <w:rPr>
          <w:rFonts w:ascii="Futura Lt BT" w:hAnsi="Futura Lt BT" w:cs="Futura Lt BT"/>
          <w:i/>
          <w:iCs/>
          <w:color w:val="auto"/>
          <w:sz w:val="20"/>
          <w:szCs w:val="20"/>
        </w:rPr>
        <w:t>.</w:t>
      </w:r>
      <w:r>
        <w:rPr>
          <w:rFonts w:ascii="Futura Lt BT" w:hAnsi="Futura Lt BT" w:cs="Futura Lt BT"/>
          <w:i/>
          <w:iCs/>
          <w:color w:val="auto"/>
          <w:sz w:val="12"/>
          <w:szCs w:val="12"/>
        </w:rPr>
        <w:t xml:space="preserve">xxiii </w:t>
      </w:r>
    </w:p>
    <w:p w:rsidR="00572A44" w:rsidRDefault="00572A44" w:rsidP="00154A36">
      <w:pPr>
        <w:pStyle w:val="Default0"/>
        <w:ind w:left="360" w:right="720"/>
        <w:jc w:val="both"/>
        <w:rPr>
          <w:rFonts w:ascii="Futura Lt BT" w:hAnsi="Futura Lt BT" w:cs="Futura Lt BT"/>
          <w:color w:val="auto"/>
          <w:sz w:val="20"/>
          <w:szCs w:val="20"/>
        </w:rPr>
      </w:pPr>
      <w:r w:rsidRPr="00D45836">
        <w:rPr>
          <w:rFonts w:ascii="Futura Hv BT" w:hAnsi="Futura Hv BT" w:cs="Futura Hv BT"/>
          <w:b/>
          <w:i/>
          <w:iCs/>
          <w:color w:val="auto"/>
          <w:sz w:val="20"/>
          <w:szCs w:val="20"/>
        </w:rPr>
        <w:t>Ukusuleleka okukwizinga eliphezulu:</w:t>
      </w:r>
      <w:r>
        <w:rPr>
          <w:rFonts w:ascii="Futura Hv BT" w:hAnsi="Futura Hv BT" w:cs="Futura Hv BT"/>
          <w:i/>
          <w:iCs/>
          <w:color w:val="auto"/>
          <w:sz w:val="20"/>
          <w:szCs w:val="20"/>
        </w:rPr>
        <w:t xml:space="preserve"> Ukusulelwa okwenzeka ngalo lonke ixesha kubantu abaphila ne-</w:t>
      </w:r>
      <w:r>
        <w:rPr>
          <w:rFonts w:ascii="Futura Lt BT" w:hAnsi="Futura Lt BT" w:cs="Futura Lt BT"/>
          <w:i/>
          <w:iCs/>
          <w:color w:val="auto"/>
          <w:sz w:val="20"/>
          <w:szCs w:val="20"/>
        </w:rPr>
        <w:t xml:space="preserve">HIV ne-AIDS ngenxa yokuba ngenxa yobuthathaka beenqkubo ezilwa izifo. Kungokulandela ezi ntlobo zokusulelwa ngoogqirha ngokuzicalula ukuhambela phambili kokusulelwa yi-HIV, ngokusekelwe kuMbutho wezeMpilo weHlabathi. Ikwanokubizwa ngokuba yi- OIs okanye izifo ezilindela ithuba. </w:t>
      </w:r>
    </w:p>
    <w:p w:rsidR="00572A44" w:rsidRDefault="00572A44" w:rsidP="00154A36">
      <w:pPr>
        <w:pStyle w:val="Default0"/>
        <w:ind w:left="360" w:right="720"/>
        <w:jc w:val="both"/>
        <w:rPr>
          <w:rFonts w:ascii="Futura Lt BT" w:hAnsi="Futura Lt BT" w:cs="Futura Lt BT"/>
          <w:color w:val="auto"/>
          <w:sz w:val="20"/>
          <w:szCs w:val="20"/>
        </w:rPr>
      </w:pPr>
      <w:r w:rsidRPr="00D45836">
        <w:rPr>
          <w:rFonts w:ascii="Futura Hv BT" w:hAnsi="Futura Hv BT" w:cs="Futura Hv BT"/>
          <w:b/>
          <w:i/>
          <w:iCs/>
          <w:color w:val="auto"/>
          <w:sz w:val="20"/>
          <w:szCs w:val="20"/>
        </w:rPr>
        <w:t>Inkqubo yokulwa isiFo</w:t>
      </w:r>
      <w:r>
        <w:rPr>
          <w:rFonts w:ascii="Futura Hv BT" w:hAnsi="Futura Hv BT" w:cs="Futura Hv BT"/>
          <w:i/>
          <w:iCs/>
          <w:color w:val="auto"/>
          <w:sz w:val="20"/>
          <w:szCs w:val="20"/>
        </w:rPr>
        <w:t xml:space="preserve">: </w:t>
      </w:r>
      <w:r>
        <w:rPr>
          <w:rFonts w:ascii="Futura Lt BT" w:hAnsi="Futura Lt BT" w:cs="Futura Lt BT"/>
          <w:i/>
          <w:iCs/>
          <w:color w:val="auto"/>
          <w:sz w:val="20"/>
          <w:szCs w:val="20"/>
        </w:rPr>
        <w:t xml:space="preserve"> “Amajoni omzimba.” Wethu. Inkqubo ekhuselayo nxamnye nezinto ezingaqhelekanga nezinto. Inkqubo yempilo elwa izifo ithi isikhusele kwizifo ezininzi zemihla ngemihla! </w:t>
      </w: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r>
        <w:t xml:space="preserve">    </w:t>
      </w:r>
      <w:r w:rsidRPr="00A04D27">
        <w:rPr>
          <w:noProof/>
          <w:lang w:val="de-CH" w:eastAsia="ko-KR"/>
        </w:rPr>
        <w:pict>
          <v:shape id="Picture 9" o:spid="_x0000_i1033" type="#_x0000_t75" alt="Apha siboniswa ifoto ye ntsholongwane encinane." style="width:188.25pt;height:165.75pt;visibility:visible">
            <v:imagedata r:id="rId16" o:title=""/>
          </v:shape>
        </w:pict>
      </w:r>
      <w:r>
        <w:t>                  </w:t>
      </w:r>
      <w:r w:rsidRPr="00A04D27">
        <w:rPr>
          <w:noProof/>
          <w:lang w:val="de-CH" w:eastAsia="ko-KR"/>
        </w:rPr>
        <w:pict>
          <v:shape id="Picture 10" o:spid="_x0000_i1034" type="#_x0000_t75" alt="Apha siboniswa ifoto yentsholongwane encinane esikiweyo, ebonisa uba intsholongwane inantoni na ngaphakathi." style="width:171pt;height:165.75pt;visibility:visible">
            <v:imagedata r:id="rId17" o:title=""/>
          </v:shape>
        </w:pict>
      </w: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Vuyo: Akakho umntu Nandi onako ukuyibona ngeliso lenyama intsholongwane okanye iiseli zemizimba yethu, kodwa ngokuqinisekileyo zinamandla kwaye sifanele siyazi indlela ezisebenza ngayo ukuze sikwazi ukuzikhusela ekuguleni.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Nandi: Uyaqonda na </w:t>
      </w:r>
      <w:r>
        <w:rPr>
          <w:rFonts w:ascii="Futura LtCn BT" w:hAnsi="Futura LtCn BT" w:cs="Futura LtCn BT"/>
          <w:color w:val="auto"/>
        </w:rPr>
        <w:t xml:space="preserve"> Vuyo? Cinga nje ngabahlobo bakho emsebenzini abangaboniyo, njengoSipho…wazi into eninzi ngaphandle kokusebenzisa amehlo!!! </w:t>
      </w:r>
    </w:p>
    <w:p w:rsidR="00572A44" w:rsidRDefault="00572A44" w:rsidP="00154A36">
      <w:pPr>
        <w:jc w:val="both"/>
      </w:pPr>
    </w:p>
    <w:p w:rsidR="00572A44" w:rsidRDefault="00572A44" w:rsidP="00154A36">
      <w:pPr>
        <w:pStyle w:val="Default0"/>
        <w:jc w:val="both"/>
        <w:rPr>
          <w:rFonts w:ascii="Futura Md BT" w:hAnsi="Futura Md BT" w:cs="Futura Md BT"/>
          <w:color w:val="auto"/>
          <w:sz w:val="14"/>
          <w:szCs w:val="14"/>
        </w:rPr>
      </w:pPr>
      <w:r>
        <w:rPr>
          <w:rFonts w:ascii="Futura Md BT" w:hAnsi="Futura Md BT" w:cs="Futura Md BT"/>
          <w:b/>
          <w:bCs/>
          <w:color w:val="auto"/>
        </w:rPr>
        <w:t>Yintoni iHIV?</w:t>
      </w:r>
      <w:r>
        <w:rPr>
          <w:rFonts w:ascii="Futura Md BT" w:hAnsi="Futura Md BT" w:cs="Futura Md BT"/>
          <w:b/>
          <w:bCs/>
          <w:color w:val="auto"/>
          <w:sz w:val="14"/>
          <w:szCs w:val="14"/>
        </w:rPr>
        <w:t xml:space="preserve">xxv </w:t>
      </w:r>
    </w:p>
    <w:p w:rsidR="00572A44" w:rsidRDefault="00572A44" w:rsidP="00154A36">
      <w:pPr>
        <w:spacing w:before="20" w:after="100" w:afterAutospacing="1"/>
        <w:ind w:left="-170" w:right="-113"/>
        <w:jc w:val="both"/>
      </w:pPr>
    </w:p>
    <w:p w:rsidR="00572A44" w:rsidRDefault="00572A44" w:rsidP="00154A36">
      <w:pPr>
        <w:jc w:val="both"/>
      </w:pPr>
      <w:r w:rsidRPr="00A04D27">
        <w:rPr>
          <w:noProof/>
          <w:lang w:val="de-CH" w:eastAsia="ko-KR"/>
        </w:rPr>
        <w:pict>
          <v:shape id="Picture 11" o:spid="_x0000_i1035" type="#_x0000_t75" alt="Apha siboniswa intombazanee erhanqwe yimibuzo ethi.a) yintoni intsholongwane kagawulab) intsholongwane kagawulayo iwenza njan ugawulayoc) ingabe akhona na amachiza okunyanga ugawulayod) kutheni umzimba ungakwazi ukulwa nogawulayo njengoba ukwazi ukulwa nomkhuhlane?" style="width:173.25pt;height:225.75pt;visibility:visible">
            <v:imagedata r:id="rId18" o:title=""/>
          </v:shape>
        </w:pic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Igama iHIV limela i“human immunodeficiency virus”: “umntu” ngenxa yokuba intsholongwane inokubangela isifo kuphela emntwini; “ukunqongophala kwezilwi zifo” ngenxa yokuba inkqubo elwa izifo, edla ngokukhusela umntu kwisifo, iba buthathaka; “intsholongwane (ivirus) njengazo zonke iintsholongwane, i-HIV yinto encinane ephilayo ehlasela izinto eziphilayo izisebenzisele ukuziphinda-phinda yona ngokwayo. I-HIV ibangela i-AIDS (acquired immune deficiency syndrome).  I-AIDS liqela lezifo ezibakhona emntwini xa inkqubo yokulwa izifo yonakaliswe yi-HIV. Inkoliso yabantu abane-HIV iziva isempilweni kwiminyaka yokuqala embalwa emva kokuba ifumene le ntsholongwane, kodwa kamva bayagula yi-AIDS. </w:t>
      </w:r>
    </w:p>
    <w:p w:rsidR="00572A44" w:rsidRDefault="00572A44" w:rsidP="00154A36">
      <w:pPr>
        <w:ind w:left="4111"/>
        <w:jc w:val="both"/>
        <w:rPr>
          <w:sz w:val="22"/>
          <w:szCs w:val="22"/>
        </w:rPr>
      </w:pPr>
      <w:r>
        <w:rPr>
          <w:sz w:val="22"/>
          <w:szCs w:val="22"/>
        </w:rPr>
        <w:t> </w:t>
      </w:r>
    </w:p>
    <w:p w:rsidR="00572A44" w:rsidRDefault="00572A44" w:rsidP="00154A36">
      <w:pPr>
        <w:jc w:val="both"/>
        <w:rPr>
          <w:sz w:val="22"/>
          <w:szCs w:val="22"/>
        </w:rPr>
      </w:pPr>
      <w:r>
        <w:rPr>
          <w:sz w:val="22"/>
          <w:szCs w:val="22"/>
        </w:rPr>
        <w:t> </w:t>
      </w:r>
    </w:p>
    <w:p w:rsidR="00572A44" w:rsidRDefault="00572A44" w:rsidP="00154A36">
      <w:pPr>
        <w:ind w:left="720"/>
        <w:jc w:val="both"/>
        <w:rPr>
          <w:sz w:val="22"/>
          <w:szCs w:val="22"/>
        </w:rPr>
      </w:pPr>
      <w:r w:rsidRPr="00A04D27">
        <w:rPr>
          <w:noProof/>
          <w:sz w:val="22"/>
          <w:szCs w:val="22"/>
          <w:lang w:val="de-CH" w:eastAsia="ko-KR"/>
        </w:rPr>
        <w:pict>
          <v:shape id="Picture 12" o:spid="_x0000_i1036" type="#_x0000_t75" alt="Apha siboniswa umntu omile, omnye ulele ebhedini. kwaye kunesahlakukwana esithi abantu abaninzi bazi bephilile eminyakeni yokuqala befumene intsholongwane ka gawulayo. Emva kwexesha baguliswa ngugawulayo." style="width:142.5pt;height:210pt;visibility:visible">
            <v:imagedata r:id="rId19" o:title=""/>
          </v:shape>
        </w:pic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Iintsholongwane (viruses) zizinto ezincinane, ezincinanene zingaphantsi nakwiibaktheria ezibangela isifo sephepha (TB) okanye ikholera. Zixhaphakile kangangokuba ziyaqhubeka zisaziwa bonke ubomi bethu amaxesha amaninzi. Iintsholongwane zibangela umkhuhlane oqhelekileyo, ipoliyo, imasisi, uqilikwane okanye imfuxane. Ezi ziintsholongwane ezisasazeka ngenxa yokukhohlela, ukuthimla, okanye ukuphatha. I-HIV yona yohlukile. Nangona iyintsholongwane, ayinako ukusasazeka ngenye yezi ndlela. I-HIV inokusasaseka kuphela ngokwabelana ngesondo, igazi, iinaliti ezingcolileyo nezinye izixhobo, nokudlulisela kunina kusana olungekazalwa okanye usana olusebenzisa ubisi lwebele. (Bona iSahluko</w:t>
      </w:r>
      <w:r>
        <w:rPr>
          <w:rFonts w:ascii="Futura Lt BT" w:hAnsi="Futura Lt BT" w:cs="Futura Lt BT"/>
          <w:i/>
          <w:iCs/>
          <w:color w:val="auto"/>
          <w:sz w:val="22"/>
          <w:szCs w:val="22"/>
        </w:rPr>
        <w:t xml:space="preserve"> 8  sale Ncwadi ukufumana inkcazelo engakumbi yokudlulisela kukanina kusana).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Iintsholongwane kunzima ukuzinyanga ngamayeza. Azincedwa ngamayeza asebenzayo ukulwa neebaktheriya; kwanzibulala-ntsholongwane  ezinamandla nee-penicillin okanye i-tetracycline azisebenzi kuzo. I-HIV luhlobo oluthile olukhethekileyo lwentsholongwane ekuthiwa yi-retrovirus. Iyaziphinda-phinda ngeendlela ezahlukeneyo kunezinye iintsholongwane ezininzi; ngenxa yoku, kunzima kakhulu ukuyinyanga. Eyona ndlela ingcono yokunqumamisa ukusasazeka kwezi ntsholongwane nezifo ezibangelayo kukuthintela abantu bangasulelwa kwindawo yokuqala. Unako ukunqumamisa ukusulelwa kweentsholongwane njengemasisi ngokusebenzisa isitofu. I-HIV yahlukile kuba akukho sitofu siyincedayo. Kodwa ukutshintsha isimilo kunako ukunqumamisa ukusasazeka kwesi sifo. Ngokomzekelo, ukuhlamba izandla xa uvela kwindlu yangaselese kunokuwanciphisa amathuba okuba udlulisele urhudo kwabanye abantu. Ukutshintsha izimilo kukwanokunqumamisa ukusasazeka kwe-HIV. </w:t>
      </w:r>
    </w:p>
    <w:p w:rsidR="00572A44" w:rsidRDefault="00572A44" w:rsidP="00154A36">
      <w:pPr>
        <w:ind w:firstLine="4111"/>
        <w:jc w:val="both"/>
        <w:rPr>
          <w:sz w:val="26"/>
          <w:szCs w:val="26"/>
        </w:rPr>
      </w:pPr>
    </w:p>
    <w:p w:rsidR="00572A44" w:rsidRDefault="00572A44" w:rsidP="00154A36">
      <w:pPr>
        <w:jc w:val="both"/>
        <w:rPr>
          <w:sz w:val="26"/>
          <w:szCs w:val="26"/>
        </w:rPr>
      </w:pPr>
    </w:p>
    <w:p w:rsidR="00572A44" w:rsidRDefault="00572A44" w:rsidP="00154A36">
      <w:pPr>
        <w:jc w:val="both"/>
        <w:rPr>
          <w:b/>
          <w:bCs/>
          <w:sz w:val="28"/>
          <w:szCs w:val="28"/>
        </w:rPr>
      </w:pPr>
      <w:r>
        <w:rPr>
          <w:b/>
          <w:bCs/>
          <w:sz w:val="28"/>
          <w:szCs w:val="28"/>
        </w:rPr>
        <w:t>ISASAZEKA NJANI INTSHOLONGWANE KAGAWULAYO</w:t>
      </w:r>
    </w:p>
    <w:p w:rsidR="00572A44" w:rsidRDefault="00572A44" w:rsidP="00154A36">
      <w:pPr>
        <w:jc w:val="both"/>
        <w:rPr>
          <w:b/>
          <w:bCs/>
          <w:sz w:val="18"/>
          <w:szCs w:val="18"/>
          <w:lang w:val="fr-FR"/>
        </w:rPr>
      </w:pPr>
      <w:r>
        <w:rPr>
          <w:b/>
          <w:bCs/>
          <w:sz w:val="18"/>
          <w:szCs w:val="18"/>
          <w:lang w:val="fr-FR"/>
        </w:rPr>
        <w:t>Ngokwabelana ngesondo                                             igazi                                 iinaliti nezixhobo ezingcolileyo            Isuka kumama isiya emtwaneni</w:t>
      </w:r>
    </w:p>
    <w:p w:rsidR="00572A44" w:rsidRDefault="00572A44" w:rsidP="00154A36">
      <w:pPr>
        <w:jc w:val="both"/>
        <w:rPr>
          <w:b/>
          <w:bCs/>
          <w:sz w:val="28"/>
          <w:szCs w:val="28"/>
        </w:rPr>
      </w:pPr>
      <w:r>
        <w:rPr>
          <w:b/>
          <w:bCs/>
          <w:sz w:val="18"/>
          <w:szCs w:val="18"/>
          <w:lang w:val="fr-FR"/>
        </w:rPr>
        <w:t>                                                                                                          </w:t>
      </w:r>
      <w:r w:rsidRPr="00A04D27">
        <w:rPr>
          <w:b/>
          <w:bCs/>
          <w:noProof/>
          <w:sz w:val="28"/>
          <w:szCs w:val="28"/>
          <w:lang w:val="de-CH" w:eastAsia="ko-KR"/>
        </w:rPr>
        <w:pict>
          <v:shape id="Picture 13" o:spid="_x0000_i1037" type="#_x0000_t75" alt="Apha siboniswa indlela intsholongwane kagawulayo uba yosulelana njani.a) ngokwabelana ngesonob) nge gazic) ngenaliti nezixhobo ezisetyenzisiwe.d) kwaye umama okhulelweyo uyayosulela intsholongwane kumntana wakhe.       " style="width:459.75pt;height:141.75pt;visibility:visible">
            <v:imagedata r:id="rId20" o:title=""/>
          </v:shape>
        </w:pict>
      </w:r>
    </w:p>
    <w:p w:rsidR="00572A44" w:rsidRDefault="00572A44" w:rsidP="00154A36">
      <w:pPr>
        <w:jc w:val="both"/>
        <w:rPr>
          <w:b/>
          <w:bCs/>
          <w:sz w:val="28"/>
          <w:szCs w:val="28"/>
          <w:u w:val="single"/>
        </w:rPr>
      </w:pPr>
    </w:p>
    <w:p w:rsidR="00572A44" w:rsidRDefault="00572A44" w:rsidP="00154A36">
      <w:pPr>
        <w:pStyle w:val="Default0"/>
        <w:ind w:left="720" w:hanging="720"/>
        <w:jc w:val="both"/>
        <w:rPr>
          <w:rFonts w:ascii="Futura LtCn BT" w:hAnsi="Futura LtCn BT" w:cs="Futura LtCn BT"/>
          <w:color w:val="auto"/>
        </w:rPr>
      </w:pPr>
      <w:r>
        <w:rPr>
          <w:rFonts w:ascii="Futura MdCn BT" w:hAnsi="Futura MdCn BT" w:cs="Futura MdCn BT"/>
          <w:color w:val="auto"/>
        </w:rPr>
        <w:t xml:space="preserve">Nandi: </w:t>
      </w:r>
      <w:r>
        <w:rPr>
          <w:rFonts w:ascii="Futura LtCn BT" w:hAnsi="Futura LtCn BT" w:cs="Futura LtCn BT"/>
          <w:color w:val="auto"/>
        </w:rPr>
        <w:t xml:space="preserve">"Sithandwa, ndicinga ukuba nkufanele ndikuqwalasele oko bekuthethwa ngumlingane wasekiniki. Ndiqalisa ukukoyika oko kwenzeka kum. Usakhumbula ukuba ndaka ndakuxelelela indlela umalume awandidlwengula ngayo? Kumngcwabo wakhe kunyaka ophelileyo baye bakhankanya indlela esiyelelene ngayo kwi-HIV isigulo esabangela ukufa kwakhe".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Vuyo: </w:t>
      </w:r>
      <w:r>
        <w:rPr>
          <w:rFonts w:ascii="Futura LtCn BT" w:hAnsi="Futura LtCn BT" w:cs="Futura LtCn BT"/>
          <w:color w:val="auto"/>
        </w:rPr>
        <w:t xml:space="preserve">"Ndiyabona, kufuneka sazi ukuba yintoni kanye, ziziphi iindlela ezinokubangela ukuba umntu asuleleke yi-HIV/AIDS … Ngokutsho kwela nenekazi zintathu kuphela ezi ndlela. Kwaye ngokwenene, kwezi ncwadana kuthethwa izinto ezifanayo: isini esingakhuselwanga, ukudluliselwa konina kumntwana notofelo gazi. “ngoko ndicinga ukuba ukususela ngoku uya phambili sifanele sisebenzise ikhondom, uyavumelana  nam mlingani?” </w:t>
      </w:r>
    </w:p>
    <w:p w:rsidR="00572A44" w:rsidRDefault="00572A44" w:rsidP="00154A36">
      <w:pPr>
        <w:ind w:left="709" w:hanging="709"/>
        <w:jc w:val="both"/>
        <w:rPr>
          <w:sz w:val="22"/>
          <w:szCs w:val="22"/>
        </w:rPr>
      </w:pPr>
    </w:p>
    <w:p w:rsidR="00572A44" w:rsidRDefault="00572A44" w:rsidP="00154A36">
      <w:pPr>
        <w:ind w:left="709" w:hanging="709"/>
        <w:jc w:val="both"/>
        <w:rPr>
          <w:sz w:val="22"/>
          <w:szCs w:val="22"/>
        </w:rPr>
      </w:pPr>
      <w:r>
        <w:rPr>
          <w:sz w:val="22"/>
          <w:szCs w:val="22"/>
        </w:rPr>
        <w:t xml:space="preserve">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Nandi: </w:t>
      </w:r>
      <w:r>
        <w:rPr>
          <w:rFonts w:ascii="Futura LtCn BT" w:hAnsi="Futura LtCn BT" w:cs="Futura LtCn BT"/>
          <w:color w:val="auto"/>
        </w:rPr>
        <w:t xml:space="preserve">"Mhm...Ndiyavuma". </w:t>
      </w:r>
    </w:p>
    <w:p w:rsidR="00572A44" w:rsidRDefault="00572A44" w:rsidP="00154A36">
      <w:pPr>
        <w:spacing w:after="100" w:afterAutospacing="1"/>
        <w:jc w:val="both"/>
        <w:rPr>
          <w:b/>
          <w:bCs/>
          <w:sz w:val="28"/>
          <w:szCs w:val="28"/>
        </w:rPr>
      </w:pPr>
    </w:p>
    <w:p w:rsidR="00572A44" w:rsidRDefault="00572A44" w:rsidP="00154A36">
      <w:pPr>
        <w:pStyle w:val="Default0"/>
        <w:jc w:val="both"/>
        <w:rPr>
          <w:rFonts w:ascii="Futura Md BT" w:hAnsi="Futura Md BT" w:cs="Futura Md BT"/>
          <w:color w:val="auto"/>
          <w:sz w:val="14"/>
          <w:szCs w:val="14"/>
        </w:rPr>
      </w:pPr>
      <w:r>
        <w:rPr>
          <w:rFonts w:ascii="Futura Md BT" w:hAnsi="Futura Md BT" w:cs="Futura Md BT"/>
          <w:color w:val="auto"/>
        </w:rPr>
        <w:t>Inkqubo elwa izifo</w:t>
      </w:r>
      <w:r>
        <w:rPr>
          <w:rFonts w:ascii="Futura Md BT" w:hAnsi="Futura Md BT" w:cs="Futura Md BT"/>
          <w:color w:val="auto"/>
          <w:sz w:val="14"/>
          <w:szCs w:val="14"/>
        </w:rPr>
        <w:t xml:space="preserve">xxvi </w:t>
      </w:r>
    </w:p>
    <w:p w:rsidR="00572A44" w:rsidRDefault="00572A44" w:rsidP="00154A36">
      <w:pPr>
        <w:spacing w:after="100" w:afterAutospacing="1"/>
        <w:jc w:val="both"/>
      </w:pPr>
      <w:r>
        <w:t> </w:t>
      </w:r>
    </w:p>
    <w:p w:rsidR="00572A44" w:rsidRDefault="00572A44" w:rsidP="00154A36">
      <w:pPr>
        <w:spacing w:after="100" w:afterAutospacing="1"/>
        <w:jc w:val="both"/>
      </w:pPr>
      <w:r w:rsidRPr="00A04D27">
        <w:rPr>
          <w:noProof/>
          <w:lang w:val="de-CH" w:eastAsia="ko-KR"/>
        </w:rPr>
        <w:pict>
          <v:shape id="Picture 14" o:spid="_x0000_i1038" type="#_x0000_t75" alt="image020" style="width:10.5pt;height:46.5pt;visibility:visible">
            <v:imagedata r:id="rId21" o:title=""/>
          </v:shape>
        </w:pict>
      </w:r>
      <w:r w:rsidRPr="00A04D27">
        <w:rPr>
          <w:noProof/>
          <w:lang w:val="de-CH" w:eastAsia="ko-KR"/>
        </w:rPr>
        <w:pict>
          <v:shape id="Picture 15" o:spid="_x0000_i1039" type="#_x0000_t75" alt="Apha siboniswa imizobo ekhulisiweyo yea) bhaktheriyab) ezizidleleleli- ezenza isifo sengcongconi.c) ukungunda- ezeyenza i yeast eyosulelanayo.d) kwaye umama okhulelweyo uyayosulela intsholongwane." style="width:245.25pt;height:90pt;visibility:visible">
            <v:imagedata r:id="rId22" o:title=""/>
          </v:shape>
        </w:pic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“Ukugonyeka” kuthetha ukukhuseleka.  Inkqubo ekhuselayo isebenza ukulwa izinto ezihlaselayo njengeentsholongwane (njengezo zibangela ipoliyo), ibhaktheriya(njengezo zibangela isifo sephepha), ezizizidleleli (njengezo zibangela isifo seengcongconi), ukungunda (ezo zibangela isifo esasulelayo se-yeast). Izinambuzane zinokubachaphazela abantu zibangele isifo nokufa.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Inkqubo elwa izifo yenziwe ziintlobo ezahlukeneyo zeeseli. Iiseli ziinxenye ezincinane ezisemzimbeni womntu zincinane azinako ukubonwa ngamehlo enyama ngaphandle kwe-microscope. Umzimba wenziwe zizigidi ngezigidi zeeseli. Nganye idlala indima eyahlukileyo; ezinye iiseli zenza ithambo, ezinye zenza isihlunu ezinye zenza inkqubo yokulwa izifo. </w:t>
      </w:r>
    </w:p>
    <w:p w:rsidR="00572A44" w:rsidRDefault="00572A44" w:rsidP="00154A36">
      <w:pPr>
        <w:jc w:val="both"/>
        <w:rPr>
          <w:sz w:val="22"/>
          <w:szCs w:val="22"/>
        </w:rPr>
      </w:pPr>
    </w:p>
    <w:p w:rsidR="00572A44" w:rsidRDefault="00572A44" w:rsidP="00154A36">
      <w:pPr>
        <w:jc w:val="both"/>
        <w:rPr>
          <w:sz w:val="22"/>
          <w:szCs w:val="22"/>
        </w:rPr>
      </w:pPr>
      <w:r w:rsidRPr="00A04D27">
        <w:rPr>
          <w:noProof/>
          <w:sz w:val="22"/>
          <w:szCs w:val="22"/>
          <w:lang w:val="de-CH" w:eastAsia="ko-KR"/>
        </w:rPr>
        <w:pict>
          <v:shape id="Picture 16" o:spid="_x0000_i1040" type="#_x0000_t75" alt="image023" style="width:135.75pt;height:133.5pt;visibility:visible">
            <v:imagedata r:id="rId23" o:title=""/>
          </v:shape>
        </w:pict>
      </w:r>
    </w:p>
    <w:p w:rsidR="00572A44" w:rsidRDefault="00572A44" w:rsidP="00154A36">
      <w:pPr>
        <w:jc w:val="both"/>
        <w:rPr>
          <w:sz w:val="22"/>
          <w:szCs w:val="22"/>
        </w:rPr>
      </w:pP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Iiseli zenkqubo yokulwa izifo, njengezinye iiseli zomzimba, zinesazulu ekuthiwa yi-nucleus. Le nucleus, okanye “oondlunkulu” beseli, baqulethe i-DNA (deoxyribonucleic acid), okanye iiseli zemfuza. Le nucleus isebenza njengomlawuli weeseli elawula zonke izinto ezenzekayo. Ixelela iseli ukuba ifanele yenze into entsha efunwa ngumzimba okanye xa ufanele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yenze enye iseli.  Kumntu ngamnye iiseli ze-DNA zonke ziyafana. Iseli nganye isebenzisa iinxenye ezahlukeneyo ze-DNA ukukhokela kwimisebenzi yayo. Ukuba inkqubo elwa nezifo idibana nento esuka ngaphandle emzimbeni, yenza izinto ezincinane (ezibonwa ngesibonisi imicroscope) eyenziwe ngeeproteyini ebiza ngokuba zizakhamziba. Ezi zilwa nabahlaseli aba batshabalalisa inkqubo elwa izifo. </w:t>
      </w:r>
    </w:p>
    <w:p w:rsidR="00572A44" w:rsidRDefault="00572A44" w:rsidP="00154A36">
      <w:pPr>
        <w:jc w:val="both"/>
        <w:rPr>
          <w:sz w:val="26"/>
          <w:szCs w:val="26"/>
        </w:rPr>
      </w:pPr>
    </w:p>
    <w:p w:rsidR="00572A44" w:rsidRDefault="00572A44" w:rsidP="00154A36">
      <w:pPr>
        <w:jc w:val="both"/>
        <w:rPr>
          <w:sz w:val="26"/>
          <w:szCs w:val="26"/>
        </w:rPr>
      </w:pPr>
      <w:r w:rsidRPr="00A04D27">
        <w:rPr>
          <w:noProof/>
          <w:sz w:val="22"/>
          <w:szCs w:val="22"/>
          <w:lang w:val="de-CH" w:eastAsia="ko-KR"/>
        </w:rPr>
        <w:pict>
          <v:shape id="Picture 17" o:spid="_x0000_i1041" type="#_x0000_t75" alt="Apha siboniswa umzobo womntu omile, ophakamise isandla esijongise kwi 'nucleus' okanye oondlunkulu beseli, baqulethe i DNA okanye iseli zemfuza. kulomzobo kunesahlukwana esithi umzimba womntu wenziwe ngezigidi, ngezigidi zeeseli." style="width:266.25pt;height:101.25pt;visibility:visible">
            <v:imagedata r:id="rId24" o:title=""/>
          </v:shape>
        </w:pict>
      </w: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Iproteyini ethile ekhethekileyo ekuthiwa yi-CD4 iphawula la maveza-ndlebe kwiseli ezilwa nezifo, izenze zahluke kwezinye iiseli ezilwa nezifo. Iiseli ze-CD4 zikwabizwa ngokuba ziseli ezincedayo zii-T, kuba umzimba uyazithumela ukuba zikhusele kula mavezandlebe azintsholongwane. Noko ke, i-HIV ingena kwiiseli ezine-CD4. Ngamanye amazwi iiseli ze-CD4 zihlaselwa kwayintsholongwane ekwanye, i-HIV, ezizama ukukhusela nxamnye nayo. Le yingxaki enzulu ngakumbi, kuba umzimba ufuna iiseli ze-CD4 ukuzikhusela kwizifo.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Kungenxa yoko le nto abantu abane-HIV badla ngokugula ngenxa yezinto eziphilayo abantu nje ngokuqhelekileyo abadla ngokulwa nazo. Ibaktheriya, ungundo nezinye iintsholongwane nezincukuthu ezimfimfitha igazi zithabatha “ithuba” lokusulela umntu onenkqubo elwa izifo ebuthathaka. Izifo ezingenelelayo zibizwa ngokuba “kukusulelwa okusebenzisa amathuba okanye ngelasemzini “opportunistic infections,” kwaye zinokubulala ubani nge-HIV. </w:t>
      </w:r>
    </w:p>
    <w:p w:rsidR="00572A44" w:rsidRDefault="00572A44" w:rsidP="00154A36">
      <w:pPr>
        <w:jc w:val="both"/>
        <w:rPr>
          <w:b/>
          <w:bCs/>
          <w:sz w:val="26"/>
          <w:szCs w:val="26"/>
        </w:rPr>
      </w:pPr>
    </w:p>
    <w:p w:rsidR="00572A44" w:rsidRDefault="00572A44" w:rsidP="00154A36">
      <w:pPr>
        <w:jc w:val="both"/>
        <w:rPr>
          <w:b/>
          <w:bCs/>
          <w:sz w:val="26"/>
          <w:szCs w:val="26"/>
        </w:rPr>
      </w:pPr>
    </w:p>
    <w:p w:rsidR="00572A44" w:rsidRDefault="00572A44" w:rsidP="00154A36">
      <w:pPr>
        <w:pStyle w:val="Default0"/>
        <w:jc w:val="both"/>
        <w:rPr>
          <w:rFonts w:ascii="Futura Md BT" w:hAnsi="Futura Md BT" w:cs="Futura Md BT"/>
          <w:color w:val="auto"/>
          <w:sz w:val="14"/>
          <w:szCs w:val="14"/>
        </w:rPr>
      </w:pPr>
      <w:r>
        <w:rPr>
          <w:rFonts w:ascii="Futura Md BT" w:hAnsi="Futura Md BT" w:cs="Futura Md BT"/>
          <w:color w:val="auto"/>
        </w:rPr>
        <w:t>HIV engaphakathi kwiseli</w:t>
      </w:r>
      <w:r>
        <w:rPr>
          <w:rFonts w:ascii="Futura Md BT" w:hAnsi="Futura Md BT" w:cs="Futura Md BT"/>
          <w:color w:val="auto"/>
          <w:sz w:val="14"/>
          <w:szCs w:val="14"/>
        </w:rPr>
        <w:t>xxvii</w:t>
      </w:r>
    </w:p>
    <w:p w:rsidR="00572A44" w:rsidRDefault="00572A44" w:rsidP="00154A36">
      <w:pPr>
        <w:jc w:val="both"/>
        <w:rPr>
          <w:sz w:val="22"/>
          <w:szCs w:val="22"/>
        </w:rPr>
      </w:pPr>
      <w:r>
        <w:rPr>
          <w:rFonts w:ascii="Futura Lt BT" w:hAnsi="Futura Lt BT" w:cs="Futura Lt BT"/>
          <w:sz w:val="22"/>
          <w:szCs w:val="22"/>
        </w:rPr>
        <w:t>Xa i-HIV ingena ngaphakathi emzimbeni, ikhangela iiseli ze-CD4. Xa ifumana iseli y-CD4, ibambelela kwiseli engene kuyo. Isakube ingaphakathi, i-HIV ifumana i-DNA ekwisazulu seeseli. I-HIV iyaziphinda-phinda ngokusuka kwi-DNA yenze izinto zeseli. Le kopi ke ngoko ithi izifihle kwiiseli ze-CD4 yeDNA. Isakube izifihle ngokuphumelelayo kwiseli ye-DNA, i-HIV isenokwenza izinto ezimbini. Inokuhlala ithe cwaka kwiseli, okanye ijike iiseli ze-DNA ize isebenzise umatshini wokuziphinda-phinda ngokwayo. Ukwenza ezi kopi isebenzisa iiproteyini ezibizwa ngokuba yi-reverse transcriptase. Iqalise ukuzizala, inokwenza amawaka e-HIV ezintsha. Ezi ntsholongwane zintsha zishiya iseli kwaye zingene kwezinye iseli ze-CD4 kwaye into enye iyenzeka kwakhona</w:t>
      </w:r>
    </w:p>
    <w:p w:rsidR="00572A44" w:rsidRDefault="00572A44" w:rsidP="00154A36">
      <w:pPr>
        <w:jc w:val="both"/>
        <w:rPr>
          <w:sz w:val="22"/>
          <w:szCs w:val="22"/>
        </w:rPr>
      </w:pPr>
      <w:r w:rsidRPr="00A04D27">
        <w:rPr>
          <w:noProof/>
          <w:sz w:val="22"/>
          <w:szCs w:val="22"/>
          <w:lang w:val="de-CH" w:eastAsia="ko-KR"/>
        </w:rPr>
        <w:pict>
          <v:shape id="Picture 18" o:spid="_x0000_i1042" type="#_x0000_t75" alt="Apha siboniswa indlela isifo sikagawulayo esilala ngayo ngaphakathi kwe seli ze mfuza." style="width:200.25pt;height:155.25pt;visibility:visible">
            <v:imagedata r:id="rId25" o:title=""/>
          </v:shape>
        </w:pict>
      </w:r>
    </w:p>
    <w:p w:rsidR="00572A44" w:rsidRDefault="00572A44" w:rsidP="00154A36">
      <w:pPr>
        <w:jc w:val="both"/>
        <w:rPr>
          <w:sz w:val="22"/>
          <w:szCs w:val="22"/>
        </w:rPr>
      </w:pP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Xa i-HIV ilele ngaphakathi kweseli ze-DNA, ayikho indlela umzimba onokuzigxotha ngayo. I-HIV ithi izifihle kangangokuba umzimba ungayazi nokuba ikhona. La mandla okuzifihla abangela ukuba i-HIV isasazeke emzimbeni. Ukongezelela ekuziphinda-phindeni kwiiseli ezichaphazelekayo, i-HIV inenye indlela yokuzenza ibe ninzi. Xa iseli igqiba ukuba lixesha lokwenza enye iseli yenza i-HIV ne-DNA nayo ngokwayo. Ixesha ngalinye iseli entsha isenzeka, HIV nayo iyenzeka. Ngenxa yokuba ayikho indlela elula yokuxela umahluko phakathi kwe-DNA ephuma kwi-HIV ne-DNA ephuma kwiiseli zomzimba, akukho mayeza anokuyisusa ngokupheleleyo le ntsholongwane ize ingasibulali kwanathi.</w:t>
      </w:r>
    </w:p>
    <w:p w:rsidR="00572A44" w:rsidRDefault="00572A44" w:rsidP="00154A36">
      <w:pPr>
        <w:jc w:val="both"/>
        <w:rPr>
          <w:b/>
          <w:bCs/>
          <w:sz w:val="28"/>
          <w:szCs w:val="28"/>
        </w:rPr>
      </w:pPr>
    </w:p>
    <w:p w:rsidR="00572A44" w:rsidRPr="004D7B64" w:rsidRDefault="00572A44" w:rsidP="00154A36">
      <w:pPr>
        <w:pStyle w:val="Default0"/>
        <w:jc w:val="both"/>
        <w:rPr>
          <w:rFonts w:ascii="Futura Md BT" w:hAnsi="Futura Md BT" w:cs="Futura Md BT"/>
          <w:b/>
          <w:color w:val="auto"/>
        </w:rPr>
      </w:pPr>
      <w:r w:rsidRPr="004D7B64">
        <w:rPr>
          <w:rFonts w:ascii="Futura Lt BT" w:hAnsi="Futura Lt BT" w:cs="Futura Lt BT"/>
          <w:b/>
          <w:color w:val="auto"/>
        </w:rPr>
        <w:t>Kutheni le nto abantu abaphila neHIV befumana izigulo ezininzi nje</w:t>
      </w:r>
      <w:r w:rsidRPr="004D7B64">
        <w:rPr>
          <w:rFonts w:ascii="Futura Md BT" w:hAnsi="Futura Md BT" w:cs="Futura Md BT"/>
          <w:b/>
          <w:color w:val="auto"/>
        </w:rPr>
        <w:t>?xxviii</w:t>
      </w:r>
    </w:p>
    <w:p w:rsidR="00572A44" w:rsidRPr="004D7B64" w:rsidRDefault="00572A44" w:rsidP="00154A36">
      <w:pPr>
        <w:jc w:val="both"/>
        <w:rPr>
          <w:b/>
        </w:rPr>
      </w:pP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Unako ukugula ukuba iintsholongwane zingena emzimbeni wakho. Iintsholongwane zincinane kangangokuba umntu akanako ukuzibona, kodwa zisoloko zikho iintsholongwane apho sikhoyo. Zikho emoyeni, emanzini, ekutyeni, kwizindlu zangasese. Zisenokubakho kwizandla ezingahlanjwanga, ukukhohlela komntu, incindi ekumalungu esini okanye igazi. Isikhumba sakho sikhusela umzimba wakho kwiintsholongwane ezininzi.</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Noko ke, iintsholongwane zinako ukungena emzimbeni xa uzikrwempa, xa uphefumla, usela, usidla okanye usabelana ngesondo ngaphandle kwekhondom. I-TB yenye intsholongwane enokungena emzimbeni. I-Meningitis,  pneumonia nerhashalala yeminye imizekelo. Zisakuba iintsholongwane  zingaphakathi emzimbeni wakho igazi linendlela yokuqaphela iintsholongwane lize lilwe nazo. Iiseli ezikhethekileyo ezisegazini kuthiwa ziseli zegazi ezimhlophe ziyakwenza oku. Le ndlela ibizwa ngokuba yinkqubo yokulwa izifo. Kungeso sizathu le nto kusithiwa yi-Human Immunodeficiency Virus: Immunodeficiency kuthetha ukuba inkqubo yokulwa izifo yenziwe buthathaka.</w:t>
      </w:r>
    </w:p>
    <w:p w:rsidR="00572A44" w:rsidRDefault="00572A44" w:rsidP="00154A36">
      <w:pPr>
        <w:jc w:val="both"/>
        <w:rPr>
          <w:sz w:val="22"/>
          <w:szCs w:val="22"/>
        </w:rPr>
      </w:pP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Vuyo: </w:t>
      </w:r>
      <w:r>
        <w:rPr>
          <w:rFonts w:ascii="Futura LtCn BT" w:hAnsi="Futura LtCn BT" w:cs="Futura LtCn BT"/>
          <w:color w:val="auto"/>
        </w:rPr>
        <w:t xml:space="preserve">"Ngoko ke khawundixelele kutheni ke le nto le ntsholongwane inamandla kangaka okubulala abantu abaninzi kangaka? Kwaye umntu unokuphila njani nale ntsholongwne ithuba elidana?" </w:t>
      </w:r>
    </w:p>
    <w:p w:rsidR="00572A44" w:rsidRDefault="00572A44" w:rsidP="00154A36">
      <w:pPr>
        <w:shd w:val="clear" w:color="auto" w:fill="E0E0E0"/>
        <w:jc w:val="both"/>
        <w:rPr>
          <w:sz w:val="22"/>
          <w:szCs w:val="22"/>
        </w:rPr>
      </w:pPr>
    </w:p>
    <w:p w:rsidR="00572A44" w:rsidRDefault="00572A44" w:rsidP="00154A36">
      <w:pPr>
        <w:shd w:val="clear" w:color="auto" w:fill="E0E0E0"/>
        <w:jc w:val="both"/>
        <w:rPr>
          <w:sz w:val="22"/>
          <w:szCs w:val="22"/>
        </w:rPr>
      </w:pPr>
    </w:p>
    <w:p w:rsidR="00572A44" w:rsidRDefault="00572A44" w:rsidP="00154A36">
      <w:pPr>
        <w:shd w:val="clear" w:color="auto" w:fill="E0E0E0"/>
        <w:jc w:val="both"/>
        <w:rPr>
          <w:sz w:val="22"/>
          <w:szCs w:val="22"/>
        </w:rPr>
      </w:pPr>
    </w:p>
    <w:p w:rsidR="00572A44" w:rsidRDefault="00572A44" w:rsidP="00154A36">
      <w:pPr>
        <w:shd w:val="clear" w:color="auto" w:fill="E0E0E0"/>
        <w:jc w:val="both"/>
        <w:rPr>
          <w:sz w:val="22"/>
          <w:szCs w:val="22"/>
        </w:rPr>
      </w:pPr>
    </w:p>
    <w:p w:rsidR="00572A44" w:rsidRDefault="00572A44" w:rsidP="00154A36">
      <w:pPr>
        <w:pStyle w:val="Default0"/>
        <w:jc w:val="both"/>
        <w:rPr>
          <w:rFonts w:ascii="Futura LtCn BT" w:hAnsi="Futura LtCn BT" w:cs="Futura LtCn BT"/>
          <w:color w:val="auto"/>
        </w:rPr>
      </w:pPr>
      <w:r>
        <w:rPr>
          <w:sz w:val="22"/>
          <w:szCs w:val="22"/>
        </w:rPr>
        <w:t xml:space="preserve">                                                                             </w:t>
      </w:r>
      <w:r w:rsidRPr="00A04D27">
        <w:rPr>
          <w:noProof/>
          <w:sz w:val="22"/>
          <w:szCs w:val="22"/>
          <w:lang w:val="de-CH" w:eastAsia="ko-KR"/>
        </w:rPr>
        <w:pict>
          <v:shape id="Picture 19" o:spid="_x0000_i1043" type="#_x0000_t75" alt="Apha siboniswa ifoto ka Vuyo nonoMpilo, bebonosana nge HIV uba xa sele unaso mele uziphathe kanjani uba ude uphile ixesha elide." style="width:162pt;height:129.75pt;visibility:visible">
            <v:imagedata r:id="rId26" o:title=""/>
          </v:shape>
        </w:pict>
      </w:r>
      <w:r>
        <w:rPr>
          <w:sz w:val="22"/>
          <w:szCs w:val="22"/>
        </w:rPr>
        <w:t xml:space="preserve"> </w:t>
      </w:r>
      <w:r>
        <w:rPr>
          <w:rFonts w:ascii="Futura MdCn BT" w:hAnsi="Futura MdCn BT" w:cs="Futura MdCn BT"/>
          <w:color w:val="auto"/>
        </w:rPr>
        <w:t xml:space="preserve">UNompilo: </w:t>
      </w:r>
      <w:r>
        <w:rPr>
          <w:rFonts w:ascii="Futura LtCn BT" w:hAnsi="Futura LtCn BT" w:cs="Futura LtCn BT"/>
          <w:color w:val="auto"/>
        </w:rPr>
        <w:t xml:space="preserve">"Uyabona, eyona mfihlelo kumandla ayo kukuhlasela inkqubo yokulwa izifo, leyo ke ngamajoni omziba wethu asikhusela kwiibakteria, iintsholongwane ezilimazayo, njl. Izinto eziphilayo zisenza sigule. Ngoko ke iyazibulala ngokuthe ngcembe, ivulela ithuba lokuba kuhlasele ezi zifo, zenze imizimba yethu ukuba ibe buthathaka de wonke umzimba unikezele kuzo zonke iintlobo zokugula" </w:t>
      </w:r>
    </w:p>
    <w:p w:rsidR="00572A44" w:rsidRDefault="00572A44" w:rsidP="00154A36">
      <w:pPr>
        <w:shd w:val="clear" w:color="auto" w:fill="E0E0E0"/>
        <w:jc w:val="both"/>
        <w:rPr>
          <w:sz w:val="22"/>
          <w:szCs w:val="22"/>
        </w:rPr>
      </w:pPr>
    </w:p>
    <w:p w:rsidR="00572A44" w:rsidRDefault="00572A44" w:rsidP="00154A36">
      <w:pPr>
        <w:ind w:right="3402"/>
        <w:jc w:val="both"/>
        <w:rPr>
          <w:sz w:val="22"/>
          <w:szCs w:val="22"/>
        </w:rPr>
      </w:pPr>
    </w:p>
    <w:p w:rsidR="00572A44" w:rsidRDefault="00572A44" w:rsidP="00154A36">
      <w:pPr>
        <w:pStyle w:val="Default0"/>
        <w:jc w:val="both"/>
        <w:rPr>
          <w:rFonts w:ascii="Futura LtCn BT" w:hAnsi="Futura LtCn BT" w:cs="Futura LtCn BT"/>
          <w:color w:val="auto"/>
        </w:rPr>
      </w:pPr>
      <w:r>
        <w:rPr>
          <w:rFonts w:ascii="Futura LtCn BT" w:hAnsi="Futura LtCn BT" w:cs="Futura LtCn BT"/>
          <w:color w:val="auto"/>
        </w:rPr>
        <w:t xml:space="preserve">"Ngoko ke ukuphila nentsholongwane, ungabi naxhala, landela indlela efanelekileyo; yiya ekliniki, yitya ukutya okunempilo, yenza umthambo rhoqo ukwenza umzimba wakho womelele, kwaye ukuba ufumana unyango bambelela kulo, kukho ezinye kodwa le yeminye imizekelo embalwa.” </w:t>
      </w:r>
    </w:p>
    <w:p w:rsidR="00572A44" w:rsidRDefault="00572A44" w:rsidP="00154A36">
      <w:pPr>
        <w:pStyle w:val="Default0"/>
        <w:jc w:val="both"/>
        <w:rPr>
          <w:rFonts w:ascii="Futura Md BT" w:hAnsi="Futura Md BT" w:cs="Futura Md BT"/>
          <w:color w:val="auto"/>
          <w:sz w:val="22"/>
          <w:szCs w:val="22"/>
        </w:rPr>
      </w:pPr>
    </w:p>
    <w:p w:rsidR="00572A44" w:rsidRDefault="00572A44" w:rsidP="00154A36">
      <w:pPr>
        <w:pStyle w:val="Default0"/>
        <w:jc w:val="both"/>
        <w:rPr>
          <w:rFonts w:ascii="Futura Md BT" w:hAnsi="Futura Md BT" w:cs="Futura Md BT"/>
          <w:color w:val="auto"/>
          <w:sz w:val="22"/>
          <w:szCs w:val="22"/>
        </w:rPr>
      </w:pPr>
    </w:p>
    <w:p w:rsidR="00572A44" w:rsidRDefault="00572A44" w:rsidP="00154A36">
      <w:pPr>
        <w:pStyle w:val="Default0"/>
        <w:jc w:val="both"/>
        <w:rPr>
          <w:rFonts w:ascii="Futura Md BT" w:hAnsi="Futura Md BT" w:cs="Futura Md BT"/>
          <w:color w:val="auto"/>
          <w:sz w:val="13"/>
          <w:szCs w:val="13"/>
        </w:rPr>
      </w:pPr>
      <w:r>
        <w:rPr>
          <w:rFonts w:ascii="Futura Md BT" w:hAnsi="Futura Md BT" w:cs="Futura Md BT"/>
          <w:color w:val="auto"/>
          <w:sz w:val="22"/>
          <w:szCs w:val="22"/>
        </w:rPr>
        <w:t>Yintoni i-AIDS?</w:t>
      </w:r>
      <w:r>
        <w:rPr>
          <w:rFonts w:ascii="Futura Md BT" w:hAnsi="Futura Md BT" w:cs="Futura Md BT"/>
          <w:color w:val="auto"/>
          <w:sz w:val="13"/>
          <w:szCs w:val="13"/>
        </w:rPr>
        <w:t>xxix</w:t>
      </w:r>
    </w:p>
    <w:p w:rsidR="00572A44" w:rsidRDefault="00572A44" w:rsidP="00154A36">
      <w:pPr>
        <w:jc w:val="both"/>
      </w:pP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Asinguye wonke umntu ophila ne-HIV one-AIDS. I-AIDS ibonisa ukuba usele uhambele phambili kwisigulo se-HIV kwaye kwaye ngoku ufuna amayeza e-antiretroviral. Izifo ezihlobene ne-HIV zohlulwa zibe ngamanqanaba amane. Ukuba unesigulo esikwinqanaba lesine ukwane-AIDS. Nangona kungekho nyango lwe-HIV, inkoliso yezigulo ezizalana ne-HIV zinako ukunyangwa. Ekubeni unokufumana izigulo ezininzi ezahluneyo, ogqirha bathi iimpawu ezalatha into engamanga kakuhle emzimbeni (syndrome). Ngoko ke eli gama lithi-AIDS lifutshanisiweyo lithetha- Acquired Immune Deficiency Syndrome. </w:t>
      </w:r>
    </w:p>
    <w:p w:rsidR="00572A44" w:rsidRDefault="00572A44" w:rsidP="00154A36">
      <w:pPr>
        <w:pStyle w:val="Default0"/>
        <w:jc w:val="both"/>
        <w:rPr>
          <w:rFonts w:ascii="Futura Md BT" w:hAnsi="Futura Md BT" w:cs="Futura Md BT"/>
          <w:b/>
          <w:bCs/>
          <w:color w:val="auto"/>
          <w:sz w:val="22"/>
          <w:szCs w:val="22"/>
        </w:rPr>
      </w:pPr>
    </w:p>
    <w:p w:rsidR="00572A44" w:rsidRDefault="00572A44" w:rsidP="00154A36">
      <w:pPr>
        <w:pStyle w:val="Default0"/>
        <w:jc w:val="both"/>
        <w:rPr>
          <w:rFonts w:ascii="Futura Md BT" w:hAnsi="Futura Md BT" w:cs="Futura Md BT"/>
          <w:color w:val="auto"/>
          <w:sz w:val="13"/>
          <w:szCs w:val="13"/>
        </w:rPr>
      </w:pPr>
      <w:r>
        <w:rPr>
          <w:rFonts w:ascii="Futura Md BT" w:hAnsi="Futura Md BT" w:cs="Futura Md BT"/>
          <w:b/>
          <w:bCs/>
          <w:color w:val="auto"/>
          <w:sz w:val="22"/>
          <w:szCs w:val="22"/>
        </w:rPr>
        <w:t>Ukuhambela phambili kwe-HIV</w:t>
      </w:r>
      <w:r>
        <w:rPr>
          <w:rFonts w:ascii="Futura Md BT" w:hAnsi="Futura Md BT" w:cs="Futura Md BT"/>
          <w:b/>
          <w:bCs/>
          <w:color w:val="auto"/>
          <w:sz w:val="13"/>
          <w:szCs w:val="13"/>
        </w:rPr>
        <w:t>xxx</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I-HIV sisifo esithi esingapheliyo. Usakuba unayo, unayo ubomi bakho bonke. Inokuthabatha ukusuka kwiminyaka emibini ukusa kwelishumi ukususela ekusulelweni de ugule okokuqala. Eli xesha linomahluko kubantu ngabanye. Kubalulekile ukuqwalasela ukuba sele ihambele phambili kangakananiHIV. Le nto inceda abongikazi nogqirha ukuba bagqibe ukuba ufanele uqalise ukusebenzisa amayeza afana ne-cotrimoxazole okanye ii-antiretrovirals. Okukhona uyinyamekela impilo yakho kokukhona uyakuphila ixesha elide usempilweni. Inkqubo ye-The World Health Organisation Staging System iyasebenza ukuqwalasela ukuqhubela phambili kwe-HIV. Abongikazi noogqirha banokucalula isifo sakho se-HIV kwizinga elithile emva kokubuza ngeengxaki zakho zangaphambili xa bekuxilonga. </w:t>
      </w:r>
    </w:p>
    <w:p w:rsidR="00572A44" w:rsidRDefault="00572A44" w:rsidP="00154A36">
      <w:pPr>
        <w:jc w:val="both"/>
        <w:rPr>
          <w:rFonts w:ascii="Futura Lt BT" w:hAnsi="Futura Lt BT" w:cs="Futura Lt BT"/>
          <w:sz w:val="22"/>
          <w:szCs w:val="22"/>
        </w:rPr>
        <w:sectPr w:rsidR="00572A44">
          <w:pgSz w:w="12240" w:h="15840"/>
          <w:pgMar w:top="1440" w:right="1800" w:bottom="1440" w:left="1800" w:header="720" w:footer="720" w:gutter="0"/>
          <w:cols w:space="720"/>
        </w:sectPr>
      </w:pPr>
    </w:p>
    <w:p w:rsidR="00572A44" w:rsidRDefault="00572A44" w:rsidP="00154A36">
      <w:pPr>
        <w:pStyle w:val="Default0"/>
        <w:ind w:right="1080"/>
        <w:jc w:val="both"/>
        <w:rPr>
          <w:rFonts w:ascii="Book Antiqua" w:hAnsi="Book Antiqua" w:cs="Book Antiqua"/>
          <w:color w:val="auto"/>
          <w:sz w:val="22"/>
          <w:szCs w:val="22"/>
        </w:rPr>
      </w:pPr>
      <w:r>
        <w:rPr>
          <w:rFonts w:ascii="Book Antiqua" w:hAnsi="Book Antiqua" w:cs="Book Antiqua"/>
          <w:i/>
          <w:iCs/>
          <w:color w:val="auto"/>
          <w:sz w:val="22"/>
          <w:szCs w:val="22"/>
        </w:rPr>
        <w:t xml:space="preserve">NGAWAPHI amanqanaba </w:t>
      </w:r>
    </w:p>
    <w:p w:rsidR="00572A44" w:rsidRDefault="00572A44" w:rsidP="00154A36">
      <w:pPr>
        <w:pStyle w:val="Default0"/>
        <w:ind w:left="720" w:right="720"/>
        <w:jc w:val="both"/>
        <w:rPr>
          <w:rFonts w:ascii="Book Antiqua" w:hAnsi="Book Antiqua" w:cs="Book Antiqua"/>
          <w:color w:val="auto"/>
          <w:sz w:val="20"/>
          <w:szCs w:val="20"/>
        </w:rPr>
      </w:pPr>
      <w:r>
        <w:rPr>
          <w:rFonts w:ascii="Book Antiqua" w:hAnsi="Book Antiqua" w:cs="Book Antiqua"/>
          <w:b/>
          <w:bCs/>
          <w:color w:val="auto"/>
          <w:sz w:val="22"/>
          <w:szCs w:val="22"/>
        </w:rPr>
        <w:t xml:space="preserve">Inqanaba 1: </w:t>
      </w:r>
      <w:r>
        <w:rPr>
          <w:rFonts w:ascii="Book Antiqua" w:hAnsi="Book Antiqua" w:cs="Book Antiqua"/>
          <w:color w:val="auto"/>
          <w:sz w:val="22"/>
          <w:szCs w:val="22"/>
        </w:rPr>
        <w:t>Un-eHIV, kodwa akukabikho zimpawu, ngaphandle nje kokuba mhlawumbi zizigulo nje ezingephi, xa usandula ukusulelwa. Akunazigulo ziphathelene ne-HIV kwiminyaka emihlanu eyadlulayo. Abanye abantu banokugula ngakumbi xa besandula ukusuleleka. Le kuthiwa ngelasemzini lusulelo lokuqala lwe-HIV (primary HIV infection.) Lixesha eqalisayo i-HIV ukusebenza emzimbeni wakho nenkqubo yakho yokulwa izifo izama ukubona nokulwa nzima  nayo. Ne-HIV ilwa nzima oku kwayo, le nto ke isenokukugulisa. Abanye abantu basenokuba namadlala adumbileyo entanyeni, umkhuhlane, itonsillitis, urhudo, nemeko ye-PCP Pneumonia enqabileyo. Noko ke, le nto ithi iphele emva kweentsuku ezi4-5 ngoko ke abantu abayinanzi le nto. Ukuba wenza uhlolo lobuNinzi bentsholongwane ngeli xesha, uya kufumanisa ukuba ixhomile kakhulu, kwaye iCD4 count inokuhla kancinane. Noko ke, emva kwethutyana ubuninzi bentsholongwane buthi behle kwaye iCD4 count ithi ukuxhoma. Emva kweminyaka emininzi emva koko usenokungafumani zigulo zingoondoqo</w:t>
      </w:r>
      <w:r>
        <w:rPr>
          <w:rFonts w:ascii="Book Antiqua" w:hAnsi="Book Antiqua" w:cs="Book Antiqua"/>
          <w:color w:val="auto"/>
          <w:sz w:val="20"/>
          <w:szCs w:val="20"/>
        </w:rPr>
        <w:t xml:space="preserve">. </w:t>
      </w:r>
    </w:p>
    <w:p w:rsidR="00572A44" w:rsidRDefault="00572A44" w:rsidP="00154A36">
      <w:pPr>
        <w:pStyle w:val="Default0"/>
        <w:ind w:left="720" w:right="720"/>
        <w:jc w:val="both"/>
        <w:rPr>
          <w:rFonts w:ascii="Book Antiqua" w:hAnsi="Book Antiqua" w:cs="Book Antiqua"/>
          <w:color w:val="auto"/>
          <w:sz w:val="22"/>
          <w:szCs w:val="22"/>
        </w:rPr>
      </w:pPr>
      <w:r>
        <w:rPr>
          <w:rFonts w:ascii="Book Antiqua" w:hAnsi="Book Antiqua" w:cs="Book Antiqua"/>
          <w:b/>
          <w:bCs/>
          <w:color w:val="auto"/>
          <w:sz w:val="22"/>
          <w:szCs w:val="22"/>
        </w:rPr>
        <w:t xml:space="preserve">Inqanaba lesi-2: </w:t>
      </w:r>
      <w:r>
        <w:rPr>
          <w:rFonts w:ascii="Book Antiqua" w:hAnsi="Book Antiqua" w:cs="Book Antiqua"/>
          <w:color w:val="auto"/>
          <w:sz w:val="22"/>
          <w:szCs w:val="22"/>
        </w:rPr>
        <w:t xml:space="preserve">Une-HIV kwaye unezigulo ezingephi. Ezi ziquka isifo sesikhumba, umkhuhlane, ii-tonsillitis nokuchaphazeleka endlebeni. </w:t>
      </w:r>
    </w:p>
    <w:p w:rsidR="00572A44" w:rsidRDefault="00572A44" w:rsidP="00154A36">
      <w:pPr>
        <w:pStyle w:val="Default0"/>
        <w:ind w:left="720" w:right="720"/>
        <w:jc w:val="both"/>
        <w:rPr>
          <w:rFonts w:ascii="Book Antiqua" w:hAnsi="Book Antiqua" w:cs="Book Antiqua"/>
          <w:color w:val="auto"/>
          <w:sz w:val="22"/>
          <w:szCs w:val="22"/>
        </w:rPr>
      </w:pPr>
      <w:r>
        <w:rPr>
          <w:rFonts w:ascii="Book Antiqua" w:hAnsi="Book Antiqua" w:cs="Book Antiqua"/>
          <w:b/>
          <w:bCs/>
          <w:color w:val="auto"/>
          <w:sz w:val="22"/>
          <w:szCs w:val="22"/>
        </w:rPr>
        <w:t xml:space="preserve">Inqanaba lesi 3: </w:t>
      </w:r>
      <w:r>
        <w:rPr>
          <w:rFonts w:ascii="Book Antiqua" w:hAnsi="Book Antiqua" w:cs="Book Antiqua"/>
          <w:color w:val="auto"/>
          <w:sz w:val="22"/>
          <w:szCs w:val="22"/>
        </w:rPr>
        <w:t xml:space="preserve">Usenokuba wehle ngaphantsi kwe-10% emzimbeni. Uthi ugule lurhudo, ubushushu ngaphezulu kwenyanga, amaqhakuva emlonyeni nasemqaleni i-pneumonia okanye i-TB yemiphunga. </w:t>
      </w:r>
    </w:p>
    <w:p w:rsidR="00572A44" w:rsidRDefault="00572A44" w:rsidP="00154A36">
      <w:pPr>
        <w:pStyle w:val="Default0"/>
        <w:ind w:left="720" w:right="720"/>
        <w:jc w:val="both"/>
        <w:rPr>
          <w:rFonts w:ascii="Book Antiqua" w:hAnsi="Book Antiqua" w:cs="Book Antiqua"/>
          <w:color w:val="auto"/>
          <w:sz w:val="22"/>
          <w:szCs w:val="22"/>
        </w:rPr>
      </w:pPr>
      <w:r>
        <w:rPr>
          <w:rFonts w:ascii="Book Antiqua" w:hAnsi="Book Antiqua" w:cs="Book Antiqua"/>
          <w:b/>
          <w:bCs/>
          <w:color w:val="auto"/>
          <w:sz w:val="22"/>
          <w:szCs w:val="22"/>
        </w:rPr>
        <w:t>Inqanaba lesi-4</w:t>
      </w:r>
      <w:r>
        <w:rPr>
          <w:rFonts w:ascii="Book Antiqua" w:hAnsi="Book Antiqua" w:cs="Book Antiqua"/>
          <w:color w:val="auto"/>
          <w:sz w:val="22"/>
          <w:szCs w:val="22"/>
        </w:rPr>
        <w:t xml:space="preserve">: Xa ufikelela kwinqanaba lesi-4, libizwa ngokuba yi-AIDS. Isigulo sabantu kuphela abaneenkqubo zokulwa izifo ezibuthatha ka banokubekwa kweli izinga. Le nto iquka i-PCP pneumonia, toxoplasmosis ne-stroke, isospora norhudo i-cryptococcal meningitis. Izigulo abantu abantu abaphila ne-HIV abazifumanayo ezizingisileyo zibekwa kweli zinga. </w:t>
      </w:r>
    </w:p>
    <w:p w:rsidR="00572A44" w:rsidRDefault="00572A44" w:rsidP="00154A36">
      <w:pPr>
        <w:pStyle w:val="Default0"/>
        <w:ind w:right="720"/>
        <w:jc w:val="both"/>
        <w:rPr>
          <w:rFonts w:ascii="Futura LtCn BT" w:hAnsi="Futura LtCn BT" w:cs="Futura LtCn BT"/>
          <w:color w:val="auto"/>
        </w:rPr>
      </w:pPr>
      <w:r>
        <w:rPr>
          <w:rFonts w:ascii="Futura MdCn BT" w:hAnsi="Futura MdCn BT" w:cs="Futura MdCn BT"/>
          <w:color w:val="auto"/>
        </w:rPr>
        <w:t>Nandi: Heyi ininzi into umntu ayifundileyo</w:t>
      </w:r>
      <w:r>
        <w:rPr>
          <w:rFonts w:ascii="Futura LtCn BT" w:hAnsi="Futura LtCn BT" w:cs="Futura LtCn BT"/>
          <w:color w:val="auto"/>
        </w:rPr>
        <w:t xml:space="preserve">! Ukuphendula le mibuzo kuya kusinceda ukuba sikhumbule iingongoma ezingundoqo. </w:t>
      </w:r>
    </w:p>
    <w:p w:rsidR="00572A44" w:rsidRDefault="00572A44" w:rsidP="00154A36">
      <w:pPr>
        <w:pStyle w:val="Default0"/>
        <w:ind w:left="1440" w:right="720" w:hanging="720"/>
        <w:jc w:val="both"/>
        <w:rPr>
          <w:color w:val="auto"/>
        </w:rPr>
      </w:pPr>
      <w:r>
        <w:rPr>
          <w:color w:val="auto"/>
        </w:rPr>
        <w:t xml:space="preserve">Isahluko 4 Imibuzo: </w:t>
      </w:r>
    </w:p>
    <w:p w:rsidR="00572A44" w:rsidRDefault="00572A44" w:rsidP="00154A36">
      <w:pPr>
        <w:pStyle w:val="Default0"/>
        <w:numPr>
          <w:ilvl w:val="0"/>
          <w:numId w:val="45"/>
        </w:numPr>
        <w:ind w:left="720" w:hanging="360"/>
        <w:jc w:val="both"/>
        <w:rPr>
          <w:rFonts w:ascii="Futura Bk BT" w:hAnsi="Futura Bk BT" w:cs="Futura Bk BT"/>
          <w:color w:val="auto"/>
          <w:sz w:val="20"/>
          <w:szCs w:val="20"/>
        </w:rPr>
      </w:pPr>
      <w:r>
        <w:rPr>
          <w:rFonts w:ascii="Futura Bk BT" w:hAnsi="Futura Bk BT" w:cs="Futura Bk BT"/>
          <w:color w:val="auto"/>
          <w:sz w:val="20"/>
          <w:szCs w:val="20"/>
        </w:rPr>
        <w:t xml:space="preserve">1. Ukucacisa umahluko phakathi kwe-HIV ne-AIDS kumntu ohleli kufuphi nawe. </w:t>
      </w:r>
    </w:p>
    <w:p w:rsidR="00572A44" w:rsidRDefault="00572A44" w:rsidP="00154A36">
      <w:pPr>
        <w:pStyle w:val="Default0"/>
        <w:numPr>
          <w:ilvl w:val="0"/>
          <w:numId w:val="45"/>
        </w:numPr>
        <w:ind w:left="720" w:hanging="360"/>
        <w:jc w:val="both"/>
        <w:rPr>
          <w:rFonts w:ascii="Futura Bk BT" w:hAnsi="Futura Bk BT" w:cs="Futura Bk BT"/>
          <w:color w:val="auto"/>
          <w:sz w:val="20"/>
          <w:szCs w:val="20"/>
        </w:rPr>
      </w:pPr>
      <w:r>
        <w:rPr>
          <w:rFonts w:ascii="Futura Bk BT" w:hAnsi="Futura Bk BT" w:cs="Futura Bk BT"/>
          <w:color w:val="auto"/>
          <w:sz w:val="20"/>
          <w:szCs w:val="20"/>
        </w:rPr>
        <w:t xml:space="preserve">2. Sinokwenza ntoni, ukuba siphila ne-HIV, ukwenza imizimba yethu yomelele? </w:t>
      </w:r>
    </w:p>
    <w:p w:rsidR="00572A44" w:rsidRDefault="00572A44" w:rsidP="00154A36">
      <w:pPr>
        <w:pStyle w:val="Default0"/>
        <w:numPr>
          <w:ilvl w:val="0"/>
          <w:numId w:val="45"/>
        </w:numPr>
        <w:ind w:left="720" w:hanging="360"/>
        <w:jc w:val="both"/>
        <w:rPr>
          <w:rFonts w:ascii="Futura Bk BT" w:hAnsi="Futura Bk BT" w:cs="Futura Bk BT"/>
          <w:color w:val="auto"/>
          <w:sz w:val="20"/>
          <w:szCs w:val="20"/>
        </w:rPr>
      </w:pPr>
      <w:r w:rsidRPr="00BA4873">
        <w:rPr>
          <w:rFonts w:ascii="Comic Sans MS" w:hAnsi="Comic Sans MS" w:cs="Comic Sans MS"/>
          <w:color w:val="auto"/>
        </w:rPr>
        <w:t>3</w:t>
      </w:r>
      <w:r>
        <w:rPr>
          <w:rFonts w:ascii="Comic Sans MS" w:hAnsi="Comic Sans MS" w:cs="Comic Sans MS"/>
          <w:color w:val="auto"/>
        </w:rPr>
        <w:t xml:space="preserve">. </w:t>
      </w:r>
      <w:r>
        <w:rPr>
          <w:rFonts w:ascii="Futura Bk BT" w:hAnsi="Futura Bk BT" w:cs="Futura Bk BT"/>
          <w:color w:val="auto"/>
          <w:sz w:val="20"/>
          <w:szCs w:val="20"/>
        </w:rPr>
        <w:t xml:space="preserve">Yintoni inkqubo yethu yokukhusela izifo kwaye kutheni ibalulekile nje? </w:t>
      </w:r>
    </w:p>
    <w:p w:rsidR="00572A44" w:rsidRDefault="00572A44" w:rsidP="00154A36">
      <w:pPr>
        <w:pStyle w:val="Default0"/>
        <w:jc w:val="both"/>
        <w:rPr>
          <w:rFonts w:ascii="Futura Bk BT" w:hAnsi="Futura Bk BT" w:cs="Futura Bk BT"/>
          <w:color w:val="auto"/>
          <w:sz w:val="20"/>
          <w:szCs w:val="20"/>
        </w:rPr>
      </w:pPr>
    </w:p>
    <w:p w:rsidR="00572A44" w:rsidRDefault="00572A44" w:rsidP="00154A36">
      <w:pPr>
        <w:jc w:val="both"/>
        <w:rPr>
          <w:rFonts w:ascii="Futura Bk BT" w:hAnsi="Futura Bk BT" w:cs="Futura Bk BT"/>
          <w:sz w:val="20"/>
          <w:szCs w:val="20"/>
        </w:rPr>
        <w:sectPr w:rsidR="00572A44">
          <w:pgSz w:w="12240" w:h="15840"/>
          <w:pgMar w:top="1440" w:right="1800" w:bottom="1440" w:left="1800" w:header="720" w:footer="720" w:gutter="0"/>
          <w:cols w:space="720"/>
        </w:sectPr>
      </w:pPr>
    </w:p>
    <w:p w:rsidR="00572A44" w:rsidRDefault="00572A44" w:rsidP="00154A36">
      <w:pPr>
        <w:shd w:val="clear" w:color="auto" w:fill="E0E0E0"/>
        <w:jc w:val="both"/>
        <w:rPr>
          <w:sz w:val="22"/>
          <w:szCs w:val="22"/>
        </w:rPr>
      </w:pPr>
    </w:p>
    <w:p w:rsidR="00572A44" w:rsidRDefault="00572A44" w:rsidP="00154A36">
      <w:pPr>
        <w:shd w:val="clear" w:color="auto" w:fill="E0E0E0"/>
        <w:jc w:val="both"/>
        <w:rPr>
          <w:b/>
          <w:bCs/>
          <w:sz w:val="36"/>
          <w:szCs w:val="36"/>
        </w:rPr>
      </w:pPr>
      <w:r>
        <w:rPr>
          <w:b/>
          <w:bCs/>
          <w:sz w:val="36"/>
          <w:szCs w:val="36"/>
        </w:rPr>
        <w:t>ISAHLUKO 5</w:t>
      </w:r>
    </w:p>
    <w:p w:rsidR="00572A44" w:rsidRDefault="00572A44" w:rsidP="00154A36">
      <w:pPr>
        <w:jc w:val="both"/>
        <w:rPr>
          <w:b/>
          <w:bCs/>
        </w:rPr>
      </w:pPr>
    </w:p>
    <w:p w:rsidR="00572A44" w:rsidRPr="00B15F9E" w:rsidRDefault="00572A44" w:rsidP="00154A36">
      <w:pPr>
        <w:pStyle w:val="Default0"/>
        <w:numPr>
          <w:ilvl w:val="0"/>
          <w:numId w:val="47"/>
        </w:numPr>
        <w:jc w:val="both"/>
        <w:rPr>
          <w:rFonts w:cs="Times New Roman"/>
          <w:b/>
          <w:color w:val="auto"/>
          <w:sz w:val="28"/>
          <w:szCs w:val="28"/>
        </w:rPr>
      </w:pPr>
      <w:r w:rsidRPr="00B15F9E">
        <w:rPr>
          <w:rFonts w:cs="Times New Roman"/>
          <w:b/>
          <w:color w:val="auto"/>
          <w:sz w:val="28"/>
          <w:szCs w:val="28"/>
        </w:rPr>
        <w:t>Uthintelo</w:t>
      </w:r>
    </w:p>
    <w:p w:rsidR="00572A44" w:rsidRPr="00B15F9E" w:rsidRDefault="00572A44" w:rsidP="00154A36">
      <w:pPr>
        <w:pStyle w:val="Default0"/>
        <w:numPr>
          <w:ilvl w:val="0"/>
          <w:numId w:val="47"/>
        </w:numPr>
        <w:jc w:val="both"/>
        <w:rPr>
          <w:rFonts w:cs="Times New Roman"/>
          <w:b/>
          <w:color w:val="auto"/>
          <w:sz w:val="28"/>
          <w:szCs w:val="28"/>
        </w:rPr>
      </w:pPr>
      <w:r w:rsidRPr="00B15F9E">
        <w:rPr>
          <w:rFonts w:cs="Times New Roman"/>
          <w:b/>
          <w:color w:val="auto"/>
          <w:sz w:val="28"/>
          <w:szCs w:val="28"/>
        </w:rPr>
        <w:t>Ukuzila</w:t>
      </w:r>
    </w:p>
    <w:p w:rsidR="00572A44" w:rsidRPr="00B15F9E" w:rsidRDefault="00572A44" w:rsidP="00154A36">
      <w:pPr>
        <w:pStyle w:val="Default0"/>
        <w:numPr>
          <w:ilvl w:val="0"/>
          <w:numId w:val="47"/>
        </w:numPr>
        <w:jc w:val="both"/>
        <w:rPr>
          <w:rFonts w:cs="Times New Roman"/>
          <w:b/>
          <w:color w:val="auto"/>
          <w:sz w:val="28"/>
          <w:szCs w:val="28"/>
        </w:rPr>
      </w:pPr>
      <w:r w:rsidRPr="00B15F9E">
        <w:rPr>
          <w:rFonts w:cs="Times New Roman"/>
          <w:b/>
          <w:color w:val="auto"/>
          <w:sz w:val="28"/>
          <w:szCs w:val="28"/>
        </w:rPr>
        <w:t>Ukwabelana ngesondo okuKhuselekileyo</w:t>
      </w:r>
    </w:p>
    <w:p w:rsidR="00572A44" w:rsidRPr="00B15F9E" w:rsidRDefault="00572A44" w:rsidP="00154A36">
      <w:pPr>
        <w:pStyle w:val="Default0"/>
        <w:numPr>
          <w:ilvl w:val="0"/>
          <w:numId w:val="47"/>
        </w:numPr>
        <w:jc w:val="both"/>
        <w:rPr>
          <w:rFonts w:cs="Times New Roman"/>
          <w:b/>
          <w:color w:val="auto"/>
          <w:sz w:val="28"/>
          <w:szCs w:val="28"/>
        </w:rPr>
      </w:pPr>
      <w:r w:rsidRPr="00B15F9E">
        <w:rPr>
          <w:rFonts w:cs="Times New Roman"/>
          <w:b/>
          <w:color w:val="auto"/>
          <w:sz w:val="28"/>
          <w:szCs w:val="28"/>
        </w:rPr>
        <w:t>Iikhondom</w:t>
      </w:r>
    </w:p>
    <w:p w:rsidR="00572A44" w:rsidRPr="00B15F9E" w:rsidRDefault="00572A44" w:rsidP="00154A36">
      <w:pPr>
        <w:pStyle w:val="Default0"/>
        <w:numPr>
          <w:ilvl w:val="0"/>
          <w:numId w:val="47"/>
        </w:numPr>
        <w:jc w:val="both"/>
        <w:rPr>
          <w:rFonts w:cs="Times New Roman"/>
          <w:b/>
          <w:color w:val="auto"/>
          <w:sz w:val="28"/>
          <w:szCs w:val="28"/>
        </w:rPr>
      </w:pPr>
      <w:r w:rsidRPr="00B15F9E">
        <w:rPr>
          <w:rFonts w:cs="Times New Roman"/>
          <w:b/>
          <w:color w:val="auto"/>
          <w:sz w:val="28"/>
          <w:szCs w:val="28"/>
        </w:rPr>
        <w:t>Imiyalelo yenyathelo ngalinye lokusebenzisa ikhondom</w:t>
      </w:r>
    </w:p>
    <w:p w:rsidR="00572A44" w:rsidRDefault="00572A44" w:rsidP="00154A36">
      <w:pPr>
        <w:pStyle w:val="Default0"/>
        <w:numPr>
          <w:ilvl w:val="0"/>
          <w:numId w:val="46"/>
        </w:numPr>
        <w:ind w:hanging="360"/>
        <w:jc w:val="both"/>
        <w:rPr>
          <w:rFonts w:ascii="Futura XBlkCnIt BT" w:hAnsi="Futura XBlkCnIt BT" w:cs="Futura XBlkCnIt BT"/>
          <w:color w:val="auto"/>
          <w:sz w:val="28"/>
          <w:szCs w:val="28"/>
        </w:rPr>
      </w:pPr>
    </w:p>
    <w:p w:rsidR="00572A44" w:rsidRDefault="00572A44" w:rsidP="00154A36">
      <w:pPr>
        <w:pStyle w:val="Default0"/>
        <w:ind w:left="360" w:right="720"/>
        <w:jc w:val="both"/>
        <w:rPr>
          <w:rFonts w:ascii="Futura Hv BT" w:hAnsi="Futura Hv BT" w:cs="Futura Hv BT"/>
          <w:color w:val="auto"/>
          <w:sz w:val="20"/>
          <w:szCs w:val="20"/>
        </w:rPr>
      </w:pPr>
      <w:r>
        <w:rPr>
          <w:rFonts w:ascii="Futura Hv BT" w:hAnsi="Futura Hv BT" w:cs="Futura Hv BT"/>
          <w:i/>
          <w:iCs/>
          <w:color w:val="auto"/>
          <w:sz w:val="20"/>
          <w:szCs w:val="20"/>
        </w:rPr>
        <w:t>Amagama abalulekileyo</w:t>
      </w:r>
    </w:p>
    <w:p w:rsidR="00572A44" w:rsidRPr="008E314F" w:rsidRDefault="00572A44" w:rsidP="00154A36">
      <w:pPr>
        <w:pStyle w:val="Default0"/>
        <w:ind w:left="360" w:right="720"/>
        <w:jc w:val="both"/>
        <w:rPr>
          <w:rFonts w:ascii="Futura Lt BT" w:hAnsi="Futura Lt BT" w:cs="Futura Lt BT"/>
          <w:iCs/>
          <w:color w:val="auto"/>
          <w:sz w:val="20"/>
          <w:szCs w:val="20"/>
        </w:rPr>
      </w:pPr>
      <w:r w:rsidRPr="008E314F">
        <w:rPr>
          <w:rFonts w:ascii="Futura Lt BT" w:hAnsi="Futura Lt BT" w:cs="Futura Lt BT"/>
          <w:iCs/>
          <w:color w:val="auto"/>
          <w:sz w:val="20"/>
          <w:szCs w:val="20"/>
        </w:rPr>
        <w:t xml:space="preserve"> </w:t>
      </w:r>
    </w:p>
    <w:p w:rsidR="00572A44" w:rsidRPr="000A29AA" w:rsidRDefault="00572A44" w:rsidP="00154A36">
      <w:pPr>
        <w:pStyle w:val="Default0"/>
        <w:ind w:left="360" w:right="720"/>
        <w:jc w:val="both"/>
        <w:rPr>
          <w:rFonts w:ascii="Futura Lt BT" w:hAnsi="Futura Lt BT" w:cs="Futura Lt BT"/>
          <w:i/>
          <w:color w:val="auto"/>
          <w:sz w:val="20"/>
          <w:szCs w:val="20"/>
        </w:rPr>
      </w:pPr>
      <w:r w:rsidRPr="00B15F9E">
        <w:rPr>
          <w:rFonts w:ascii="Futura Hv BT" w:hAnsi="Futura Hv BT" w:cs="Futura Hv BT"/>
          <w:b/>
          <w:i/>
          <w:iCs/>
          <w:color w:val="auto"/>
          <w:sz w:val="20"/>
          <w:szCs w:val="20"/>
        </w:rPr>
        <w:t>Ukuzila</w:t>
      </w:r>
      <w:r w:rsidRPr="00B15F9E">
        <w:rPr>
          <w:rFonts w:ascii="Futura Lt BT" w:hAnsi="Futura Lt BT" w:cs="Futura Lt BT"/>
          <w:b/>
          <w:i/>
          <w:color w:val="auto"/>
          <w:sz w:val="20"/>
          <w:szCs w:val="20"/>
        </w:rPr>
        <w:t>:</w:t>
      </w:r>
      <w:r w:rsidRPr="000A29AA">
        <w:rPr>
          <w:rFonts w:ascii="Futura Lt BT" w:hAnsi="Futura Lt BT" w:cs="Futura Lt BT"/>
          <w:i/>
          <w:color w:val="auto"/>
          <w:sz w:val="20"/>
          <w:szCs w:val="20"/>
        </w:rPr>
        <w:t xml:space="preserve"> Ukungab</w:t>
      </w:r>
      <w:r>
        <w:rPr>
          <w:rFonts w:ascii="Futura Lt BT" w:hAnsi="Futura Lt BT" w:cs="Futura Lt BT"/>
          <w:i/>
          <w:color w:val="auto"/>
          <w:sz w:val="20"/>
          <w:szCs w:val="20"/>
        </w:rPr>
        <w:t>elani ngesondo</w:t>
      </w:r>
      <w:r w:rsidRPr="000A29AA">
        <w:rPr>
          <w:rFonts w:ascii="Futura Lt BT" w:hAnsi="Futura Lt BT" w:cs="Futura Lt BT"/>
          <w:i/>
          <w:color w:val="auto"/>
          <w:sz w:val="20"/>
          <w:szCs w:val="20"/>
        </w:rPr>
        <w:t>.</w:t>
      </w:r>
    </w:p>
    <w:p w:rsidR="00572A44" w:rsidRPr="000A29AA" w:rsidRDefault="00572A44" w:rsidP="00154A36">
      <w:pPr>
        <w:ind w:left="360"/>
        <w:jc w:val="both"/>
        <w:rPr>
          <w:rFonts w:ascii="Futura Lt BT" w:hAnsi="Futura Lt BT" w:cs="Futura Lt BT"/>
          <w:i/>
          <w:sz w:val="20"/>
          <w:szCs w:val="20"/>
        </w:rPr>
      </w:pPr>
      <w:r w:rsidRPr="000A29AA">
        <w:rPr>
          <w:rFonts w:ascii="Futura Lt BT" w:hAnsi="Futura Lt BT" w:cs="Futura Lt BT"/>
          <w:i/>
          <w:sz w:val="20"/>
          <w:szCs w:val="20"/>
        </w:rPr>
        <w:t>Ikhondom (Amadoda/</w:t>
      </w:r>
      <w:r>
        <w:rPr>
          <w:rFonts w:ascii="Futura Lt BT" w:hAnsi="Futura Lt BT" w:cs="Futura Lt BT"/>
          <w:i/>
          <w:sz w:val="20"/>
          <w:szCs w:val="20"/>
        </w:rPr>
        <w:t>Abasetyhini</w:t>
      </w:r>
      <w:r w:rsidRPr="000A29AA">
        <w:rPr>
          <w:rFonts w:ascii="Futura Lt BT" w:hAnsi="Futura Lt BT" w:cs="Futura Lt BT"/>
          <w:i/>
          <w:sz w:val="20"/>
          <w:szCs w:val="20"/>
        </w:rPr>
        <w:t>): Unwebu olunthintelayo olusetyenziswa ukugquma ilungu l</w:t>
      </w:r>
      <w:r>
        <w:rPr>
          <w:rFonts w:ascii="Futura Lt BT" w:hAnsi="Futura Lt BT" w:cs="Futura Lt BT"/>
          <w:i/>
          <w:sz w:val="20"/>
          <w:szCs w:val="20"/>
        </w:rPr>
        <w:t>angasese</w:t>
      </w:r>
      <w:r w:rsidRPr="000A29AA">
        <w:rPr>
          <w:rFonts w:ascii="Futura Lt BT" w:hAnsi="Futura Lt BT" w:cs="Futura Lt BT"/>
          <w:i/>
          <w:sz w:val="20"/>
          <w:szCs w:val="20"/>
        </w:rPr>
        <w:t xml:space="preserve"> lamadoda(ikhondom yamadoda) okanye ingxowa yeplasitiki ebekwa kwilingu </w:t>
      </w:r>
      <w:r>
        <w:rPr>
          <w:rFonts w:ascii="Futura Lt BT" w:hAnsi="Futura Lt BT" w:cs="Futura Lt BT"/>
          <w:i/>
          <w:sz w:val="20"/>
          <w:szCs w:val="20"/>
        </w:rPr>
        <w:t>langasese</w:t>
      </w:r>
      <w:r w:rsidRPr="000A29AA">
        <w:rPr>
          <w:rFonts w:ascii="Futura Lt BT" w:hAnsi="Futura Lt BT" w:cs="Futura Lt BT"/>
          <w:i/>
          <w:sz w:val="20"/>
          <w:szCs w:val="20"/>
        </w:rPr>
        <w:t xml:space="preserve"> l</w:t>
      </w:r>
      <w:r>
        <w:rPr>
          <w:rFonts w:ascii="Futura Lt BT" w:hAnsi="Futura Lt BT" w:cs="Futura Lt BT"/>
          <w:i/>
          <w:sz w:val="20"/>
          <w:szCs w:val="20"/>
        </w:rPr>
        <w:t>abasetyhini</w:t>
      </w:r>
      <w:r w:rsidRPr="000A29AA">
        <w:rPr>
          <w:rFonts w:ascii="Futura Lt BT" w:hAnsi="Futura Lt BT" w:cs="Futura Lt BT"/>
          <w:i/>
          <w:sz w:val="20"/>
          <w:szCs w:val="20"/>
        </w:rPr>
        <w:t>(ikhondom y</w:t>
      </w:r>
      <w:r>
        <w:rPr>
          <w:rFonts w:ascii="Futura Lt BT" w:hAnsi="Futura Lt BT" w:cs="Futura Lt BT"/>
          <w:i/>
          <w:sz w:val="20"/>
          <w:szCs w:val="20"/>
        </w:rPr>
        <w:t>abasetyhini</w:t>
      </w:r>
      <w:r w:rsidRPr="000A29AA">
        <w:rPr>
          <w:rFonts w:ascii="Futura Lt BT" w:hAnsi="Futura Lt BT" w:cs="Futura Lt BT"/>
          <w:i/>
          <w:sz w:val="20"/>
          <w:szCs w:val="20"/>
        </w:rPr>
        <w:t>) ngaphambi kokubaneentlobano zes</w:t>
      </w:r>
      <w:r>
        <w:rPr>
          <w:rFonts w:ascii="Futura Lt BT" w:hAnsi="Futura Lt BT" w:cs="Futura Lt BT"/>
          <w:i/>
          <w:sz w:val="20"/>
          <w:szCs w:val="20"/>
        </w:rPr>
        <w:t>ond, uku</w:t>
      </w:r>
      <w:r w:rsidRPr="000A29AA">
        <w:rPr>
          <w:rFonts w:ascii="Futura Lt BT" w:hAnsi="Futura Lt BT" w:cs="Futura Lt BT"/>
          <w:i/>
          <w:sz w:val="20"/>
          <w:szCs w:val="20"/>
        </w:rPr>
        <w:t>zikhusela ukuzala, uk</w:t>
      </w:r>
      <w:r>
        <w:rPr>
          <w:rFonts w:ascii="Futura Lt BT" w:hAnsi="Futura Lt BT" w:cs="Futura Lt BT"/>
          <w:i/>
          <w:sz w:val="20"/>
          <w:szCs w:val="20"/>
        </w:rPr>
        <w:t>o</w:t>
      </w:r>
      <w:r w:rsidRPr="000A29AA">
        <w:rPr>
          <w:rFonts w:ascii="Futura Lt BT" w:hAnsi="Futura Lt BT" w:cs="Futura Lt BT"/>
          <w:i/>
          <w:sz w:val="20"/>
          <w:szCs w:val="20"/>
        </w:rPr>
        <w:t>s</w:t>
      </w:r>
      <w:r>
        <w:rPr>
          <w:rFonts w:ascii="Futura Lt BT" w:hAnsi="Futura Lt BT" w:cs="Futura Lt BT"/>
          <w:i/>
          <w:sz w:val="20"/>
          <w:szCs w:val="20"/>
        </w:rPr>
        <w:t>u</w:t>
      </w:r>
      <w:r w:rsidRPr="000A29AA">
        <w:rPr>
          <w:rFonts w:ascii="Futura Lt BT" w:hAnsi="Futura Lt BT" w:cs="Futura Lt BT"/>
          <w:i/>
          <w:sz w:val="20"/>
          <w:szCs w:val="20"/>
        </w:rPr>
        <w:t>lelana ng</w:t>
      </w:r>
      <w:r>
        <w:rPr>
          <w:rFonts w:ascii="Futura Lt BT" w:hAnsi="Futura Lt BT" w:cs="Futura Lt BT"/>
          <w:i/>
          <w:sz w:val="20"/>
          <w:szCs w:val="20"/>
        </w:rPr>
        <w:t>-</w:t>
      </w:r>
      <w:r w:rsidRPr="000A29AA">
        <w:rPr>
          <w:rFonts w:ascii="Futura Lt BT" w:hAnsi="Futura Lt BT" w:cs="Futura Lt BT"/>
          <w:i/>
          <w:sz w:val="20"/>
          <w:szCs w:val="20"/>
        </w:rPr>
        <w:t xml:space="preserve"> STI, njenge</w:t>
      </w:r>
      <w:r>
        <w:rPr>
          <w:rFonts w:ascii="Futura Lt BT" w:hAnsi="Futura Lt BT" w:cs="Futura Lt BT"/>
          <w:i/>
          <w:sz w:val="20"/>
          <w:szCs w:val="20"/>
        </w:rPr>
        <w:t>-</w:t>
      </w:r>
      <w:r w:rsidRPr="000A29AA">
        <w:rPr>
          <w:rFonts w:ascii="Futura Lt BT" w:hAnsi="Futura Lt BT" w:cs="Futura Lt BT"/>
          <w:i/>
          <w:sz w:val="20"/>
          <w:szCs w:val="20"/>
        </w:rPr>
        <w:t>HIV, ngokuthi zinthintele ukudibana kolwelo zamalungu okuzala.</w:t>
      </w:r>
    </w:p>
    <w:p w:rsidR="00572A44" w:rsidRPr="000A29AA" w:rsidRDefault="00572A44" w:rsidP="00154A36">
      <w:pPr>
        <w:ind w:left="360"/>
        <w:jc w:val="both"/>
        <w:rPr>
          <w:rFonts w:ascii="Futura Lt BT" w:hAnsi="Futura Lt BT" w:cs="Futura Lt BT"/>
          <w:i/>
          <w:sz w:val="20"/>
          <w:szCs w:val="20"/>
        </w:rPr>
      </w:pPr>
      <w:r w:rsidRPr="00B15F9E">
        <w:rPr>
          <w:rFonts w:ascii="Futura Lt BT" w:hAnsi="Futura Lt BT" w:cs="Futura Lt BT"/>
          <w:b/>
          <w:i/>
          <w:sz w:val="20"/>
          <w:szCs w:val="20"/>
        </w:rPr>
        <w:t>Into Yokuthambisa:</w:t>
      </w:r>
      <w:r w:rsidRPr="000A29AA">
        <w:rPr>
          <w:rFonts w:ascii="Futura Lt BT" w:hAnsi="Futura Lt BT" w:cs="Futura Lt BT"/>
          <w:i/>
          <w:sz w:val="20"/>
          <w:szCs w:val="20"/>
        </w:rPr>
        <w:t xml:space="preserve"> Naluphi na ulwelo olusetyenziswa ukuthambisa umphandle wekhondom kuthintelwa ukukhuhlana phakathi neentlobano ze</w:t>
      </w:r>
      <w:r>
        <w:rPr>
          <w:rFonts w:ascii="Futura Lt BT" w:hAnsi="Futura Lt BT" w:cs="Futura Lt BT"/>
          <w:i/>
          <w:sz w:val="20"/>
          <w:szCs w:val="20"/>
        </w:rPr>
        <w:t>sondo</w:t>
      </w:r>
      <w:r w:rsidRPr="000A29AA">
        <w:rPr>
          <w:rFonts w:ascii="Futura Lt BT" w:hAnsi="Futura Lt BT" w:cs="Futura Lt BT"/>
          <w:i/>
          <w:sz w:val="20"/>
          <w:szCs w:val="20"/>
        </w:rPr>
        <w:t xml:space="preserve">. Iikhondom ngokuqhelekileyo zithanjisiwe ukuze kuthintelwe ukukrazuka phakathi </w:t>
      </w:r>
      <w:r>
        <w:rPr>
          <w:rFonts w:ascii="Futura Lt BT" w:hAnsi="Futura Lt BT" w:cs="Futura Lt BT"/>
          <w:i/>
          <w:sz w:val="20"/>
          <w:szCs w:val="20"/>
        </w:rPr>
        <w:t>kw</w:t>
      </w:r>
      <w:r w:rsidRPr="000A29AA">
        <w:rPr>
          <w:rFonts w:ascii="Futura Lt BT" w:hAnsi="Futura Lt BT" w:cs="Futura Lt BT"/>
          <w:i/>
          <w:sz w:val="20"/>
          <w:szCs w:val="20"/>
        </w:rPr>
        <w:t>eentlobano zes</w:t>
      </w:r>
      <w:r>
        <w:rPr>
          <w:rFonts w:ascii="Futura Lt BT" w:hAnsi="Futura Lt BT" w:cs="Futura Lt BT"/>
          <w:i/>
          <w:sz w:val="20"/>
          <w:szCs w:val="20"/>
        </w:rPr>
        <w:t>ondo</w:t>
      </w:r>
      <w:r w:rsidRPr="000A29AA">
        <w:rPr>
          <w:rFonts w:ascii="Futura Lt BT" w:hAnsi="Futura Lt BT" w:cs="Futura Lt BT"/>
          <w:i/>
          <w:sz w:val="20"/>
          <w:szCs w:val="20"/>
        </w:rPr>
        <w:t xml:space="preserve"> kodwa izithambis</w:t>
      </w:r>
      <w:r>
        <w:rPr>
          <w:rFonts w:ascii="Futura Lt BT" w:hAnsi="Futura Lt BT" w:cs="Futura Lt BT"/>
          <w:i/>
          <w:sz w:val="20"/>
          <w:szCs w:val="20"/>
        </w:rPr>
        <w:t>i</w:t>
      </w:r>
      <w:r w:rsidRPr="000A29AA">
        <w:rPr>
          <w:rFonts w:ascii="Futura Lt BT" w:hAnsi="Futura Lt BT" w:cs="Futura Lt BT"/>
          <w:i/>
          <w:sz w:val="20"/>
          <w:szCs w:val="20"/>
        </w:rPr>
        <w:t xml:space="preserve"> ezingakumbi zinokuqatywa, kodwa zizithambis</w:t>
      </w:r>
      <w:r>
        <w:rPr>
          <w:rFonts w:ascii="Futura Lt BT" w:hAnsi="Futura Lt BT" w:cs="Futura Lt BT"/>
          <w:i/>
          <w:sz w:val="20"/>
          <w:szCs w:val="20"/>
        </w:rPr>
        <w:t>i</w:t>
      </w:r>
      <w:r w:rsidRPr="000A29AA">
        <w:rPr>
          <w:rFonts w:ascii="Futura Lt BT" w:hAnsi="Futura Lt BT" w:cs="Futura Lt BT"/>
          <w:i/>
          <w:sz w:val="20"/>
          <w:szCs w:val="20"/>
        </w:rPr>
        <w:t xml:space="preserve"> ezisekelwe emanzani ezinjenge K-Y jeli okanye amathe angasetyenziswa kwiikhondom zamadoda.</w:t>
      </w:r>
    </w:p>
    <w:p w:rsidR="00572A44" w:rsidRPr="000A29AA" w:rsidRDefault="00572A44" w:rsidP="00154A36">
      <w:pPr>
        <w:ind w:left="360"/>
        <w:jc w:val="both"/>
        <w:rPr>
          <w:rFonts w:ascii="Futura Lt BT" w:hAnsi="Futura Lt BT" w:cs="Futura Lt BT"/>
          <w:i/>
          <w:sz w:val="20"/>
          <w:szCs w:val="20"/>
        </w:rPr>
      </w:pPr>
      <w:r w:rsidRPr="00B15F9E">
        <w:rPr>
          <w:rFonts w:ascii="Futura Lt BT" w:hAnsi="Futura Lt BT" w:cs="Futura Lt BT"/>
          <w:b/>
          <w:i/>
          <w:sz w:val="20"/>
          <w:szCs w:val="20"/>
        </w:rPr>
        <w:t>IiNdibano zeSondo eziKhuselekileyo:</w:t>
      </w:r>
      <w:r w:rsidRPr="000A29AA">
        <w:rPr>
          <w:rFonts w:ascii="Futura Lt BT" w:hAnsi="Futura Lt BT" w:cs="Futura Lt BT"/>
          <w:i/>
          <w:sz w:val="20"/>
          <w:szCs w:val="20"/>
        </w:rPr>
        <w:t xml:space="preserve"> Iin</w:t>
      </w:r>
      <w:r>
        <w:rPr>
          <w:rFonts w:ascii="Futura Lt BT" w:hAnsi="Futura Lt BT" w:cs="Futura Lt BT"/>
          <w:i/>
          <w:sz w:val="20"/>
          <w:szCs w:val="20"/>
        </w:rPr>
        <w:t>dibano zesondo</w:t>
      </w:r>
      <w:r w:rsidRPr="000A29AA">
        <w:rPr>
          <w:rFonts w:ascii="Futura Lt BT" w:hAnsi="Futura Lt BT" w:cs="Futura Lt BT"/>
          <w:i/>
          <w:sz w:val="20"/>
          <w:szCs w:val="20"/>
        </w:rPr>
        <w:t xml:space="preserve"> ekungenakukwenzeka uk</w:t>
      </w:r>
      <w:r>
        <w:rPr>
          <w:rFonts w:ascii="Futura Lt BT" w:hAnsi="Futura Lt BT" w:cs="Futura Lt BT"/>
          <w:i/>
          <w:sz w:val="20"/>
          <w:szCs w:val="20"/>
        </w:rPr>
        <w:t>osule</w:t>
      </w:r>
      <w:r w:rsidRPr="000A29AA">
        <w:rPr>
          <w:rFonts w:ascii="Futura Lt BT" w:hAnsi="Futura Lt BT" w:cs="Futura Lt BT"/>
          <w:i/>
          <w:sz w:val="20"/>
          <w:szCs w:val="20"/>
        </w:rPr>
        <w:t>la nge</w:t>
      </w:r>
      <w:r>
        <w:rPr>
          <w:rFonts w:ascii="Futura Lt BT" w:hAnsi="Futura Lt BT" w:cs="Futura Lt BT"/>
          <w:i/>
          <w:sz w:val="20"/>
          <w:szCs w:val="20"/>
        </w:rPr>
        <w:t>-</w:t>
      </w:r>
      <w:r w:rsidRPr="000A29AA">
        <w:rPr>
          <w:rFonts w:ascii="Futura Lt BT" w:hAnsi="Futura Lt BT" w:cs="Futura Lt BT"/>
          <w:i/>
          <w:sz w:val="20"/>
          <w:szCs w:val="20"/>
        </w:rPr>
        <w:t>HIV, njengokuphulula amaphambili nokuphuzana okumileyo.</w:t>
      </w:r>
    </w:p>
    <w:p w:rsidR="00572A44" w:rsidRPr="000A29AA" w:rsidRDefault="00572A44" w:rsidP="00154A36">
      <w:pPr>
        <w:ind w:left="360"/>
        <w:jc w:val="both"/>
        <w:rPr>
          <w:rFonts w:ascii="Futura Lt BT" w:hAnsi="Futura Lt BT" w:cs="Futura Lt BT"/>
          <w:i/>
          <w:sz w:val="20"/>
          <w:szCs w:val="20"/>
        </w:rPr>
      </w:pPr>
      <w:r w:rsidRPr="00B15F9E">
        <w:rPr>
          <w:rFonts w:ascii="Futura Lt BT" w:hAnsi="Futura Lt BT" w:cs="Futura Lt BT"/>
          <w:b/>
          <w:i/>
          <w:sz w:val="20"/>
          <w:szCs w:val="20"/>
        </w:rPr>
        <w:t>IiNdibano zeSondo eziKhuselekileyo</w:t>
      </w:r>
      <w:r w:rsidRPr="000A29AA">
        <w:rPr>
          <w:rFonts w:ascii="Futura Lt BT" w:hAnsi="Futura Lt BT" w:cs="Futura Lt BT"/>
          <w:i/>
          <w:sz w:val="20"/>
          <w:szCs w:val="20"/>
        </w:rPr>
        <w:t>: Iin</w:t>
      </w:r>
      <w:r>
        <w:rPr>
          <w:rFonts w:ascii="Futura Lt BT" w:hAnsi="Futura Lt BT" w:cs="Futura Lt BT"/>
          <w:i/>
          <w:sz w:val="20"/>
          <w:szCs w:val="20"/>
        </w:rPr>
        <w:t>dibano zesondo</w:t>
      </w:r>
      <w:r w:rsidRPr="000A29AA">
        <w:rPr>
          <w:rFonts w:ascii="Futura Lt BT" w:hAnsi="Futura Lt BT" w:cs="Futura Lt BT"/>
          <w:i/>
          <w:sz w:val="20"/>
          <w:szCs w:val="20"/>
        </w:rPr>
        <w:t xml:space="preserve"> ezingosulela </w:t>
      </w:r>
      <w:r>
        <w:rPr>
          <w:rFonts w:ascii="Futura Lt BT" w:hAnsi="Futura Lt BT" w:cs="Futura Lt BT"/>
          <w:i/>
          <w:sz w:val="20"/>
          <w:szCs w:val="20"/>
        </w:rPr>
        <w:t>nge-</w:t>
      </w:r>
      <w:r w:rsidRPr="000A29AA">
        <w:rPr>
          <w:rFonts w:ascii="Futura Lt BT" w:hAnsi="Futura Lt BT" w:cs="Futura Lt BT"/>
          <w:i/>
          <w:sz w:val="20"/>
          <w:szCs w:val="20"/>
        </w:rPr>
        <w:t xml:space="preserve">HIV ngezinga eliphantsi, </w:t>
      </w:r>
      <w:r>
        <w:rPr>
          <w:rFonts w:ascii="Futura Lt BT" w:hAnsi="Futura Lt BT" w:cs="Futura Lt BT"/>
          <w:i/>
          <w:sz w:val="20"/>
          <w:szCs w:val="20"/>
        </w:rPr>
        <w:t>njengee</w:t>
      </w:r>
      <w:r w:rsidRPr="000A29AA">
        <w:rPr>
          <w:rFonts w:ascii="Futura Lt BT" w:hAnsi="Futura Lt BT" w:cs="Futura Lt BT"/>
          <w:i/>
          <w:sz w:val="20"/>
          <w:szCs w:val="20"/>
        </w:rPr>
        <w:t>n</w:t>
      </w:r>
      <w:r>
        <w:rPr>
          <w:rFonts w:ascii="Futura Lt BT" w:hAnsi="Futura Lt BT" w:cs="Futura Lt BT"/>
          <w:i/>
          <w:sz w:val="20"/>
          <w:szCs w:val="20"/>
        </w:rPr>
        <w:t>dibano zesondo</w:t>
      </w:r>
      <w:r w:rsidRPr="000A29AA">
        <w:rPr>
          <w:rFonts w:ascii="Futura Lt BT" w:hAnsi="Futura Lt BT" w:cs="Futura Lt BT"/>
          <w:i/>
          <w:sz w:val="20"/>
          <w:szCs w:val="20"/>
        </w:rPr>
        <w:t xml:space="preserve"> kwilungu l</w:t>
      </w:r>
      <w:r>
        <w:rPr>
          <w:rFonts w:ascii="Futura Lt BT" w:hAnsi="Futura Lt BT" w:cs="Futura Lt BT"/>
          <w:i/>
          <w:sz w:val="20"/>
          <w:szCs w:val="20"/>
        </w:rPr>
        <w:t>angasese lowasetyhini</w:t>
      </w:r>
      <w:r w:rsidRPr="000A29AA">
        <w:rPr>
          <w:rFonts w:ascii="Futura Lt BT" w:hAnsi="Futura Lt BT" w:cs="Futura Lt BT"/>
          <w:i/>
          <w:sz w:val="20"/>
          <w:szCs w:val="20"/>
        </w:rPr>
        <w:t xml:space="preserve"> kunxitywe ikhondom kunye </w:t>
      </w:r>
      <w:r>
        <w:rPr>
          <w:rFonts w:ascii="Futura Lt BT" w:hAnsi="Futura Lt BT" w:cs="Futura Lt BT"/>
          <w:i/>
          <w:sz w:val="20"/>
          <w:szCs w:val="20"/>
        </w:rPr>
        <w:t>nee</w:t>
      </w:r>
      <w:r w:rsidRPr="000A29AA">
        <w:rPr>
          <w:rFonts w:ascii="Futura Lt BT" w:hAnsi="Futura Lt BT" w:cs="Futura Lt BT"/>
          <w:i/>
          <w:sz w:val="20"/>
          <w:szCs w:val="20"/>
        </w:rPr>
        <w:t>n</w:t>
      </w:r>
      <w:r>
        <w:rPr>
          <w:rFonts w:ascii="Futura Lt BT" w:hAnsi="Futura Lt BT" w:cs="Futura Lt BT"/>
          <w:i/>
          <w:sz w:val="20"/>
          <w:szCs w:val="20"/>
        </w:rPr>
        <w:t>dibano zesondo</w:t>
      </w:r>
      <w:r w:rsidRPr="000A29AA">
        <w:rPr>
          <w:rFonts w:ascii="Futura Lt BT" w:hAnsi="Futura Lt BT" w:cs="Futura Lt BT"/>
          <w:i/>
          <w:sz w:val="20"/>
          <w:szCs w:val="20"/>
        </w:rPr>
        <w:t xml:space="preserve"> zomlomo.</w:t>
      </w:r>
    </w:p>
    <w:p w:rsidR="00572A44" w:rsidRDefault="00572A44" w:rsidP="00154A36">
      <w:pPr>
        <w:ind w:left="360"/>
        <w:jc w:val="both"/>
        <w:rPr>
          <w:rFonts w:ascii="Futura Lt BT" w:hAnsi="Futura Lt BT" w:cs="Futura Lt BT"/>
          <w:sz w:val="20"/>
          <w:szCs w:val="20"/>
        </w:rPr>
      </w:pPr>
      <w:r w:rsidRPr="00C06075">
        <w:rPr>
          <w:rFonts w:ascii="Futura Lt BT" w:hAnsi="Futura Lt BT" w:cs="Futura Lt BT"/>
          <w:b/>
          <w:i/>
          <w:sz w:val="20"/>
          <w:szCs w:val="20"/>
        </w:rPr>
        <w:t>STD okanye STI:</w:t>
      </w:r>
      <w:r w:rsidRPr="000A29AA">
        <w:rPr>
          <w:rFonts w:ascii="Futura Lt BT" w:hAnsi="Futura Lt BT" w:cs="Futura Lt BT"/>
          <w:i/>
          <w:sz w:val="20"/>
          <w:szCs w:val="20"/>
        </w:rPr>
        <w:t xml:space="preserve"> Izifo ezidluliselwa </w:t>
      </w:r>
      <w:r>
        <w:rPr>
          <w:rFonts w:ascii="Futura Lt BT" w:hAnsi="Futura Lt BT" w:cs="Futura Lt BT"/>
          <w:i/>
          <w:sz w:val="20"/>
          <w:szCs w:val="20"/>
        </w:rPr>
        <w:t>ngee</w:t>
      </w:r>
      <w:r w:rsidRPr="000A29AA">
        <w:rPr>
          <w:rFonts w:ascii="Futura Lt BT" w:hAnsi="Futura Lt BT" w:cs="Futura Lt BT"/>
          <w:i/>
          <w:sz w:val="20"/>
          <w:szCs w:val="20"/>
        </w:rPr>
        <w:t>n</w:t>
      </w:r>
      <w:r>
        <w:rPr>
          <w:rFonts w:ascii="Futura Lt BT" w:hAnsi="Futura Lt BT" w:cs="Futura Lt BT"/>
          <w:i/>
          <w:sz w:val="20"/>
          <w:szCs w:val="20"/>
        </w:rPr>
        <w:t>dibano zesondo</w:t>
      </w:r>
      <w:r w:rsidRPr="000A29AA">
        <w:rPr>
          <w:rFonts w:ascii="Futura Lt BT" w:hAnsi="Futura Lt BT" w:cs="Futura Lt BT"/>
          <w:i/>
          <w:sz w:val="20"/>
          <w:szCs w:val="20"/>
        </w:rPr>
        <w:t xml:space="preserve"> okaye ezasulelayo. Kubhekiselwa kuzo zonke izifo ezasulelayo ezidluliselwa </w:t>
      </w:r>
      <w:r>
        <w:rPr>
          <w:rFonts w:ascii="Futura Lt BT" w:hAnsi="Futura Lt BT" w:cs="Futura Lt BT"/>
          <w:i/>
          <w:sz w:val="20"/>
          <w:szCs w:val="20"/>
        </w:rPr>
        <w:t>ngeendibano zesondo</w:t>
      </w:r>
      <w:r w:rsidRPr="000A29AA">
        <w:rPr>
          <w:rFonts w:ascii="Futura Lt BT" w:hAnsi="Futura Lt BT" w:cs="Futura Lt BT"/>
          <w:i/>
          <w:sz w:val="20"/>
          <w:szCs w:val="20"/>
        </w:rPr>
        <w:t>. Imizekelo yazo ubhobhozo,, i</w:t>
      </w:r>
      <w:r>
        <w:rPr>
          <w:rFonts w:ascii="Futura Lt BT" w:hAnsi="Futura Lt BT" w:cs="Futura Lt BT"/>
          <w:i/>
          <w:sz w:val="20"/>
          <w:szCs w:val="20"/>
        </w:rPr>
        <w:t>-</w:t>
      </w:r>
      <w:r w:rsidRPr="000A29AA">
        <w:rPr>
          <w:rFonts w:ascii="Futura Lt BT" w:hAnsi="Futura Lt BT" w:cs="Futura Lt BT"/>
          <w:i/>
          <w:sz w:val="20"/>
          <w:szCs w:val="20"/>
        </w:rPr>
        <w:t>HIV,ihephesi , igcushuwa ne</w:t>
      </w:r>
      <w:r>
        <w:rPr>
          <w:rFonts w:ascii="Futura Lt BT" w:hAnsi="Futura Lt BT" w:cs="Futura Lt BT"/>
          <w:i/>
          <w:sz w:val="20"/>
          <w:szCs w:val="20"/>
        </w:rPr>
        <w:t>-</w:t>
      </w:r>
      <w:r w:rsidRPr="000A29AA">
        <w:rPr>
          <w:rFonts w:ascii="Futura Lt BT" w:hAnsi="Futura Lt BT" w:cs="Futura Lt BT"/>
          <w:i/>
          <w:sz w:val="20"/>
          <w:szCs w:val="20"/>
        </w:rPr>
        <w:t>HIV</w:t>
      </w:r>
      <w:r>
        <w:rPr>
          <w:rFonts w:ascii="Futura Lt BT" w:hAnsi="Futura Lt BT" w:cs="Futura Lt BT"/>
          <w:sz w:val="20"/>
          <w:szCs w:val="20"/>
        </w:rPr>
        <w:t>.</w:t>
      </w:r>
    </w:p>
    <w:p w:rsidR="00572A44" w:rsidRPr="004D7B64" w:rsidRDefault="00572A44" w:rsidP="00154A36">
      <w:pPr>
        <w:jc w:val="both"/>
        <w:rPr>
          <w:rFonts w:ascii="Futura Lt BT" w:hAnsi="Futura Lt BT" w:cs="Futura Lt BT"/>
          <w:sz w:val="20"/>
          <w:szCs w:val="20"/>
        </w:rPr>
      </w:pPr>
    </w:p>
    <w:p w:rsidR="00572A44" w:rsidRPr="004D7B64" w:rsidRDefault="00572A44" w:rsidP="00154A36">
      <w:pPr>
        <w:jc w:val="both"/>
        <w:rPr>
          <w:rFonts w:ascii="Futura Lt BT" w:hAnsi="Futura Lt BT" w:cs="Futura Lt BT"/>
          <w:sz w:val="20"/>
          <w:szCs w:val="20"/>
        </w:rPr>
      </w:pPr>
    </w:p>
    <w:p w:rsidR="00572A44" w:rsidRPr="004D7B64" w:rsidRDefault="00572A44" w:rsidP="00154A36">
      <w:pPr>
        <w:jc w:val="both"/>
        <w:rPr>
          <w:rFonts w:ascii="Futura Lt BT" w:hAnsi="Futura Lt BT" w:cs="Futura Lt BT"/>
          <w:sz w:val="20"/>
          <w:szCs w:val="20"/>
        </w:rPr>
      </w:pPr>
    </w:p>
    <w:p w:rsidR="00572A44" w:rsidRPr="004D7B64" w:rsidRDefault="00572A44" w:rsidP="00154A36">
      <w:pPr>
        <w:jc w:val="both"/>
        <w:rPr>
          <w:rFonts w:ascii="Futura Lt BT" w:hAnsi="Futura Lt BT" w:cs="Futura Lt BT"/>
          <w:sz w:val="20"/>
          <w:szCs w:val="20"/>
        </w:rPr>
      </w:pPr>
    </w:p>
    <w:p w:rsidR="00572A44" w:rsidRDefault="00572A44" w:rsidP="00154A36">
      <w:pPr>
        <w:jc w:val="both"/>
        <w:rPr>
          <w:rFonts w:ascii="Futura Lt BT" w:hAnsi="Futura Lt BT" w:cs="Futura Lt BT"/>
          <w:sz w:val="20"/>
          <w:szCs w:val="20"/>
        </w:rPr>
      </w:pP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Nandi: </w:t>
      </w:r>
      <w:r>
        <w:rPr>
          <w:rFonts w:ascii="Futura LtCn BT" w:hAnsi="Futura LtCn BT" w:cs="Futura LtCn BT"/>
          <w:color w:val="auto"/>
        </w:rPr>
        <w:t>Heyi sithandwa sam, siye savumelana ukuba sisebenzise ikhondom ngalo lonke ixesa sisabelana ngesondo kwaye kukho okungakumbi ukuthintela ukusulelwa yi-HIV kunokusebenzisa nje ikhondom. Ukongeza, ndifunda ngeekhondoms ukuba azisebenzi nge-100% ngokuphumelelayo.</w:t>
      </w:r>
    </w:p>
    <w:p w:rsidR="00572A44" w:rsidRDefault="00572A44" w:rsidP="00154A36">
      <w:pPr>
        <w:pStyle w:val="Default0"/>
        <w:jc w:val="both"/>
        <w:rPr>
          <w:rFonts w:ascii="Futura LtCn BT" w:hAnsi="Futura LtCn BT" w:cs="Futura LtCn BT"/>
          <w:color w:val="auto"/>
        </w:rPr>
      </w:pP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Vuyo: Kunjalo kanye wena sithandwa sam</w:t>
      </w:r>
      <w:r>
        <w:rPr>
          <w:rFonts w:ascii="Futura LtCn BT" w:hAnsi="Futura LtCn BT" w:cs="Futura LtCn BT"/>
          <w:color w:val="auto"/>
        </w:rPr>
        <w:t xml:space="preserve">, bendigqiba kufunda nje ngoko  ukuba iikhondom yindlela ephumelelayo yokuthintela i-HIV ukuba ingakosuleli ngexesha lokwabelana ngesondo, lo gama nje zisetyenziswa ngendlela efanelekileyo. Kubalulekile ukuba siyazi indlela yokuzisebenzisa ngokufanelekileyo siqiniseke ukuba azikrazuki okanye zityibilike, sizenze zingabi nokuthembeka. Kodwa uchan’ucwethe, kukho iindlela ezizezinye zokuthintela kunokusebenzisa nje iikhondom. </w:t>
      </w:r>
    </w:p>
    <w:p w:rsidR="00572A44" w:rsidRDefault="00572A44" w:rsidP="00154A36">
      <w:pPr>
        <w:pStyle w:val="Default0"/>
        <w:jc w:val="both"/>
        <w:rPr>
          <w:rFonts w:ascii="Futura Md BT" w:hAnsi="Futura Md BT" w:cs="Futura Md BT"/>
          <w:color w:val="auto"/>
        </w:rPr>
      </w:pPr>
      <w:r>
        <w:rPr>
          <w:rFonts w:ascii="Futura Md BT" w:hAnsi="Futura Md BT" w:cs="Futura Md BT"/>
          <w:color w:val="auto"/>
        </w:rPr>
        <w:t>Ukuzila kunye</w:t>
      </w:r>
    </w:p>
    <w:p w:rsidR="00572A44" w:rsidRDefault="00572A44" w:rsidP="00154A36">
      <w:pPr>
        <w:pStyle w:val="Default0"/>
        <w:jc w:val="both"/>
        <w:rPr>
          <w:rFonts w:ascii="Futura Md BT" w:hAnsi="Futura Md BT" w:cs="Futura Md BT"/>
          <w:color w:val="auto"/>
        </w:rPr>
      </w:pPr>
      <w:r>
        <w:rPr>
          <w:rFonts w:ascii="Futura Md BT" w:hAnsi="Futura Md BT" w:cs="Futura Md BT"/>
          <w:color w:val="auto"/>
        </w:rPr>
        <w:t>neendlela zokuthintela</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Xa ukhangela iindlelo zokuthintela ukusulelwa yi-HIV kubalulekile ukukhumbula ukuba ekuphela kwendlela enye yokuqinisekisa ukuba akunakuze wasuleleke kukuqhelisela </w:t>
      </w:r>
      <w:r>
        <w:rPr>
          <w:rFonts w:ascii="Futura Lt BT" w:hAnsi="Futura Lt BT" w:cs="Futura Lt BT"/>
          <w:i/>
          <w:iCs/>
          <w:color w:val="auto"/>
          <w:sz w:val="22"/>
          <w:szCs w:val="22"/>
        </w:rPr>
        <w:t xml:space="preserve">kukuzila, </w:t>
      </w:r>
      <w:r>
        <w:rPr>
          <w:rFonts w:ascii="Futura Lt BT" w:hAnsi="Futura Lt BT" w:cs="Futura Lt BT"/>
          <w:color w:val="auto"/>
          <w:sz w:val="22"/>
          <w:szCs w:val="22"/>
        </w:rPr>
        <w:t>ngamanye amazwi ukungabelani ngesondo konke konke.</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Ungaze uzive uxinzelelwa ngoontanga okanye ngabalingane ukuba wabelane ngesondo. Ungaziva uneentloni okanye usoyika ukuthi “Hayi!” ufanele uwuhlonele umzimba wakho nesondo sakho. Isondo asinto efanele ingxanyelwe okanye kwabelwane ngayo nabanina.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Khumbula kaloku ukuba zikho ezinye iindlela ezininzi zokunandipha ukuba kunye nabanye ngokubabonisa umsa ngaphandle kokwabelana ngesondo. </w:t>
      </w:r>
    </w:p>
    <w:p w:rsidR="00572A44" w:rsidRDefault="00572A44" w:rsidP="00154A36">
      <w:pPr>
        <w:jc w:val="both"/>
      </w:pPr>
    </w:p>
    <w:p w:rsidR="00572A44" w:rsidRDefault="00572A44" w:rsidP="00154A36">
      <w:pPr>
        <w:jc w:val="both"/>
      </w:pPr>
      <w:r w:rsidRPr="00A04D27">
        <w:rPr>
          <w:noProof/>
          <w:lang w:val="de-CH" w:eastAsia="ko-KR"/>
        </w:rPr>
        <w:pict>
          <v:shape id="Picture 20" o:spid="_x0000_i1044" type="#_x0000_t75" alt="image031" style="width:65.25pt;height:75.75pt;visibility:visible">
            <v:imagedata r:id="rId27" o:title=""/>
          </v:shape>
        </w:pict>
      </w:r>
    </w:p>
    <w:p w:rsidR="00572A44" w:rsidRDefault="00572A44" w:rsidP="00154A36">
      <w:pPr>
        <w:jc w:val="both"/>
      </w:pPr>
    </w:p>
    <w:p w:rsidR="00572A44" w:rsidRDefault="00572A44" w:rsidP="00154A36">
      <w:pPr>
        <w:pStyle w:val="Default0"/>
        <w:jc w:val="both"/>
        <w:rPr>
          <w:rFonts w:ascii="Futura XBlkCn BT" w:hAnsi="Futura XBlkCn BT" w:cs="Futura XBlkCn BT"/>
          <w:color w:val="auto"/>
        </w:rPr>
      </w:pPr>
      <w:r>
        <w:rPr>
          <w:rFonts w:ascii="Futura Lt BT" w:hAnsi="Futura Lt BT" w:cs="Futura Lt BT"/>
          <w:color w:val="auto"/>
          <w:sz w:val="22"/>
          <w:szCs w:val="22"/>
        </w:rPr>
        <w:t>Icebiso lika</w:t>
      </w:r>
      <w:r>
        <w:rPr>
          <w:rFonts w:ascii="Futura XBlkCn BT" w:hAnsi="Futura XBlkCn BT" w:cs="Futura XBlkCn BT"/>
          <w:color w:val="auto"/>
        </w:rPr>
        <w:t xml:space="preserve">Mama: </w:t>
      </w:r>
    </w:p>
    <w:p w:rsidR="00572A44" w:rsidRDefault="00572A44" w:rsidP="00154A36">
      <w:pPr>
        <w:pStyle w:val="Default0"/>
        <w:jc w:val="both"/>
        <w:rPr>
          <w:rFonts w:ascii="Futura XBlkCn BT" w:hAnsi="Futura XBlkCn BT" w:cs="Futura XBlkCn BT"/>
          <w:color w:val="auto"/>
        </w:rPr>
      </w:pPr>
    </w:p>
    <w:p w:rsidR="00572A44" w:rsidRDefault="00572A44" w:rsidP="00154A36">
      <w:pPr>
        <w:pStyle w:val="Default0"/>
        <w:jc w:val="both"/>
        <w:rPr>
          <w:rFonts w:ascii="Futura MdCn BT" w:hAnsi="Futura MdCn BT" w:cs="Futura MdCn BT"/>
          <w:color w:val="auto"/>
          <w:sz w:val="14"/>
          <w:szCs w:val="14"/>
        </w:rPr>
      </w:pPr>
      <w:r>
        <w:rPr>
          <w:rFonts w:ascii="Futura MdCn BT" w:hAnsi="Futura MdCn BT" w:cs="Futura MdCn BT"/>
          <w:color w:val="auto"/>
        </w:rPr>
        <w:t xml:space="preserve">Akukho nto imbi ukulinda de ube nolwalamano apho uya kuthi wabelane uxoxe ngezinto ngokukhululekileyo nomlingane onokumthemba. Sekunjalo, kulungile ukulinda de wazi ukuba usele ukulungele. </w:t>
      </w:r>
      <w:r>
        <w:rPr>
          <w:rFonts w:ascii="Futura MdCn BT" w:hAnsi="Futura MdCn BT" w:cs="Futura MdCn BT"/>
          <w:color w:val="auto"/>
          <w:sz w:val="14"/>
          <w:szCs w:val="14"/>
        </w:rPr>
        <w:t xml:space="preserve">xxxiii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Usakube uziva ukulungele, nokuba uyamthemba umlingane wakho kuhle ukuba niye kuhlolwa i-HIV kwaye sekunjalo uthabathe la manyathelo abalulekileyo ukunciphisa ingozi yokusuleleka yi-HIV okanye ezinye ii-STI.   </w:t>
      </w:r>
    </w:p>
    <w:p w:rsidR="00572A44" w:rsidRDefault="00572A44" w:rsidP="00154A36">
      <w:pPr>
        <w:pStyle w:val="Default0"/>
        <w:jc w:val="both"/>
        <w:rPr>
          <w:rFonts w:ascii="Futura Md BT" w:hAnsi="Futura Md BT" w:cs="Futura Md BT"/>
          <w:color w:val="auto"/>
        </w:rPr>
      </w:pPr>
      <w:r>
        <w:rPr>
          <w:rFonts w:ascii="Futura Md BT" w:hAnsi="Futura Md BT" w:cs="Futura Md BT"/>
          <w:color w:val="auto"/>
        </w:rPr>
        <w:t xml:space="preserve">Iindlela zokunciphisa iingozi zokusulelwa yi-HIV/AIDS ziquka: </w:t>
      </w:r>
    </w:p>
    <w:p w:rsidR="00572A44" w:rsidRDefault="00572A44" w:rsidP="00154A36">
      <w:pPr>
        <w:pStyle w:val="Default0"/>
        <w:numPr>
          <w:ilvl w:val="1"/>
          <w:numId w:val="48"/>
        </w:numPr>
        <w:ind w:left="720" w:hanging="360"/>
        <w:jc w:val="both"/>
        <w:rPr>
          <w:rFonts w:ascii="Futura Lt BT" w:hAnsi="Futura Lt BT" w:cs="Futura Lt BT"/>
          <w:color w:val="auto"/>
          <w:sz w:val="22"/>
          <w:szCs w:val="22"/>
        </w:rPr>
      </w:pPr>
      <w:r>
        <w:rPr>
          <w:rFonts w:ascii="Futura Md BT" w:hAnsi="Futura Md BT" w:cs="Futura Md BT"/>
          <w:color w:val="auto"/>
          <w:sz w:val="22"/>
          <w:szCs w:val="22"/>
        </w:rPr>
        <w:t>• Ukunciphisa inani labalingane besondo</w:t>
      </w:r>
      <w:r>
        <w:rPr>
          <w:rFonts w:ascii="Futura Lt BT" w:hAnsi="Futura Lt BT" w:cs="Futura Lt BT"/>
          <w:color w:val="auto"/>
          <w:sz w:val="22"/>
          <w:szCs w:val="22"/>
        </w:rPr>
        <w:t xml:space="preserve"> </w:t>
      </w:r>
    </w:p>
    <w:p w:rsidR="00572A44" w:rsidRDefault="00572A44" w:rsidP="00154A36">
      <w:pPr>
        <w:pStyle w:val="Default0"/>
        <w:numPr>
          <w:ilvl w:val="1"/>
          <w:numId w:val="48"/>
        </w:numPr>
        <w:ind w:left="720" w:hanging="360"/>
        <w:jc w:val="both"/>
        <w:rPr>
          <w:rFonts w:ascii="Futura Lt BT" w:hAnsi="Futura Lt BT" w:cs="Futura Lt BT"/>
          <w:color w:val="auto"/>
          <w:sz w:val="22"/>
          <w:szCs w:val="22"/>
        </w:rPr>
      </w:pPr>
      <w:r>
        <w:rPr>
          <w:rFonts w:ascii="Futura Lt BT" w:hAnsi="Futura Lt BT" w:cs="Futura Lt BT"/>
          <w:color w:val="auto"/>
          <w:sz w:val="22"/>
          <w:szCs w:val="22"/>
        </w:rPr>
        <w:t xml:space="preserve">• Ukulinda de ufikelele ebuntwini obudala ukuba ungumntu oselula </w:t>
      </w:r>
    </w:p>
    <w:p w:rsidR="00572A44" w:rsidRDefault="00572A44" w:rsidP="00154A36">
      <w:pPr>
        <w:pStyle w:val="Default0"/>
        <w:numPr>
          <w:ilvl w:val="1"/>
          <w:numId w:val="48"/>
        </w:numPr>
        <w:ind w:left="720" w:hanging="360"/>
        <w:jc w:val="both"/>
        <w:rPr>
          <w:rFonts w:ascii="Futura Lt BT" w:hAnsi="Futura Lt BT" w:cs="Futura Lt BT"/>
          <w:color w:val="auto"/>
          <w:sz w:val="22"/>
          <w:szCs w:val="22"/>
        </w:rPr>
      </w:pPr>
      <w:r>
        <w:rPr>
          <w:rFonts w:ascii="Futura Lt BT" w:hAnsi="Futura Lt BT" w:cs="Futura Lt BT"/>
          <w:color w:val="auto"/>
          <w:sz w:val="22"/>
          <w:szCs w:val="22"/>
        </w:rPr>
        <w:t xml:space="preserve">• Ukungabelani ngeenaliti ezitofwe ngeziyobisi, ukugqobhoza iindlebe, okanye imizobo eyenziwa emzimbeni (tattoo) njl. </w:t>
      </w:r>
    </w:p>
    <w:p w:rsidR="00572A44" w:rsidRDefault="00572A44" w:rsidP="00154A36">
      <w:pPr>
        <w:pStyle w:val="Default0"/>
        <w:numPr>
          <w:ilvl w:val="1"/>
          <w:numId w:val="49"/>
        </w:numPr>
        <w:ind w:left="720" w:hanging="360"/>
        <w:jc w:val="both"/>
        <w:rPr>
          <w:rFonts w:ascii="Futura Lt BT" w:hAnsi="Futura Lt BT" w:cs="Futura Lt BT"/>
          <w:color w:val="auto"/>
          <w:sz w:val="22"/>
          <w:szCs w:val="22"/>
        </w:rPr>
      </w:pPr>
      <w:r>
        <w:rPr>
          <w:rFonts w:cs="Times New Roman"/>
          <w:color w:val="auto"/>
          <w:sz w:val="22"/>
          <w:szCs w:val="22"/>
        </w:rPr>
        <w:t>• Ukusuka kwizinto ezinegazi unganxibe iglavu xa uphatha igazi labantu okanye/ulwelo obuphuma emzimbeni</w:t>
      </w:r>
      <w:r>
        <w:rPr>
          <w:rFonts w:ascii="Futura Lt BT" w:hAnsi="Futura Lt BT" w:cs="Futura Lt BT"/>
          <w:color w:val="auto"/>
          <w:sz w:val="22"/>
          <w:szCs w:val="22"/>
        </w:rPr>
        <w:t xml:space="preserve">. </w:t>
      </w:r>
    </w:p>
    <w:p w:rsidR="00572A44" w:rsidRDefault="00572A44" w:rsidP="00154A36">
      <w:pPr>
        <w:pStyle w:val="Default0"/>
        <w:numPr>
          <w:ilvl w:val="1"/>
          <w:numId w:val="49"/>
        </w:numPr>
        <w:ind w:left="720" w:hanging="360"/>
        <w:jc w:val="both"/>
        <w:rPr>
          <w:rFonts w:ascii="Futura Lt BT" w:hAnsi="Futura Lt BT" w:cs="Futura Lt BT"/>
          <w:color w:val="auto"/>
          <w:sz w:val="22"/>
          <w:szCs w:val="22"/>
        </w:rPr>
      </w:pPr>
      <w:r>
        <w:rPr>
          <w:rFonts w:ascii="Futura Lt BT" w:hAnsi="Futura Lt BT" w:cs="Futura Lt BT"/>
          <w:color w:val="auto"/>
        </w:rPr>
        <w:t>• Iindibano zesondo ezingakhuselekanga, kuquka ukungasebenzisi iikhondom</w:t>
      </w:r>
      <w:r>
        <w:rPr>
          <w:rFonts w:ascii="Futura Lt BT" w:hAnsi="Futura Lt BT" w:cs="Futura Lt BT"/>
          <w:color w:val="auto"/>
          <w:sz w:val="22"/>
          <w:szCs w:val="22"/>
        </w:rPr>
        <w:t xml:space="preserve"> </w:t>
      </w:r>
    </w:p>
    <w:p w:rsidR="00572A44" w:rsidRDefault="00572A44" w:rsidP="00154A36">
      <w:pPr>
        <w:pStyle w:val="Default0"/>
        <w:numPr>
          <w:ilvl w:val="0"/>
          <w:numId w:val="49"/>
        </w:numPr>
        <w:jc w:val="both"/>
        <w:rPr>
          <w:rFonts w:ascii="Futura Lt BT" w:hAnsi="Futura Lt BT" w:cs="Futura Lt BT"/>
          <w:color w:val="auto"/>
          <w:sz w:val="22"/>
          <w:szCs w:val="22"/>
        </w:rPr>
      </w:pP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Kudla ngokuba nzima okanye ayenzeki ukuba abasetyhini abaninzi bathethathene nabalingane babo ngokukhuseleka kwezesondo ngenxa yemeko yezentlalo neyoqoqosho yokuxhomekeka emadodeni. Ukuqonda ukuba le yantlukwano ngegunya ayamkelekanga sinokufumana iindlela zokuzixhathisa. Ukuthintela ukusuleleka ngokwabelana ngezixhobo zokutofela iziyobisi: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Abantu abatofela iziyobisi, okanye abanabalingane babo abasesichengeni sokufumana i-HIV. Eyona ndlela ingcono kwabo basebenzisi beziyobisi kukunciphisa amathuba okungabelani ngeenaliti nesirinji, nokuphepha ukuxuba iziyobisi kwinkonxa eniyisebenzisa kunye, njengamacephe neziciko zeebhotile. </w:t>
      </w:r>
    </w:p>
    <w:p w:rsidR="00572A44" w:rsidRDefault="00572A44" w:rsidP="00154A36">
      <w:pPr>
        <w:pStyle w:val="Default0"/>
        <w:jc w:val="both"/>
        <w:rPr>
          <w:rFonts w:ascii="Futura Lt BT" w:hAnsi="Futura Lt BT" w:cs="Futura Lt BT"/>
          <w:color w:val="auto"/>
          <w:sz w:val="22"/>
          <w:szCs w:val="22"/>
        </w:rPr>
      </w:pPr>
    </w:p>
    <w:p w:rsidR="00572A44" w:rsidRDefault="00572A44" w:rsidP="00154A36">
      <w:pPr>
        <w:pStyle w:val="Default0"/>
        <w:jc w:val="both"/>
        <w:rPr>
          <w:rFonts w:ascii="Futura Md BT" w:hAnsi="Futura Md BT" w:cs="Futura Md BT"/>
          <w:color w:val="auto"/>
        </w:rPr>
      </w:pPr>
      <w:r>
        <w:rPr>
          <w:rFonts w:ascii="Futura Md BT" w:hAnsi="Futura Md BT" w:cs="Futura Md BT"/>
          <w:color w:val="auto"/>
        </w:rPr>
        <w:t>Isondo elikhuselekileyo</w:t>
      </w:r>
    </w:p>
    <w:p w:rsidR="00572A44" w:rsidRDefault="00572A44" w:rsidP="00154A36">
      <w:pPr>
        <w:pStyle w:val="Default0"/>
        <w:jc w:val="both"/>
        <w:rPr>
          <w:rFonts w:ascii="Futura Md BT" w:hAnsi="Futura Md BT" w:cs="Futura Md BT"/>
          <w:color w:val="auto"/>
        </w:rPr>
      </w:pP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Isondo elikhuselekileyo liquka ukuqhelisela ukunciphisa ukuba sesichengeni sokusulelwa zizifo ezidluliselwa ngendibano yesondo, kuquka i-HIV. Isondo elikhuselekileyo liyayinciphisa kodwa aliyiphelisi ngokupheleleyo le ngozi. Nangona zisebenza kakhulu iikhondom, ukugqabhuka nokutyibilika kungenzeka, ngokukodwa xa iikhondom zisetyenziswa ngendlela engachanekanga. </w:t>
      </w:r>
    </w:p>
    <w:p w:rsidR="00572A44" w:rsidRDefault="00572A44" w:rsidP="00154A36">
      <w:pPr>
        <w:pStyle w:val="Default0"/>
        <w:jc w:val="both"/>
        <w:rPr>
          <w:rFonts w:ascii="Futura Md BT" w:hAnsi="Futura Md BT" w:cs="Futura Md BT"/>
          <w:color w:val="auto"/>
          <w:sz w:val="22"/>
          <w:szCs w:val="22"/>
        </w:rPr>
      </w:pPr>
      <w:r>
        <w:rPr>
          <w:rFonts w:ascii="Futura Lt BT" w:hAnsi="Futura Lt BT" w:cs="Futura Lt BT"/>
          <w:color w:val="auto"/>
          <w:sz w:val="22"/>
          <w:szCs w:val="22"/>
        </w:rPr>
        <w:t>Luluphi olona hlobo lesondo lusengozini</w:t>
      </w:r>
      <w:r>
        <w:rPr>
          <w:rFonts w:ascii="Futura Md BT" w:hAnsi="Futura Md BT" w:cs="Futura Md BT"/>
          <w:color w:val="auto"/>
          <w:sz w:val="22"/>
          <w:szCs w:val="22"/>
        </w:rPr>
        <w:t xml:space="preserve">?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Ukungakhuseleki ngasemva isondo elenzeka kwilungu langasese lowasetyhini nomntu osele osulelekile kubeka esichengeni sokusulelwa sisifo. Isondo lomva liyingozi kakhulu kuba linokuphumela kukukrazuka okanye imikrwelo kundonci.</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 </w:t>
      </w:r>
    </w:p>
    <w:p w:rsidR="00572A44" w:rsidRDefault="00572A44" w:rsidP="00154A36">
      <w:pPr>
        <w:pStyle w:val="Default0"/>
        <w:jc w:val="both"/>
        <w:rPr>
          <w:rFonts w:ascii="Futura Md BT" w:hAnsi="Futura Md BT" w:cs="Futura Md BT"/>
          <w:color w:val="auto"/>
        </w:rPr>
      </w:pPr>
      <w:r>
        <w:rPr>
          <w:rFonts w:ascii="Futura Md BT" w:hAnsi="Futura Md BT" w:cs="Futura Md BT"/>
          <w:color w:val="auto"/>
        </w:rPr>
        <w:t xml:space="preserve">Ziziphi ezinye iindlela zesondo elikhuselekileyo? </w:t>
      </w:r>
    </w:p>
    <w:p w:rsidR="00572A44" w:rsidRDefault="00572A44" w:rsidP="00154A36">
      <w:pPr>
        <w:pStyle w:val="Default0"/>
        <w:jc w:val="both"/>
        <w:rPr>
          <w:rFonts w:ascii="Futura Md BT" w:hAnsi="Futura Md BT" w:cs="Futura Md BT"/>
          <w:color w:val="auto"/>
          <w:sz w:val="22"/>
          <w:szCs w:val="22"/>
        </w:rPr>
      </w:pPr>
      <w:r>
        <w:rPr>
          <w:rFonts w:ascii="Futura Md BT" w:hAnsi="Futura Md BT" w:cs="Futura Md BT"/>
          <w:color w:val="auto"/>
          <w:sz w:val="22"/>
          <w:szCs w:val="22"/>
        </w:rPr>
        <w:t xml:space="preserve">Esiphantsi kakhulu esingekho ngozini: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Isondo lomlomo kwindoda enxibe ikhondom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Isondo lomlomo kowasetyhini ofake ishiti lelatex okanye iplastiki ukubopha </w:t>
      </w:r>
    </w:p>
    <w:p w:rsidR="00572A44" w:rsidRDefault="00572A44" w:rsidP="00154A36">
      <w:pPr>
        <w:pStyle w:val="Default0"/>
        <w:ind w:left="720"/>
        <w:jc w:val="both"/>
        <w:rPr>
          <w:rFonts w:ascii="Futura Lt BT" w:hAnsi="Futura Lt BT" w:cs="Futura Lt BT"/>
          <w:color w:val="auto"/>
          <w:sz w:val="22"/>
          <w:szCs w:val="22"/>
        </w:rPr>
      </w:pPr>
      <w:r>
        <w:rPr>
          <w:rFonts w:ascii="Futura Lt BT" w:hAnsi="Futura Lt BT" w:cs="Futura Lt BT"/>
          <w:color w:val="auto"/>
          <w:sz w:val="22"/>
          <w:szCs w:val="22"/>
        </w:rPr>
        <w:t xml:space="preserve">Ukuncamisa kakhulu </w:t>
      </w:r>
    </w:p>
    <w:p w:rsidR="00572A44" w:rsidRDefault="00572A44" w:rsidP="00154A36">
      <w:pPr>
        <w:pStyle w:val="Default0"/>
        <w:ind w:left="720"/>
        <w:jc w:val="both"/>
        <w:rPr>
          <w:rFonts w:ascii="Futura Lt BT" w:hAnsi="Futura Lt BT" w:cs="Futura Lt BT"/>
          <w:color w:val="auto"/>
          <w:sz w:val="22"/>
          <w:szCs w:val="22"/>
        </w:rPr>
      </w:pPr>
      <w:r>
        <w:rPr>
          <w:rFonts w:ascii="Futura Lt BT" w:hAnsi="Futura Lt BT" w:cs="Futura Lt BT"/>
          <w:color w:val="auto"/>
          <w:sz w:val="22"/>
          <w:szCs w:val="22"/>
        </w:rPr>
        <w:t xml:space="preserve">Ukuvuselela isondo usebenzisa isandla komnye umntu </w:t>
      </w:r>
    </w:p>
    <w:p w:rsidR="00572A44" w:rsidRDefault="00572A44" w:rsidP="00154A36">
      <w:pPr>
        <w:pStyle w:val="Default0"/>
        <w:ind w:left="720"/>
        <w:jc w:val="both"/>
        <w:rPr>
          <w:rFonts w:ascii="Futura Lt BT" w:hAnsi="Futura Lt BT" w:cs="Futura Lt BT"/>
          <w:color w:val="auto"/>
          <w:sz w:val="22"/>
          <w:szCs w:val="22"/>
        </w:rPr>
      </w:pPr>
      <w:r>
        <w:rPr>
          <w:rFonts w:ascii="Futura Lt BT" w:hAnsi="Futura Lt BT" w:cs="Futura Lt BT"/>
          <w:color w:val="auto"/>
          <w:sz w:val="22"/>
          <w:szCs w:val="22"/>
        </w:rPr>
        <w:t xml:space="preserve">Ukuhlikihla </w:t>
      </w:r>
    </w:p>
    <w:p w:rsidR="00572A44" w:rsidRDefault="00572A44" w:rsidP="00154A36">
      <w:pPr>
        <w:pStyle w:val="Default0"/>
        <w:ind w:left="720"/>
        <w:jc w:val="both"/>
        <w:rPr>
          <w:rFonts w:ascii="Futura Lt BT" w:hAnsi="Futura Lt BT" w:cs="Futura Lt BT"/>
          <w:color w:val="auto"/>
          <w:sz w:val="22"/>
          <w:szCs w:val="22"/>
        </w:rPr>
      </w:pPr>
      <w:r>
        <w:rPr>
          <w:rFonts w:ascii="Futura Lt BT" w:hAnsi="Futura Lt BT" w:cs="Futura Lt BT"/>
          <w:color w:val="auto"/>
          <w:sz w:val="22"/>
          <w:szCs w:val="22"/>
        </w:rPr>
        <w:t xml:space="preserve">Ukuphulula amaphambili </w:t>
      </w:r>
    </w:p>
    <w:p w:rsidR="00572A44" w:rsidRDefault="00572A44" w:rsidP="00154A36">
      <w:pPr>
        <w:pStyle w:val="Default0"/>
        <w:jc w:val="both"/>
        <w:rPr>
          <w:rFonts w:ascii="Futura Md BT" w:hAnsi="Futura Md BT" w:cs="Futura Md BT"/>
          <w:color w:val="auto"/>
          <w:sz w:val="22"/>
          <w:szCs w:val="22"/>
        </w:rPr>
      </w:pPr>
      <w:r>
        <w:rPr>
          <w:rFonts w:ascii="Futura Md BT" w:hAnsi="Futura Md BT" w:cs="Futura Md BT"/>
          <w:color w:val="auto"/>
          <w:sz w:val="22"/>
          <w:szCs w:val="22"/>
        </w:rPr>
        <w:t xml:space="preserve">Ingozi ekwizinga eliphantsi: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Umva okanye ilungu lowasetyhini langasese lokuzala usebenzisa ikhondom yamadoda okanye yabasetyhini </w:t>
      </w:r>
    </w:p>
    <w:p w:rsidR="00572A44" w:rsidRDefault="00572A44" w:rsidP="00154A36">
      <w:pPr>
        <w:pStyle w:val="Default0"/>
        <w:jc w:val="both"/>
        <w:rPr>
          <w:rFonts w:ascii="Futura Lt BT" w:hAnsi="Futura Lt BT" w:cs="Futura Lt BT"/>
          <w:color w:val="auto"/>
          <w:sz w:val="22"/>
          <w:szCs w:val="22"/>
        </w:rPr>
      </w:pPr>
    </w:p>
    <w:p w:rsidR="00572A44" w:rsidRDefault="00572A44" w:rsidP="00154A36">
      <w:pPr>
        <w:pStyle w:val="Default0"/>
        <w:jc w:val="both"/>
        <w:rPr>
          <w:rFonts w:ascii="Futura Md BT" w:hAnsi="Futura Md BT" w:cs="Futura Md BT"/>
          <w:color w:val="auto"/>
        </w:rPr>
      </w:pPr>
      <w:r>
        <w:rPr>
          <w:rFonts w:ascii="Futura Md BT" w:hAnsi="Futura Md BT" w:cs="Futura Md BT"/>
          <w:color w:val="auto"/>
        </w:rPr>
        <w:t>Ukuthethana ngokwabelana ngesondo okukhuselekileyo</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Ukuthethana ngokukhuseleka kokwabelana ngesondo kunokuba yinkqubo enzima kakhulu kubalingane. Ngokukodwa abasetyhini, ngenxa yokungalingani ngesini abanawo amandla okwala indibano yesondo, bakufumanisa kunzima okanye leyo yinto engenakwenzeka kwaphela, ukuba bathethane ngokwabelana ngesondo okukhuselekileyo kunye namaqabane abo. Amaqabane asenokunxibelelanisa isondo elikhuselekileyo nokungathambeki lo nto ingenza basabele ngendlela embi, okanye nangogonyamelo. </w:t>
      </w:r>
    </w:p>
    <w:p w:rsidR="00572A44" w:rsidRDefault="00572A44" w:rsidP="00154A36">
      <w:pPr>
        <w:pStyle w:val="Default0"/>
        <w:jc w:val="both"/>
        <w:rPr>
          <w:rFonts w:ascii="Arial" w:hAnsi="Arial" w:cs="Arial"/>
          <w:color w:val="auto"/>
          <w:sz w:val="22"/>
          <w:szCs w:val="22"/>
        </w:rPr>
      </w:pPr>
      <w:r>
        <w:rPr>
          <w:rFonts w:ascii="Arial" w:hAnsi="Arial" w:cs="Arial"/>
          <w:b/>
          <w:bCs/>
          <w:color w:val="auto"/>
          <w:sz w:val="22"/>
          <w:szCs w:val="22"/>
        </w:rPr>
        <w:t xml:space="preserve">Ukuthethana ngokusebenzisa ikhondom kunokwamkelwa: </w:t>
      </w:r>
    </w:p>
    <w:p w:rsidR="00572A44" w:rsidRDefault="00572A44" w:rsidP="00154A36">
      <w:pPr>
        <w:pStyle w:val="Default0"/>
        <w:numPr>
          <w:ilvl w:val="1"/>
          <w:numId w:val="50"/>
        </w:numPr>
        <w:ind w:left="720" w:hanging="360"/>
        <w:jc w:val="both"/>
        <w:rPr>
          <w:rFonts w:ascii="Arial" w:hAnsi="Arial" w:cs="Arial"/>
          <w:color w:val="auto"/>
          <w:sz w:val="22"/>
          <w:szCs w:val="22"/>
        </w:rPr>
      </w:pPr>
      <w:r>
        <w:rPr>
          <w:rFonts w:ascii="Arial" w:hAnsi="Arial" w:cs="Arial"/>
          <w:color w:val="auto"/>
          <w:sz w:val="22"/>
          <w:szCs w:val="22"/>
        </w:rPr>
        <w:t xml:space="preserve">• Qwalasela iindlela zokuwothula lo mba kwiqabane lakho ngendlela engasongeliyo </w:t>
      </w:r>
    </w:p>
    <w:p w:rsidR="00572A44" w:rsidRDefault="00572A44" w:rsidP="00154A36">
      <w:pPr>
        <w:pStyle w:val="Default0"/>
        <w:numPr>
          <w:ilvl w:val="1"/>
          <w:numId w:val="50"/>
        </w:numPr>
        <w:ind w:left="720" w:hanging="360"/>
        <w:jc w:val="both"/>
        <w:rPr>
          <w:rFonts w:ascii="Arial" w:hAnsi="Arial" w:cs="Arial"/>
          <w:color w:val="auto"/>
          <w:sz w:val="22"/>
          <w:szCs w:val="22"/>
        </w:rPr>
      </w:pPr>
      <w:r>
        <w:rPr>
          <w:rFonts w:ascii="Arial" w:hAnsi="Arial" w:cs="Arial"/>
          <w:color w:val="auto"/>
          <w:sz w:val="22"/>
          <w:szCs w:val="22"/>
        </w:rPr>
        <w:t xml:space="preserve">• Ukuchonga nokuqhelisela iingxoxo ngokusetyenziswa kwekhondom neendlela asabela ngayo amaqabanae ngezingxengxezo zokungasebenzisi iikhondom </w:t>
      </w:r>
    </w:p>
    <w:p w:rsidR="00572A44" w:rsidRDefault="00572A44" w:rsidP="00154A36">
      <w:pPr>
        <w:pStyle w:val="Default0"/>
        <w:numPr>
          <w:ilvl w:val="1"/>
          <w:numId w:val="50"/>
        </w:numPr>
        <w:ind w:left="720" w:hanging="360"/>
        <w:jc w:val="both"/>
        <w:rPr>
          <w:rFonts w:ascii="Arial" w:hAnsi="Arial" w:cs="Arial"/>
          <w:color w:val="auto"/>
          <w:sz w:val="22"/>
          <w:szCs w:val="22"/>
        </w:rPr>
      </w:pPr>
      <w:r>
        <w:rPr>
          <w:rFonts w:ascii="Arial" w:hAnsi="Arial" w:cs="Arial"/>
          <w:color w:val="auto"/>
          <w:sz w:val="22"/>
          <w:szCs w:val="22"/>
        </w:rPr>
        <w:t>• Ukuqhelisela ukuba nesibindi</w:t>
      </w:r>
    </w:p>
    <w:p w:rsidR="00572A44" w:rsidRDefault="00572A44" w:rsidP="00154A36">
      <w:pPr>
        <w:pStyle w:val="Default0"/>
        <w:numPr>
          <w:ilvl w:val="1"/>
          <w:numId w:val="50"/>
        </w:numPr>
        <w:ind w:left="720" w:hanging="360"/>
        <w:jc w:val="both"/>
        <w:rPr>
          <w:rFonts w:ascii="Arial" w:hAnsi="Arial" w:cs="Arial"/>
          <w:color w:val="auto"/>
          <w:sz w:val="22"/>
          <w:szCs w:val="22"/>
        </w:rPr>
      </w:pPr>
      <w:r>
        <w:rPr>
          <w:rFonts w:ascii="Arial" w:hAnsi="Arial" w:cs="Arial"/>
          <w:color w:val="auto"/>
          <w:sz w:val="28"/>
          <w:szCs w:val="28"/>
        </w:rPr>
        <w:t xml:space="preserve">• </w:t>
      </w:r>
      <w:r>
        <w:rPr>
          <w:rFonts w:ascii="Arial" w:hAnsi="Arial" w:cs="Arial"/>
          <w:color w:val="auto"/>
          <w:sz w:val="22"/>
          <w:szCs w:val="22"/>
        </w:rPr>
        <w:t>Ukuchonga iindlela zokunxibelelana namaqabane ngokungqalileyo ngokomzekelo, inkcazelo okanye uluncwadi lwasekliniki, ukubeka iikhondom kwindawo ezibonakalayo okanye ukuxubusha ngeemeko zabanye</w:t>
      </w:r>
    </w:p>
    <w:p w:rsidR="00572A44" w:rsidRDefault="00572A44" w:rsidP="00154A36">
      <w:pPr>
        <w:jc w:val="both"/>
        <w:rPr>
          <w:sz w:val="22"/>
          <w:szCs w:val="22"/>
        </w:rPr>
      </w:pPr>
    </w:p>
    <w:p w:rsidR="00572A44" w:rsidRDefault="00572A44" w:rsidP="00154A36">
      <w:pPr>
        <w:jc w:val="both"/>
      </w:pPr>
    </w:p>
    <w:p w:rsidR="00572A44" w:rsidRDefault="00572A44" w:rsidP="00154A36">
      <w:pPr>
        <w:jc w:val="both"/>
        <w:rPr>
          <w:b/>
          <w:bCs/>
        </w:rPr>
      </w:pPr>
      <w:r>
        <w:t>  </w:t>
      </w:r>
      <w:r w:rsidRPr="000B6017">
        <w:rPr>
          <w:b/>
        </w:rPr>
        <w:t>II</w:t>
      </w:r>
      <w:r>
        <w:rPr>
          <w:b/>
          <w:bCs/>
        </w:rPr>
        <w:t>KHONDOM</w:t>
      </w:r>
    </w:p>
    <w:p w:rsidR="00572A44" w:rsidRDefault="00572A44" w:rsidP="00154A36">
      <w:pPr>
        <w:jc w:val="both"/>
      </w:pPr>
    </w:p>
    <w:p w:rsidR="00572A44" w:rsidRDefault="00572A44" w:rsidP="00154A36">
      <w:pPr>
        <w:jc w:val="both"/>
        <w:rPr>
          <w:b/>
          <w:bCs/>
        </w:rPr>
      </w:pPr>
      <w:r w:rsidRPr="00A04D27">
        <w:rPr>
          <w:b/>
          <w:bCs/>
          <w:noProof/>
          <w:lang w:val="de-CH" w:eastAsia="ko-KR"/>
        </w:rPr>
        <w:pict>
          <v:shape id="Picture 21" o:spid="_x0000_i1045" type="#_x0000_t75" alt="Apha siboniswa isandla esivulekile, kuso kune khondom yamadoda" style="width:170.25pt;height:91.5pt;visibility:visible">
            <v:imagedata r:id="rId28" o:title=""/>
          </v:shape>
        </w:pict>
      </w:r>
      <w:r>
        <w:rPr>
          <w:b/>
          <w:bCs/>
        </w:rPr>
        <w:t>                                                           </w:t>
      </w:r>
    </w:p>
    <w:p w:rsidR="00572A44" w:rsidRPr="008337E0" w:rsidRDefault="00572A44" w:rsidP="00154A36">
      <w:pPr>
        <w:jc w:val="both"/>
        <w:rPr>
          <w:b/>
          <w:bCs/>
        </w:rPr>
      </w:pPr>
      <w:r>
        <w:rPr>
          <w:b/>
          <w:bCs/>
        </w:rPr>
        <w:t xml:space="preserve">    </w:t>
      </w:r>
    </w:p>
    <w:p w:rsidR="00572A44" w:rsidRDefault="00572A44" w:rsidP="00154A36">
      <w:pPr>
        <w:pStyle w:val="Default0"/>
        <w:jc w:val="both"/>
        <w:rPr>
          <w:rFonts w:ascii="Futura Lt BT" w:hAnsi="Futura Lt BT" w:cs="Futura Lt BT"/>
          <w:color w:val="auto"/>
          <w:sz w:val="22"/>
          <w:szCs w:val="22"/>
        </w:rPr>
      </w:pPr>
      <w:r>
        <w:rPr>
          <w:rFonts w:ascii="Futura Md BT" w:hAnsi="Futura Md BT" w:cs="Futura Md BT"/>
          <w:color w:val="auto"/>
          <w:sz w:val="22"/>
          <w:szCs w:val="22"/>
        </w:rPr>
        <w:t>Iikhondom zamadoda zenziwe nge</w:t>
      </w:r>
      <w:r>
        <w:rPr>
          <w:rFonts w:ascii="Futura Lt BT" w:hAnsi="Futura Lt BT" w:cs="Futura Lt BT"/>
          <w:color w:val="auto"/>
          <w:sz w:val="22"/>
          <w:szCs w:val="22"/>
        </w:rPr>
        <w:t xml:space="preserve">latex okanye ipolyurethane kwaye ayikwazi ukuphumela iHIV okanye nakuphina ukusulelwa okudluliselwa ngesini. Ngokusebenzisa rhoqo nangokuzingisileyo ngokuchanekileyo iikhondom zinokusebenza kakuhle kakhulu ukulwa i-HIV nezinye izifo ezidluliselwa ngeendibano zesondo ezosulelayo nokukhulelwa. </w:t>
      </w:r>
    </w:p>
    <w:p w:rsidR="00572A44" w:rsidRDefault="00572A44" w:rsidP="00154A36">
      <w:pPr>
        <w:pStyle w:val="Default0"/>
        <w:jc w:val="both"/>
        <w:rPr>
          <w:rFonts w:ascii="Comic Sans MS" w:hAnsi="Comic Sans MS" w:cs="Comic Sans MS"/>
          <w:color w:val="auto"/>
          <w:sz w:val="22"/>
          <w:szCs w:val="22"/>
        </w:rPr>
      </w:pPr>
      <w:r>
        <w:rPr>
          <w:rFonts w:ascii="Comic Sans MS" w:hAnsi="Comic Sans MS" w:cs="Comic Sans MS"/>
          <w:color w:val="auto"/>
          <w:sz w:val="22"/>
          <w:szCs w:val="22"/>
        </w:rPr>
        <w:t>Ukusilela kwekhondom kunokwenzeka ngenxa yokuba isetyenziswe ngendlela engachanekanga, kunokuba igqabhukile yona ngokwayo .</w:t>
      </w:r>
    </w:p>
    <w:p w:rsidR="00572A44" w:rsidRDefault="00572A44" w:rsidP="00154A36">
      <w:pPr>
        <w:jc w:val="both"/>
        <w:rPr>
          <w:rFonts w:ascii="Comic Sans MS" w:hAnsi="Comic Sans MS" w:cs="Comic Sans MS"/>
          <w:sz w:val="22"/>
          <w:szCs w:val="22"/>
        </w:rPr>
        <w:sectPr w:rsidR="00572A44">
          <w:pgSz w:w="12240" w:h="15840"/>
          <w:pgMar w:top="1440" w:right="1800" w:bottom="1440" w:left="1800" w:header="720" w:footer="720" w:gutter="0"/>
          <w:cols w:space="720"/>
        </w:sectPr>
      </w:pPr>
    </w:p>
    <w:p w:rsidR="00572A44" w:rsidRDefault="00572A44" w:rsidP="00154A36">
      <w:pPr>
        <w:pStyle w:val="Default0"/>
        <w:numPr>
          <w:ilvl w:val="0"/>
          <w:numId w:val="51"/>
        </w:numPr>
        <w:jc w:val="both"/>
        <w:rPr>
          <w:rFonts w:cs="Times New Roman"/>
          <w:color w:val="auto"/>
        </w:rPr>
      </w:pPr>
    </w:p>
    <w:p w:rsidR="00572A44" w:rsidRDefault="00572A44" w:rsidP="00154A36">
      <w:pPr>
        <w:pStyle w:val="Default0"/>
        <w:jc w:val="both"/>
        <w:rPr>
          <w:rFonts w:ascii="Futura Lt BT" w:hAnsi="Futura Lt BT" w:cs="Futura Lt BT"/>
          <w:color w:val="auto"/>
          <w:sz w:val="22"/>
          <w:szCs w:val="22"/>
        </w:rPr>
      </w:pPr>
      <w:r>
        <w:rPr>
          <w:rFonts w:ascii="Futura Md BT" w:hAnsi="Futura Md BT" w:cs="Futura Md BT"/>
          <w:color w:val="auto"/>
          <w:sz w:val="22"/>
          <w:szCs w:val="22"/>
        </w:rPr>
        <w:t>Iikhondom zabasetyhini zenziwe ngento ebizwa ngokuba yi-</w:t>
      </w:r>
      <w:r>
        <w:rPr>
          <w:rFonts w:ascii="Futura Lt BT" w:hAnsi="Futura Lt BT" w:cs="Futura Lt BT"/>
          <w:color w:val="auto"/>
          <w:sz w:val="22"/>
          <w:szCs w:val="22"/>
        </w:rPr>
        <w:t xml:space="preserve">olyurethane kwaye idlozi alinako ukuphumela okanye i-HIV xa isetyenziswa kakuhle. </w:t>
      </w:r>
    </w:p>
    <w:p w:rsidR="00572A44" w:rsidRDefault="00572A44" w:rsidP="00154A36">
      <w:pPr>
        <w:pStyle w:val="Default0"/>
        <w:jc w:val="both"/>
        <w:rPr>
          <w:rFonts w:ascii="Comic Sans MS" w:hAnsi="Comic Sans MS" w:cs="Comic Sans MS"/>
          <w:color w:val="auto"/>
          <w:sz w:val="22"/>
          <w:szCs w:val="22"/>
        </w:rPr>
      </w:pPr>
      <w:r>
        <w:rPr>
          <w:rFonts w:ascii="Comic Sans MS" w:hAnsi="Comic Sans MS" w:cs="Comic Sans MS"/>
          <w:color w:val="auto"/>
          <w:sz w:val="22"/>
          <w:szCs w:val="22"/>
        </w:rPr>
        <w:t xml:space="preserve">Enye into elunge ngayo le yabasetyhini xa ithelekiswa nekhondom yamadoda bubukhulu nendlela emile ngayo iyakwazi ukugubungela ummandla omkhulu, kuquka namanye amalungu angasese angaphandle.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Iintsomi nokungathandi ukusebenzisa iikhondom kuquka: </w:t>
      </w:r>
    </w:p>
    <w:p w:rsidR="00572A44" w:rsidRDefault="00572A44" w:rsidP="00154A36">
      <w:pPr>
        <w:pStyle w:val="Default0"/>
        <w:numPr>
          <w:ilvl w:val="1"/>
          <w:numId w:val="51"/>
        </w:numPr>
        <w:ind w:left="720" w:hanging="360"/>
        <w:jc w:val="both"/>
        <w:rPr>
          <w:rFonts w:ascii="Futura Lt BT" w:hAnsi="Futura Lt BT" w:cs="Futura Lt BT"/>
          <w:color w:val="auto"/>
          <w:sz w:val="20"/>
          <w:szCs w:val="20"/>
        </w:rPr>
      </w:pPr>
      <w:r>
        <w:rPr>
          <w:rFonts w:ascii="Futura Lt BT" w:hAnsi="Futura Lt BT" w:cs="Futura Lt BT"/>
          <w:color w:val="auto"/>
          <w:sz w:val="20"/>
          <w:szCs w:val="20"/>
        </w:rPr>
        <w:t xml:space="preserve">• Ukusebenzisa ikhondom kunxityelelwanisa nokungazali okanye umsebenzi wesondo </w:t>
      </w:r>
    </w:p>
    <w:p w:rsidR="00572A44" w:rsidRDefault="00572A44" w:rsidP="00154A36">
      <w:pPr>
        <w:pStyle w:val="Default0"/>
        <w:numPr>
          <w:ilvl w:val="1"/>
          <w:numId w:val="51"/>
        </w:numPr>
        <w:ind w:left="720" w:hanging="360"/>
        <w:jc w:val="both"/>
        <w:rPr>
          <w:rFonts w:ascii="Futura Lt BT" w:hAnsi="Futura Lt BT" w:cs="Futura Lt BT"/>
          <w:color w:val="auto"/>
          <w:sz w:val="20"/>
          <w:szCs w:val="20"/>
        </w:rPr>
      </w:pPr>
      <w:r w:rsidRPr="007F061E">
        <w:rPr>
          <w:rFonts w:ascii="Futura Lt BT" w:hAnsi="Futura Lt BT" w:cs="Futura Lt BT"/>
          <w:color w:val="auto"/>
          <w:sz w:val="20"/>
          <w:szCs w:val="20"/>
        </w:rPr>
        <w:t xml:space="preserve">• </w:t>
      </w:r>
      <w:r>
        <w:rPr>
          <w:rFonts w:ascii="Futura Lt BT" w:hAnsi="Futura Lt BT" w:cs="Futura Lt BT"/>
          <w:color w:val="auto"/>
          <w:sz w:val="20"/>
          <w:szCs w:val="20"/>
        </w:rPr>
        <w:t>Iikhondom</w:t>
      </w:r>
      <w:r w:rsidRPr="007F061E">
        <w:rPr>
          <w:rFonts w:ascii="Futura Lt BT" w:hAnsi="Futura Lt BT" w:cs="Futura Lt BT"/>
          <w:color w:val="auto"/>
          <w:sz w:val="20"/>
          <w:szCs w:val="20"/>
        </w:rPr>
        <w:t xml:space="preserve"> zezeqela elithile, abantu abanjalo abasulelwe zizifo ezasulelayo, abasebenzi abathengisa nges</w:t>
      </w:r>
      <w:r>
        <w:rPr>
          <w:rFonts w:ascii="Futura Lt BT" w:hAnsi="Futura Lt BT" w:cs="Futura Lt BT"/>
          <w:color w:val="auto"/>
          <w:sz w:val="20"/>
          <w:szCs w:val="20"/>
        </w:rPr>
        <w:t>ondo</w:t>
      </w:r>
      <w:r w:rsidRPr="007F061E">
        <w:rPr>
          <w:rFonts w:ascii="Futura Lt BT" w:hAnsi="Futura Lt BT" w:cs="Futura Lt BT"/>
          <w:color w:val="auto"/>
          <w:sz w:val="20"/>
          <w:szCs w:val="20"/>
        </w:rPr>
        <w:t xml:space="preserve"> nabathingi babo, amajoni, okanye abafikisayo </w:t>
      </w:r>
    </w:p>
    <w:p w:rsidR="00572A44" w:rsidRPr="007F061E" w:rsidRDefault="00572A44" w:rsidP="00154A36">
      <w:pPr>
        <w:pStyle w:val="Default0"/>
        <w:numPr>
          <w:ilvl w:val="1"/>
          <w:numId w:val="51"/>
        </w:numPr>
        <w:ind w:left="720" w:hanging="360"/>
        <w:jc w:val="both"/>
        <w:rPr>
          <w:rFonts w:ascii="Futura Lt BT" w:hAnsi="Futura Lt BT" w:cs="Futura Lt BT"/>
          <w:color w:val="auto"/>
          <w:sz w:val="20"/>
          <w:szCs w:val="20"/>
        </w:rPr>
      </w:pPr>
      <w:r w:rsidRPr="007F061E">
        <w:rPr>
          <w:rFonts w:ascii="Futura Lt BT" w:hAnsi="Futura Lt BT" w:cs="Futura Lt BT"/>
          <w:color w:val="auto"/>
          <w:sz w:val="20"/>
          <w:szCs w:val="20"/>
        </w:rPr>
        <w:t xml:space="preserve">• </w:t>
      </w:r>
      <w:r>
        <w:rPr>
          <w:rFonts w:ascii="Futura Lt BT" w:hAnsi="Futura Lt BT" w:cs="Futura Lt BT"/>
          <w:color w:val="auto"/>
          <w:sz w:val="20"/>
          <w:szCs w:val="20"/>
        </w:rPr>
        <w:t>Ikhondom zigqabhuka lula</w:t>
      </w:r>
      <w:r w:rsidRPr="007F061E">
        <w:rPr>
          <w:rFonts w:ascii="Futura Lt BT" w:hAnsi="Futura Lt BT" w:cs="Futura Lt BT"/>
          <w:color w:val="auto"/>
          <w:sz w:val="20"/>
          <w:szCs w:val="20"/>
        </w:rPr>
        <w:t xml:space="preserve"> </w:t>
      </w:r>
    </w:p>
    <w:p w:rsidR="00572A44" w:rsidRDefault="00572A44" w:rsidP="00154A36">
      <w:pPr>
        <w:pStyle w:val="Default0"/>
        <w:numPr>
          <w:ilvl w:val="1"/>
          <w:numId w:val="51"/>
        </w:numPr>
        <w:ind w:left="720" w:hanging="360"/>
        <w:jc w:val="both"/>
        <w:rPr>
          <w:rFonts w:ascii="Futura Lt BT" w:hAnsi="Futura Lt BT" w:cs="Futura Lt BT"/>
          <w:color w:val="auto"/>
          <w:sz w:val="20"/>
          <w:szCs w:val="20"/>
        </w:rPr>
      </w:pPr>
      <w:r>
        <w:rPr>
          <w:rFonts w:ascii="Futura Lt BT" w:hAnsi="Futura Lt BT" w:cs="Futura Lt BT"/>
          <w:color w:val="auto"/>
          <w:sz w:val="20"/>
          <w:szCs w:val="20"/>
        </w:rPr>
        <w:t xml:space="preserve">•I-HIV inako ukuphumela ngaphaya kwekhondom </w:t>
      </w:r>
    </w:p>
    <w:p w:rsidR="00572A44" w:rsidRDefault="00572A44" w:rsidP="00154A36">
      <w:pPr>
        <w:pStyle w:val="Default0"/>
        <w:numPr>
          <w:ilvl w:val="1"/>
          <w:numId w:val="51"/>
        </w:numPr>
        <w:ind w:left="720" w:hanging="360"/>
        <w:jc w:val="both"/>
        <w:rPr>
          <w:rFonts w:ascii="Futura Lt BT" w:hAnsi="Futura Lt BT" w:cs="Futura Lt BT"/>
          <w:color w:val="auto"/>
          <w:sz w:val="20"/>
          <w:szCs w:val="20"/>
        </w:rPr>
      </w:pPr>
      <w:r>
        <w:rPr>
          <w:rFonts w:ascii="Futura Lt BT" w:hAnsi="Futura Lt BT" w:cs="Futura Lt BT"/>
          <w:color w:val="auto"/>
        </w:rPr>
        <w:t>• I</w:t>
      </w:r>
      <w:r>
        <w:rPr>
          <w:rFonts w:ascii="Futura Lt BT" w:hAnsi="Futura Lt BT" w:cs="Futura Lt BT"/>
          <w:color w:val="auto"/>
          <w:sz w:val="20"/>
          <w:szCs w:val="20"/>
        </w:rPr>
        <w:t xml:space="preserve">cebiso lokusebenzisa ikhondom ngumlingane kutheka ukuba umlingane omsulwa utyhola umlingane ukuba akathembekanga </w:t>
      </w:r>
    </w:p>
    <w:p w:rsidR="00572A44" w:rsidRDefault="00572A44" w:rsidP="00154A36">
      <w:pPr>
        <w:pStyle w:val="Default0"/>
        <w:numPr>
          <w:ilvl w:val="0"/>
          <w:numId w:val="51"/>
        </w:numPr>
        <w:ind w:left="360"/>
        <w:jc w:val="both"/>
        <w:rPr>
          <w:rFonts w:ascii="Futura Lt BT" w:hAnsi="Futura Lt BT" w:cs="Futura Lt BT"/>
          <w:color w:val="auto"/>
          <w:sz w:val="20"/>
          <w:szCs w:val="20"/>
        </w:rPr>
      </w:pPr>
    </w:p>
    <w:p w:rsidR="00572A44" w:rsidRDefault="00572A44" w:rsidP="00154A36">
      <w:pPr>
        <w:pStyle w:val="Default0"/>
        <w:ind w:left="360"/>
        <w:jc w:val="both"/>
        <w:rPr>
          <w:rFonts w:ascii="Comic Sans MS" w:hAnsi="Comic Sans MS" w:cs="Comic Sans MS"/>
          <w:color w:val="auto"/>
          <w:sz w:val="22"/>
          <w:szCs w:val="22"/>
        </w:rPr>
      </w:pPr>
      <w:r>
        <w:rPr>
          <w:rFonts w:ascii="Comic Sans MS" w:hAnsi="Comic Sans MS" w:cs="Comic Sans MS"/>
          <w:color w:val="auto"/>
          <w:sz w:val="22"/>
          <w:szCs w:val="22"/>
        </w:rPr>
        <w:t xml:space="preserve">Ukusasaza ezi ntsomi kusasaza isifo. </w:t>
      </w:r>
    </w:p>
    <w:p w:rsidR="00572A44" w:rsidRDefault="00572A44" w:rsidP="00154A36">
      <w:pPr>
        <w:pStyle w:val="Default0"/>
        <w:ind w:left="360"/>
        <w:jc w:val="both"/>
        <w:rPr>
          <w:rFonts w:ascii="Comic Sans MS" w:hAnsi="Comic Sans MS" w:cs="Comic Sans MS"/>
          <w:color w:val="auto"/>
          <w:sz w:val="22"/>
          <w:szCs w:val="22"/>
        </w:rPr>
      </w:pPr>
      <w:r>
        <w:rPr>
          <w:rFonts w:ascii="Comic Sans MS" w:hAnsi="Comic Sans MS" w:cs="Comic Sans MS"/>
          <w:color w:val="auto"/>
          <w:sz w:val="22"/>
          <w:szCs w:val="22"/>
        </w:rPr>
        <w:t xml:space="preserve">Zifundise wena nabanye!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Vuyo: Yonke le nkcazelo ingentla iza kuthi ivela kumaZantsi e-Afrika “ Amanyathelo eprojekthi elandelayo”. Le projekthi ibandakanya ukuqokelelwa  kwemiqulu ekhuthazayo nemiboniso bhanyabhanya emifutshane ngendlela abantu nemibutho abaqhubana ngayo ne-</w:t>
      </w:r>
      <w:r>
        <w:rPr>
          <w:rFonts w:ascii="Futura LtCn BT" w:hAnsi="Futura LtCn BT" w:cs="Futura LtCn BT"/>
          <w:color w:val="auto"/>
        </w:rPr>
        <w:t xml:space="preserve">HIV/AIDS namhlanje. Ukongezelela kule nkcazelo engemiboniso bhanyabhanya kukho enye inkcazelo eninzi ngemiba yeHIV/AIDS kwi-website yabo (http://www.dayzero.co.za/steps/). Ndiyifumanise iyiprojekthi ebangela umdla. Ukuba ukhe wanalo ithuba, hlolisisa iwebsite yabo; uya kuyifumanisa ibangela umdla nawe! </w:t>
      </w:r>
    </w:p>
    <w:p w:rsidR="00572A44" w:rsidRDefault="00572A44" w:rsidP="00154A36">
      <w:pPr>
        <w:pStyle w:val="Default0"/>
        <w:jc w:val="both"/>
        <w:rPr>
          <w:rFonts w:ascii="Futura LtCn BT" w:hAnsi="Futura LtCn BT" w:cs="Futura LtCn BT"/>
          <w:color w:val="auto"/>
        </w:rPr>
      </w:pPr>
      <w:r>
        <w:rPr>
          <w:rFonts w:ascii="Futura LtCn BT" w:hAnsi="Futura LtCn BT" w:cs="Futura LtCn BT"/>
          <w:color w:val="auto"/>
        </w:rPr>
        <w:t xml:space="preserve">Ngoku ke, masibuyele emsebenzini. Kubalulekile ngathi ukwazi indlela yokunxiba iikhondom kakuhle ukuze sizokuqinisekisa ukuba isikhusela kakuhle singasulelwa yi-HIV nezinye ii-STI. Ngoko ke makhe sikhangele kule mifanekiso ilandelayo. Kwaye ke nceda, ungoyikiswa yile mifanekiso; ngenxa yolwazi nempilo yethu sifanele sicacelwe ngawo onke amanyathelo okunxiba iikhondom nokuzikhulula. </w:t>
      </w:r>
    </w:p>
    <w:p w:rsidR="00572A44" w:rsidRDefault="00572A44" w:rsidP="00154A36">
      <w:pPr>
        <w:shd w:val="clear" w:color="auto" w:fill="E0E0E0"/>
        <w:jc w:val="both"/>
        <w:rPr>
          <w:sz w:val="22"/>
          <w:szCs w:val="22"/>
        </w:rPr>
      </w:pP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Nandi: Kulungile ke</w:t>
      </w:r>
      <w:r>
        <w:rPr>
          <w:rFonts w:ascii="Futura LtCn BT" w:hAnsi="Futura LtCn BT" w:cs="Futura LtCn BT"/>
          <w:color w:val="auto"/>
        </w:rPr>
        <w:t xml:space="preserve">, makhe sikhangele ikhondom yabasetyhini kuqala… </w:t>
      </w:r>
    </w:p>
    <w:p w:rsidR="00572A44" w:rsidRDefault="00572A44" w:rsidP="00154A36">
      <w:pPr>
        <w:shd w:val="clear" w:color="auto" w:fill="E0E0E0"/>
        <w:jc w:val="both"/>
        <w:rPr>
          <w:sz w:val="22"/>
          <w:szCs w:val="22"/>
        </w:rPr>
      </w:pPr>
    </w:p>
    <w:p w:rsidR="00572A44" w:rsidRDefault="00572A44" w:rsidP="00154A36">
      <w:pPr>
        <w:jc w:val="both"/>
        <w:rPr>
          <w:b/>
          <w:bCs/>
        </w:rPr>
      </w:pPr>
    </w:p>
    <w:p w:rsidR="00572A44" w:rsidRDefault="00572A44" w:rsidP="00154A36">
      <w:pPr>
        <w:jc w:val="both"/>
        <w:rPr>
          <w:b/>
          <w:bCs/>
        </w:rPr>
      </w:pPr>
    </w:p>
    <w:p w:rsidR="00572A44" w:rsidRDefault="00572A44" w:rsidP="00154A36">
      <w:pPr>
        <w:jc w:val="both"/>
        <w:rPr>
          <w:b/>
          <w:bCs/>
        </w:rPr>
      </w:pPr>
    </w:p>
    <w:p w:rsidR="00572A44" w:rsidRDefault="00572A44" w:rsidP="00154A36">
      <w:pPr>
        <w:jc w:val="both"/>
        <w:rPr>
          <w:b/>
          <w:bCs/>
        </w:rPr>
      </w:pPr>
      <w:r>
        <w:rPr>
          <w:b/>
          <w:bCs/>
        </w:rPr>
        <w:t>                                Isetyenziswa kanjani ikhondom yabasetyhini?</w:t>
      </w:r>
    </w:p>
    <w:p w:rsidR="00572A44" w:rsidRDefault="00572A44" w:rsidP="00154A36">
      <w:pPr>
        <w:jc w:val="both"/>
        <w:rPr>
          <w:b/>
          <w:bCs/>
        </w:rPr>
      </w:pPr>
    </w:p>
    <w:p w:rsidR="00572A44" w:rsidRDefault="00572A44" w:rsidP="00154A36">
      <w:pPr>
        <w:jc w:val="both"/>
        <w:rPr>
          <w:b/>
          <w:bCs/>
        </w:rPr>
      </w:pPr>
      <w:r>
        <w:rPr>
          <w:b/>
          <w:bCs/>
        </w:rPr>
        <w:t xml:space="preserve">                       </w:t>
      </w:r>
      <w:r w:rsidRPr="00A04D27">
        <w:rPr>
          <w:b/>
          <w:bCs/>
          <w:noProof/>
          <w:lang w:val="de-CH" w:eastAsia="ko-KR"/>
        </w:rPr>
        <w:pict>
          <v:shape id="Picture 22" o:spid="_x0000_i1046" type="#_x0000_t75" alt="Ifoto yokuqala ibonisa izandla zomntu wasetyhini zivula ipakathe yekhondom." style="width:147.75pt;height:119.25pt;visibility:visible">
            <v:imagedata r:id="rId29" o:title=""/>
          </v:shape>
        </w:pict>
      </w:r>
      <w:r>
        <w:rPr>
          <w:b/>
          <w:bCs/>
        </w:rPr>
        <w:t>    </w:t>
      </w:r>
      <w:r w:rsidRPr="00A04D27">
        <w:rPr>
          <w:b/>
          <w:bCs/>
          <w:noProof/>
          <w:lang w:val="de-CH" w:eastAsia="ko-KR"/>
        </w:rPr>
        <w:pict>
          <v:shape id="Picture 23" o:spid="_x0000_i1047" type="#_x0000_t75" alt="Ifoto yesibini ibonisa ikhondom yabasetyini uba imi njani. Ifoto lena ibonissa isandla esiphethe ikhondom. Ikhondom le inezanqa ezimbini, esinye singena ngaphakathi esinye sishiyile ngaphandle." style="width:125.25pt;height:120pt;visibility:visible">
            <v:imagedata r:id="rId30" o:title=""/>
          </v:shape>
        </w:pict>
      </w:r>
    </w:p>
    <w:p w:rsidR="00572A44" w:rsidRDefault="00572A44" w:rsidP="00154A36">
      <w:pPr>
        <w:pStyle w:val="Default0"/>
        <w:jc w:val="both"/>
        <w:rPr>
          <w:rFonts w:ascii="Futura Md BT" w:hAnsi="Futura Md BT" w:cs="Futura Md BT"/>
          <w:color w:val="auto"/>
        </w:rPr>
      </w:pPr>
      <w:r>
        <w:rPr>
          <w:rFonts w:ascii="Futura Md BT" w:hAnsi="Futura Md BT" w:cs="Futura Md BT"/>
          <w:color w:val="auto"/>
        </w:rPr>
        <w:t>Indlela yokusebenzisa ikhondom yabasetyhini kakuhle</w:t>
      </w:r>
      <w:r>
        <w:rPr>
          <w:rFonts w:ascii="Futura Md BT" w:hAnsi="Futura Md BT" w:cs="Futura Md BT"/>
          <w:color w:val="auto"/>
          <w:sz w:val="14"/>
          <w:szCs w:val="14"/>
        </w:rPr>
        <w:t>xxxv</w:t>
      </w:r>
      <w:r>
        <w:rPr>
          <w:rFonts w:ascii="Futura Md BT" w:hAnsi="Futura Md BT" w:cs="Futura Md BT"/>
          <w:color w:val="auto"/>
        </w:rPr>
        <w:t xml:space="preserve">: </w:t>
      </w:r>
    </w:p>
    <w:p w:rsidR="00572A44" w:rsidRDefault="00572A44" w:rsidP="00154A36">
      <w:pPr>
        <w:pStyle w:val="Default0"/>
        <w:numPr>
          <w:ilvl w:val="1"/>
          <w:numId w:val="52"/>
        </w:numPr>
        <w:ind w:left="720" w:hanging="360"/>
        <w:jc w:val="both"/>
        <w:rPr>
          <w:rFonts w:ascii="Futura Bk BT" w:hAnsi="Futura Bk BT" w:cs="Futura Bk BT"/>
          <w:color w:val="auto"/>
        </w:rPr>
      </w:pPr>
      <w:r w:rsidRPr="00C83D47">
        <w:rPr>
          <w:rFonts w:ascii="Futura Bk BT" w:hAnsi="Futura Bk BT" w:cs="Futura Bk BT"/>
          <w:color w:val="auto"/>
        </w:rPr>
        <w:t>1. Vula ipakethe yekhondom y</w:t>
      </w:r>
      <w:r>
        <w:rPr>
          <w:rFonts w:ascii="Futura Bk BT" w:hAnsi="Futura Bk BT" w:cs="Futura Bk BT"/>
          <w:color w:val="auto"/>
        </w:rPr>
        <w:t>abasetyhini</w:t>
      </w:r>
      <w:r w:rsidRPr="00C83D47">
        <w:rPr>
          <w:rFonts w:ascii="Futura Bk BT" w:hAnsi="Futura Bk BT" w:cs="Futura Bk BT"/>
          <w:color w:val="auto"/>
        </w:rPr>
        <w:t xml:space="preserve"> kakuhle ngocoselelo; krazula umntla kwipakethi leyo, Musa ukusebenzisa izikere okanye imela xa uyivula. </w:t>
      </w:r>
    </w:p>
    <w:p w:rsidR="00572A44" w:rsidRPr="00C83D47" w:rsidRDefault="00572A44" w:rsidP="00154A36">
      <w:pPr>
        <w:pStyle w:val="Default0"/>
        <w:numPr>
          <w:ilvl w:val="1"/>
          <w:numId w:val="52"/>
        </w:numPr>
        <w:ind w:left="720" w:hanging="360"/>
        <w:jc w:val="both"/>
        <w:rPr>
          <w:rFonts w:ascii="Futura Bk BT" w:hAnsi="Futura Bk BT" w:cs="Futura Bk BT"/>
          <w:color w:val="auto"/>
        </w:rPr>
      </w:pPr>
      <w:r w:rsidRPr="00C83D47">
        <w:rPr>
          <w:rFonts w:ascii="Times New Roman" w:hAnsi="Times New Roman" w:cs="Times New Roman"/>
          <w:color w:val="auto"/>
        </w:rPr>
        <w:t xml:space="preserve">2. </w:t>
      </w:r>
      <w:r>
        <w:rPr>
          <w:rFonts w:ascii="Times New Roman" w:hAnsi="Times New Roman" w:cs="Times New Roman"/>
          <w:color w:val="auto"/>
        </w:rPr>
        <w:t>Isangqa</w:t>
      </w:r>
      <w:r>
        <w:rPr>
          <w:rFonts w:ascii="Futura Bk BT" w:hAnsi="Futura Bk BT" w:cs="Futura Bk BT"/>
          <w:color w:val="auto"/>
        </w:rPr>
        <w:t xml:space="preserve"> esi singaphandle sigquma umphakathi welungu langasese lowasetyhini. Isangqa sangaphakathi sinceda ukubamba ishiti ebudeni bokwabelana ngesondo.</w:t>
      </w:r>
      <w:r w:rsidRPr="00C83D47">
        <w:rPr>
          <w:rFonts w:ascii="Futura Bk BT" w:hAnsi="Futura Bk BT" w:cs="Futura Bk BT"/>
          <w:color w:val="auto"/>
        </w:rPr>
        <w:t xml:space="preserve"> </w:t>
      </w:r>
    </w:p>
    <w:p w:rsidR="00572A44" w:rsidRDefault="00572A44" w:rsidP="00154A36">
      <w:pPr>
        <w:ind w:left="360"/>
        <w:jc w:val="both"/>
      </w:pPr>
    </w:p>
    <w:p w:rsidR="00572A44" w:rsidRDefault="00572A44" w:rsidP="00154A36">
      <w:pPr>
        <w:ind w:left="360"/>
        <w:jc w:val="both"/>
      </w:pPr>
    </w:p>
    <w:p w:rsidR="00572A44" w:rsidRDefault="00572A44" w:rsidP="00154A36">
      <w:pPr>
        <w:ind w:left="360"/>
        <w:jc w:val="both"/>
      </w:pPr>
      <w:r w:rsidRPr="00A04D27">
        <w:rPr>
          <w:b/>
          <w:bCs/>
          <w:noProof/>
          <w:lang w:val="de-CH" w:eastAsia="ko-KR"/>
        </w:rPr>
        <w:pict>
          <v:shape id="Picture 24" o:spid="_x0000_i1048" type="#_x0000_t75" alt="image037" style="width:134.25pt;height:128.25pt;visibility:visible">
            <v:imagedata r:id="rId30" o:title=""/>
          </v:shape>
        </w:pict>
      </w:r>
      <w:r w:rsidRPr="00A04D27">
        <w:rPr>
          <w:noProof/>
          <w:lang w:val="de-CH" w:eastAsia="ko-KR"/>
        </w:rPr>
        <w:pict>
          <v:shape id="Picture 25" o:spid="_x0000_i1049" type="#_x0000_t75" alt="Ifoto yesithathu ibonisa isandla sibambe ikhondom yabasetyhini ekuqgibeleni esinye isandla sibonisa isanqa sangaphakathi sicudiswe ngobhontsi nomnwe wesibini. " style="width:261pt;height:124.5pt;visibility:visible">
            <v:imagedata r:id="rId31" o:title=""/>
          </v:shape>
        </w:pict>
      </w:r>
    </w:p>
    <w:p w:rsidR="00572A44" w:rsidRDefault="00572A44" w:rsidP="00154A36">
      <w:pPr>
        <w:jc w:val="both"/>
      </w:pPr>
      <w:r>
        <w:t xml:space="preserve">                                     </w:t>
      </w:r>
    </w:p>
    <w:p w:rsidR="00572A44" w:rsidRDefault="00572A44" w:rsidP="00154A36">
      <w:pPr>
        <w:jc w:val="both"/>
      </w:pPr>
    </w:p>
    <w:p w:rsidR="00572A44" w:rsidRDefault="00572A44" w:rsidP="00154A36">
      <w:pPr>
        <w:pStyle w:val="Default0"/>
        <w:numPr>
          <w:ilvl w:val="1"/>
          <w:numId w:val="52"/>
        </w:numPr>
        <w:jc w:val="both"/>
        <w:rPr>
          <w:rFonts w:ascii="Futura Bk BT" w:hAnsi="Futura Bk BT" w:cs="Futura Bk BT"/>
          <w:color w:val="auto"/>
        </w:rPr>
      </w:pPr>
      <w:r>
        <w:rPr>
          <w:rFonts w:ascii="Futura Bk BT" w:hAnsi="Futura Bk BT" w:cs="Futura Bk BT"/>
          <w:color w:val="auto"/>
        </w:rPr>
        <w:t>3. Nge</w:t>
      </w:r>
      <w:r w:rsidRPr="00C83D47">
        <w:rPr>
          <w:rFonts w:ascii="Futura Bk BT" w:hAnsi="Futura Bk BT" w:cs="Futura Bk BT"/>
          <w:color w:val="auto"/>
        </w:rPr>
        <w:t>xa ubambe i</w:t>
      </w:r>
      <w:r w:rsidRPr="00C83D47">
        <w:rPr>
          <w:rFonts w:ascii="Futura Bk BT" w:hAnsi="Futura Bk BT" w:cs="Futura Bk BT"/>
          <w:color w:val="auto"/>
          <w:u w:val="single"/>
        </w:rPr>
        <w:t>Khondom y</w:t>
      </w:r>
      <w:r>
        <w:rPr>
          <w:rFonts w:ascii="Futura Bk BT" w:hAnsi="Futura Bk BT" w:cs="Futura Bk BT"/>
          <w:color w:val="auto"/>
          <w:u w:val="single"/>
        </w:rPr>
        <w:t>abasetyhini</w:t>
      </w:r>
      <w:r w:rsidRPr="00C83D47">
        <w:rPr>
          <w:rFonts w:ascii="Futura Bk BT" w:hAnsi="Futura Bk BT" w:cs="Futura Bk BT"/>
          <w:color w:val="auto"/>
          <w:u w:val="single"/>
        </w:rPr>
        <w:t xml:space="preserve"> </w:t>
      </w:r>
      <w:r w:rsidRPr="00C83D47">
        <w:rPr>
          <w:rFonts w:ascii="Futura Bk BT" w:hAnsi="Futura Bk BT" w:cs="Futura Bk BT"/>
          <w:color w:val="auto"/>
        </w:rPr>
        <w:t xml:space="preserve"> ekuvaleni ekugqibeleni, </w:t>
      </w:r>
      <w:r>
        <w:rPr>
          <w:rFonts w:ascii="Futura Bk BT" w:hAnsi="Futura Bk BT" w:cs="Futura Bk BT"/>
          <w:color w:val="auto"/>
        </w:rPr>
        <w:t>bamba isangqa esingaphakathi us</w:t>
      </w:r>
      <w:r w:rsidRPr="00C83D47">
        <w:rPr>
          <w:rFonts w:ascii="Futura Bk BT" w:hAnsi="Futura Bk BT" w:cs="Futura Bk BT"/>
          <w:color w:val="auto"/>
        </w:rPr>
        <w:t xml:space="preserve">icudise ngobhontsi ngomnwe wesibini okanye owesithathu ukuze ibe nde ize ibe banzi.  </w:t>
      </w:r>
    </w:p>
    <w:p w:rsidR="00572A44" w:rsidRDefault="00572A44" w:rsidP="00154A36">
      <w:pPr>
        <w:pStyle w:val="Default0"/>
        <w:numPr>
          <w:ilvl w:val="1"/>
          <w:numId w:val="52"/>
        </w:numPr>
        <w:jc w:val="both"/>
        <w:rPr>
          <w:rFonts w:ascii="Futura Bk BT" w:hAnsi="Futura Bk BT" w:cs="Futura Bk BT"/>
          <w:color w:val="auto"/>
        </w:rPr>
      </w:pPr>
      <w:r w:rsidRPr="00C83D47">
        <w:rPr>
          <w:rFonts w:ascii="Arial" w:hAnsi="Arial" w:cs="Arial"/>
          <w:color w:val="auto"/>
        </w:rPr>
        <w:t xml:space="preserve">4. </w:t>
      </w:r>
      <w:r>
        <w:rPr>
          <w:rFonts w:ascii="Arial" w:hAnsi="Arial" w:cs="Arial"/>
          <w:color w:val="auto"/>
        </w:rPr>
        <w:t>Khetha indawo efanelekileyo yokuyifaka-ngxabalaza, phakamisa omnye umlenze okanye lala phantsi</w:t>
      </w:r>
      <w:r>
        <w:rPr>
          <w:rFonts w:ascii="Futura Bk BT" w:hAnsi="Futura Bk BT" w:cs="Futura Bk BT"/>
          <w:color w:val="auto"/>
        </w:rPr>
        <w:t>.</w:t>
      </w:r>
    </w:p>
    <w:p w:rsidR="00572A44" w:rsidRPr="00C83D47" w:rsidRDefault="00572A44" w:rsidP="00154A36">
      <w:pPr>
        <w:pStyle w:val="Default0"/>
        <w:numPr>
          <w:ilvl w:val="1"/>
          <w:numId w:val="52"/>
        </w:numPr>
        <w:jc w:val="both"/>
        <w:rPr>
          <w:rFonts w:ascii="Futura Bk BT" w:hAnsi="Futura Bk BT" w:cs="Futura Bk BT"/>
          <w:color w:val="auto"/>
        </w:rPr>
      </w:pPr>
    </w:p>
    <w:p w:rsidR="00572A44" w:rsidRDefault="00572A44" w:rsidP="00154A36">
      <w:pPr>
        <w:jc w:val="both"/>
      </w:pPr>
      <w:r w:rsidRPr="00A04D27">
        <w:rPr>
          <w:noProof/>
          <w:lang w:val="de-CH" w:eastAsia="ko-KR"/>
        </w:rPr>
        <w:pict>
          <v:shape id="Picture 26" o:spid="_x0000_i1050" type="#_x0000_t75" alt="image040" style="width:1.5pt;height:127.5pt;visibility:visible">
            <v:imagedata r:id="rId32" o:title=""/>
          </v:shape>
        </w:pict>
      </w:r>
      <w:r w:rsidRPr="00A04D27">
        <w:rPr>
          <w:noProof/>
          <w:lang w:val="de-CH" w:eastAsia="ko-KR"/>
        </w:rPr>
        <w:pict>
          <v:shape id="Picture 27" o:spid="_x0000_i1051" type="#_x0000_t75" alt="image040" style="width:1.5pt;height:127.5pt;visibility:visible">
            <v:imagedata r:id="rId32" o:title=""/>
          </v:shape>
        </w:pict>
      </w:r>
      <w:r w:rsidRPr="00A04D27">
        <w:rPr>
          <w:noProof/>
          <w:lang w:val="de-CH" w:eastAsia="ko-KR"/>
        </w:rPr>
        <w:pict>
          <v:shape id="Picture 28" o:spid="_x0000_i1052" type="#_x0000_t75" alt="Ifoto yesihlanu siboniswa owasetyhini enxabalazile efaka ikhondom kwilungu langasese." style="width:135pt;height:131.25pt;visibility:visible">
            <v:imagedata r:id="rId33" o:title=""/>
          </v:shape>
        </w:pict>
      </w:r>
      <w:r>
        <w:t> </w:t>
      </w:r>
      <w:r w:rsidRPr="00A04D27">
        <w:rPr>
          <w:noProof/>
          <w:lang w:val="de-CH" w:eastAsia="ko-KR"/>
        </w:rPr>
        <w:pict>
          <v:shape id="Picture 29" o:spid="_x0000_i1053" type="#_x0000_t75" alt="Ifoto yesithandathu ibonisa owasetyhini efaka umncwe ophathi, ngaphakathi kwi khondom eyityhala uba ngaphakathi kwilunga lakhe langasese." style="width:141pt;height:129pt;visibility:visible">
            <v:imagedata r:id="rId34" o:title=""/>
          </v:shape>
        </w:pict>
      </w:r>
      <w:r>
        <w:t> </w:t>
      </w:r>
      <w:r w:rsidRPr="00A04D27">
        <w:rPr>
          <w:noProof/>
          <w:lang w:val="de-CH" w:eastAsia="ko-KR"/>
        </w:rPr>
        <w:pict>
          <v:shape id="Picture 30" o:spid="_x0000_i1054" type="#_x0000_t75" alt="Ifoto yesbhozo siboniswa owasetyhini ekhokhela ilungu langasese leqabani lakhe kumngxunya weKhondom." style="width:147.75pt;height:132pt;visibility:visible">
            <v:imagedata r:id="rId35" o:title=""/>
          </v:shape>
        </w:pict>
      </w:r>
      <w:r w:rsidRPr="00A04D27">
        <w:rPr>
          <w:noProof/>
          <w:lang w:val="de-CH" w:eastAsia="ko-KR"/>
        </w:rPr>
        <w:pict>
          <v:shape id="Picture 31" o:spid="_x0000_i1055" type="#_x0000_t75" alt="image045" style="width:7.5pt;height:1.5pt;visibility:visible">
            <v:imagedata r:id="rId36" o:title=""/>
          </v:shape>
        </w:pict>
      </w:r>
      <w:r w:rsidRPr="00A04D27">
        <w:rPr>
          <w:noProof/>
          <w:lang w:val="de-CH" w:eastAsia="ko-KR"/>
        </w:rPr>
        <w:pict>
          <v:shape id="Picture 32" o:spid="_x0000_i1056" type="#_x0000_t75" alt="image046" style="width:1.5pt;height:1.5pt;visibility:visible">
            <v:imagedata r:id="rId37" o:title=""/>
          </v:shape>
        </w:pict>
      </w:r>
    </w:p>
    <w:p w:rsidR="00572A44" w:rsidRDefault="00572A44" w:rsidP="00154A36">
      <w:pPr>
        <w:jc w:val="both"/>
      </w:pPr>
    </w:p>
    <w:p w:rsidR="00572A44" w:rsidRDefault="00572A44" w:rsidP="00154A36">
      <w:pPr>
        <w:pStyle w:val="Default0"/>
        <w:numPr>
          <w:ilvl w:val="1"/>
          <w:numId w:val="52"/>
        </w:numPr>
        <w:ind w:left="720" w:hanging="360"/>
        <w:jc w:val="both"/>
        <w:rPr>
          <w:rFonts w:ascii="Futura Bk BT" w:hAnsi="Futura Bk BT" w:cs="Futura Bk BT"/>
          <w:color w:val="auto"/>
        </w:rPr>
      </w:pPr>
      <w:r>
        <w:rPr>
          <w:rFonts w:ascii="Futura Bk BT" w:hAnsi="Futura Bk BT" w:cs="Futura Bk BT"/>
          <w:color w:val="auto"/>
        </w:rPr>
        <w:t xml:space="preserve">5. Ngobunono yifake esi sangqa ngaphakathi kwilungu langasese. Yive ingena ngaphakathi uyifake ihlale endaweni yayo. </w:t>
      </w:r>
    </w:p>
    <w:p w:rsidR="00572A44" w:rsidRDefault="00572A44" w:rsidP="00154A36">
      <w:pPr>
        <w:pStyle w:val="Default0"/>
        <w:numPr>
          <w:ilvl w:val="1"/>
          <w:numId w:val="53"/>
        </w:numPr>
        <w:ind w:left="720" w:hanging="360"/>
        <w:jc w:val="both"/>
        <w:rPr>
          <w:rFonts w:ascii="Futura Bk BT" w:hAnsi="Futura Bk BT" w:cs="Futura Bk BT"/>
          <w:color w:val="auto"/>
        </w:rPr>
      </w:pPr>
      <w:r>
        <w:rPr>
          <w:rFonts w:ascii="Futura Bk BT" w:hAnsi="Futura Bk BT" w:cs="Futura Bk BT"/>
          <w:color w:val="auto"/>
        </w:rPr>
        <w:t xml:space="preserve">6. Beka umnwe umnwe ophakathi ngaphakathi kwikhondom, kwaye uyityhale isangqa esi singaphakathi kangangoko kunokwenzeka apho sinokufikelela khona. Qiniseka ukuba ishiti li ayijijeki. Isangqa esi sifanele sihlale kwilungu langasese. </w:t>
      </w:r>
    </w:p>
    <w:p w:rsidR="00572A44" w:rsidRDefault="00572A44" w:rsidP="00154A36">
      <w:pPr>
        <w:pStyle w:val="Default0"/>
        <w:numPr>
          <w:ilvl w:val="1"/>
          <w:numId w:val="53"/>
        </w:numPr>
        <w:ind w:left="720" w:hanging="360"/>
        <w:jc w:val="both"/>
        <w:rPr>
          <w:rFonts w:ascii="Futura Bk BT" w:hAnsi="Futura Bk BT" w:cs="Futura Bk BT"/>
          <w:color w:val="auto"/>
        </w:rPr>
      </w:pPr>
      <w:r>
        <w:rPr>
          <w:rFonts w:ascii="Futura Bk BT" w:hAnsi="Futura Bk BT" w:cs="Futura Bk BT"/>
          <w:color w:val="auto"/>
        </w:rPr>
        <w:t xml:space="preserve">7. Ngoku ke ikhondom yabasetyhini ibekiwe kwaye ilungele ukusetyenziswa ngumlingane. </w:t>
      </w:r>
    </w:p>
    <w:p w:rsidR="00572A44" w:rsidRDefault="00572A44" w:rsidP="00154A36">
      <w:pPr>
        <w:pStyle w:val="Default0"/>
        <w:numPr>
          <w:ilvl w:val="1"/>
          <w:numId w:val="53"/>
        </w:numPr>
        <w:ind w:left="720" w:hanging="360"/>
        <w:jc w:val="both"/>
        <w:rPr>
          <w:rFonts w:ascii="Futura Bk BT" w:hAnsi="Futura Bk BT" w:cs="Futura Bk BT"/>
          <w:color w:val="auto"/>
        </w:rPr>
      </w:pPr>
      <w:r>
        <w:rPr>
          <w:rFonts w:ascii="Arial" w:hAnsi="Arial" w:cs="Arial"/>
          <w:color w:val="auto"/>
        </w:rPr>
        <w:t>8. Xa sele ulungile ngobunono khokela ilungu langasese leqabane lakho kumngxunya ngesandla sakho ukuqinisekisa ukuba ingena ngendlela efanelekileyo</w:t>
      </w:r>
      <w:r>
        <w:rPr>
          <w:rFonts w:ascii="Futura Bk BT" w:hAnsi="Futura Bk BT" w:cs="Futura Bk BT"/>
          <w:color w:val="auto"/>
        </w:rPr>
        <w:t xml:space="preserve"> – qiniseka ukuba ilungu langasese lendoda aliungeni ecaleni, phakathi kweshiti le neendonga zelungu langasese. </w:t>
      </w:r>
    </w:p>
    <w:p w:rsidR="00572A44" w:rsidRDefault="00572A44" w:rsidP="00154A36">
      <w:pPr>
        <w:ind w:left="360"/>
        <w:jc w:val="both"/>
      </w:pPr>
    </w:p>
    <w:p w:rsidR="00572A44" w:rsidRDefault="00572A44" w:rsidP="00154A36">
      <w:pPr>
        <w:jc w:val="both"/>
      </w:pPr>
      <w:r>
        <w:t xml:space="preserve">      </w:t>
      </w:r>
      <w:r w:rsidRPr="00A04D27">
        <w:rPr>
          <w:noProof/>
          <w:lang w:val="de-CH" w:eastAsia="ko-KR"/>
        </w:rPr>
        <w:pict>
          <v:shape id="Picture 33" o:spid="_x0000_i1057" type="#_x0000_t75" alt="Ifoto yethosa siboniswa uba ikhondom yabasetynini ikhululwa njani. siboniswa owasetyhini ejija isanqa ngaphandle, eyitsala eyikhuphela ngaphandle." style="width:188.25pt;height:150.75pt;visibility:visible">
            <v:imagedata r:id="rId38" o:title=""/>
          </v:shape>
        </w:pict>
      </w:r>
      <w:r>
        <w:t> </w:t>
      </w:r>
      <w:r w:rsidRPr="00A04D27">
        <w:rPr>
          <w:noProof/>
          <w:lang w:val="de-CH" w:eastAsia="ko-KR"/>
        </w:rPr>
        <w:pict>
          <v:shape id="Picture 34" o:spid="_x0000_i1058" type="#_x0000_t75" alt="Ifoto yeshumi siboniswa ikhondom yabasetyhini iisonge ngetissue emnqomeni, siphinde siboniswe itoilet, siboniswa uba ikhondom ayifakwa etoilet." style="width:188.25pt;height:148.5pt;visibility:visible">
            <v:imagedata r:id="rId39" o:title=""/>
          </v:shape>
        </w:pict>
      </w:r>
      <w:r w:rsidRPr="00A04D27">
        <w:rPr>
          <w:noProof/>
          <w:lang w:val="de-CH" w:eastAsia="ko-KR"/>
        </w:rPr>
        <w:pict>
          <v:shape id="Picture 35" o:spid="_x0000_i1059" type="#_x0000_t75" alt="image050" style="width:1.5pt;height:136.5pt;visibility:visible">
            <v:imagedata r:id="rId40" o:title=""/>
          </v:shape>
        </w:pict>
      </w:r>
    </w:p>
    <w:p w:rsidR="00572A44" w:rsidRDefault="00572A44" w:rsidP="00154A36">
      <w:pPr>
        <w:jc w:val="both"/>
      </w:pPr>
    </w:p>
    <w:p w:rsidR="00572A44" w:rsidRDefault="00572A44" w:rsidP="00154A36">
      <w:pPr>
        <w:pStyle w:val="Default0"/>
        <w:numPr>
          <w:ilvl w:val="0"/>
          <w:numId w:val="54"/>
        </w:numPr>
        <w:jc w:val="both"/>
        <w:rPr>
          <w:rFonts w:ascii="Futura Bk BT" w:hAnsi="Futura Bk BT" w:cs="Futura Bk BT"/>
          <w:color w:val="auto"/>
        </w:rPr>
      </w:pPr>
      <w:r>
        <w:rPr>
          <w:rFonts w:ascii="Futura Bk BT" w:hAnsi="Futura Bk BT" w:cs="Futura Bk BT"/>
          <w:color w:val="auto"/>
        </w:rPr>
        <w:t xml:space="preserve">9. Ukukhulula ikhondom yabasetyhini, jija isangqa ngaphandle uze uyitsale ngobunono uyikhuphele ngaphandle. </w:t>
      </w:r>
    </w:p>
    <w:p w:rsidR="00572A44" w:rsidRDefault="00572A44" w:rsidP="00154A36">
      <w:pPr>
        <w:pStyle w:val="Default0"/>
        <w:numPr>
          <w:ilvl w:val="0"/>
          <w:numId w:val="54"/>
        </w:numPr>
        <w:jc w:val="both"/>
        <w:rPr>
          <w:rFonts w:ascii="Futura Bk BT" w:hAnsi="Futura Bk BT" w:cs="Futura Bk BT"/>
          <w:color w:val="auto"/>
        </w:rPr>
      </w:pPr>
      <w:r>
        <w:rPr>
          <w:rFonts w:ascii="Arial" w:hAnsi="Arial" w:cs="Arial"/>
          <w:color w:val="auto"/>
        </w:rPr>
        <w:t>10. Yisongele epakethini okanye kwitissue, uze uyilahlele emgqomeni</w:t>
      </w:r>
      <w:r>
        <w:rPr>
          <w:rFonts w:ascii="Futura Bk BT" w:hAnsi="Futura Bk BT" w:cs="Futura Bk BT"/>
          <w:color w:val="auto"/>
        </w:rPr>
        <w:t xml:space="preserve">. Musa ukuyifaka kwindlu yangasese. </w:t>
      </w:r>
    </w:p>
    <w:p w:rsidR="00572A44" w:rsidRDefault="00572A44" w:rsidP="00154A36">
      <w:pPr>
        <w:pStyle w:val="Default0"/>
        <w:numPr>
          <w:ilvl w:val="0"/>
          <w:numId w:val="53"/>
        </w:numPr>
        <w:jc w:val="both"/>
        <w:rPr>
          <w:rFonts w:ascii="Futura Bk BT" w:hAnsi="Futura Bk BT" w:cs="Futura Bk BT"/>
          <w:color w:val="auto"/>
        </w:rPr>
      </w:pPr>
    </w:p>
    <w:p w:rsidR="00572A44" w:rsidRDefault="00572A44" w:rsidP="00154A36">
      <w:pPr>
        <w:pStyle w:val="Default0"/>
        <w:jc w:val="both"/>
        <w:rPr>
          <w:rFonts w:ascii="Futura Light Condensed" w:hAnsi="Futura Light Condensed" w:cs="Futura Light Condensed"/>
          <w:color w:val="auto"/>
        </w:rPr>
      </w:pPr>
      <w:r>
        <w:rPr>
          <w:rFonts w:ascii="Futura MdCn BT" w:hAnsi="Futura MdCn BT" w:cs="Futura MdCn BT"/>
          <w:color w:val="auto"/>
        </w:rPr>
        <w:t xml:space="preserve">Nandi: </w:t>
      </w:r>
      <w:r>
        <w:rPr>
          <w:rFonts w:ascii="Futura LtCn BT" w:hAnsi="Futura LtCn BT" w:cs="Futura LtCn BT"/>
          <w:color w:val="auto"/>
        </w:rPr>
        <w:t xml:space="preserve">Ukusebenzisa ikhondom yabasetyhini kubonakala noko kungantsonkothathanga, kunokunceda ukuqhelisela ukufaka enye  amaxesha ambalwa ngaphambi kokuba uyisebenzise ngokwenene. Into entle ngayo ikhondom le yabasetyhini iyasivumela thina bafazi sibe nokulawula indlela yokusebenzisa ikhondom. Kodwa ke ingxaki kwezi khondom zabasetyhini azifumaneki lula njengoko kunjalo kwezamadoda. Le yenye indlela yocalucalulo esifanele siyilwele. </w:t>
      </w:r>
      <w:r>
        <w:rPr>
          <w:rFonts w:ascii="Futura Light Condensed" w:hAnsi="Futura Light Condensed" w:cs="Futura Light Condensed"/>
          <w:i/>
          <w:iCs/>
          <w:color w:val="auto"/>
        </w:rPr>
        <w:t xml:space="preserve">(Bona isahluko 11 ukufumana inkcazelo engakumbi ngokulungiselela ugayo) </w:t>
      </w:r>
    </w:p>
    <w:p w:rsidR="00572A44" w:rsidRDefault="00572A44" w:rsidP="00154A36">
      <w:pPr>
        <w:pStyle w:val="Default0"/>
        <w:jc w:val="both"/>
        <w:rPr>
          <w:rFonts w:ascii="Futura LtCn BT" w:hAnsi="Futura LtCn BT" w:cs="Futura LtCn BT"/>
          <w:color w:val="auto"/>
        </w:rPr>
      </w:pPr>
      <w:r>
        <w:rPr>
          <w:rFonts w:ascii="Futura LtCn BT" w:hAnsi="Futura LtCn BT" w:cs="Futura LtCn BT"/>
          <w:color w:val="auto"/>
        </w:rPr>
        <w:t xml:space="preserve">Vuyo: Okwangoku iikhondom zamadoda zezona kulula ukuzifumana. Eneneni, unako ukuzifumana ngesisa kwiikliniki nakwamanye amaziko oluntu neendawo ekusetyenzelwa kuzo. Ngaba zikho iikhondom endaweni osebenza kuyo? Mhlawumbi le yinto engenye esifanele singene kuyo! Kodwa ke okwangoku, makhe sijonge nje ukuba sinokuzisebenzisa kanjani ngokuchanekileyo. … </w:t>
      </w:r>
    </w:p>
    <w:p w:rsidR="00572A44" w:rsidRDefault="00572A44" w:rsidP="00154A36">
      <w:pPr>
        <w:pStyle w:val="Default0"/>
        <w:jc w:val="both"/>
        <w:rPr>
          <w:rFonts w:ascii="Futura LtCn BT" w:hAnsi="Futura LtCn BT" w:cs="Futura LtCn BT"/>
          <w:color w:val="auto"/>
        </w:rPr>
      </w:pPr>
    </w:p>
    <w:p w:rsidR="00572A44" w:rsidRDefault="00572A44" w:rsidP="00154A36">
      <w:pPr>
        <w:jc w:val="both"/>
        <w:rPr>
          <w:rFonts w:ascii="Futura LtCn BT" w:hAnsi="Futura LtCn BT" w:cs="Futura LtCn BT"/>
        </w:rPr>
        <w:sectPr w:rsidR="00572A44">
          <w:pgSz w:w="12240" w:h="15840"/>
          <w:pgMar w:top="1440" w:right="1800" w:bottom="1440" w:left="1800" w:header="720" w:footer="720" w:gutter="0"/>
          <w:cols w:space="720"/>
        </w:sectPr>
      </w:pPr>
    </w:p>
    <w:p w:rsidR="00572A44" w:rsidRDefault="00572A44" w:rsidP="00154A36">
      <w:pPr>
        <w:jc w:val="both"/>
        <w:rPr>
          <w:b/>
          <w:bCs/>
        </w:rPr>
      </w:pPr>
      <w:r>
        <w:t xml:space="preserve">                                          </w:t>
      </w:r>
      <w:r>
        <w:rPr>
          <w:b/>
          <w:bCs/>
        </w:rPr>
        <w:t>Isetyenziswa kanjani ikhondom yamadoda</w:t>
      </w:r>
    </w:p>
    <w:p w:rsidR="00572A44" w:rsidRDefault="00572A44" w:rsidP="00154A36">
      <w:pPr>
        <w:jc w:val="both"/>
        <w:rPr>
          <w:b/>
          <w:bCs/>
        </w:rPr>
      </w:pPr>
    </w:p>
    <w:p w:rsidR="00572A44" w:rsidRDefault="00572A44" w:rsidP="00154A36">
      <w:pPr>
        <w:jc w:val="both"/>
      </w:pPr>
      <w:r w:rsidRPr="00A04D27">
        <w:rPr>
          <w:noProof/>
          <w:lang w:val="de-CH" w:eastAsia="ko-KR"/>
        </w:rPr>
        <w:pict>
          <v:shape id="Picture 36" o:spid="_x0000_i1060" type="#_x0000_t75" alt="Ifoto yokuqala ibonisa izandla zomntu oyindoda evula ipakathe ye Khondom." style="width:2in;height:155.25pt;visibility:visible">
            <v:imagedata r:id="rId41" o:title=""/>
          </v:shape>
        </w:pict>
      </w:r>
      <w:r>
        <w:t> </w:t>
      </w:r>
      <w:r w:rsidRPr="00A04D27">
        <w:rPr>
          <w:noProof/>
          <w:lang w:val="de-CH" w:eastAsia="ko-KR"/>
        </w:rPr>
        <w:pict>
          <v:shape id="Picture 37" o:spid="_x0000_i1061" type="#_x0000_t75" alt="Ifoto yesibini ibonisa Ikhondom ibekwe ngasekupheleni kwelungu langasese." style="width:126pt;height:155.25pt;visibility:visible">
            <v:imagedata r:id="rId42" o:title=""/>
          </v:shape>
        </w:pict>
      </w:r>
      <w:r w:rsidRPr="00A04D27">
        <w:rPr>
          <w:noProof/>
          <w:lang w:val="de-CH" w:eastAsia="ko-KR"/>
        </w:rPr>
        <w:pict>
          <v:shape id="Picture 38" o:spid="_x0000_i1062" type="#_x0000_t75" alt="Ifoto yesithathu iboniswa izandla zomntu oyindoda zinyazela phambili iKhondom." style="width:153pt;height:153pt;visibility:visible">
            <v:imagedata r:id="rId43" o:title=""/>
          </v:shape>
        </w:pict>
      </w:r>
    </w:p>
    <w:p w:rsidR="00572A44" w:rsidRDefault="00572A44" w:rsidP="00154A36">
      <w:pPr>
        <w:jc w:val="both"/>
      </w:pPr>
    </w:p>
    <w:p w:rsidR="00572A44" w:rsidRDefault="00572A44" w:rsidP="00154A36">
      <w:pPr>
        <w:pStyle w:val="Default0"/>
        <w:numPr>
          <w:ilvl w:val="1"/>
          <w:numId w:val="55"/>
        </w:numPr>
        <w:ind w:left="720" w:hanging="360"/>
        <w:jc w:val="both"/>
        <w:rPr>
          <w:rFonts w:ascii="Futura Lt BT" w:hAnsi="Futura Lt BT" w:cs="Futura Lt BT"/>
          <w:color w:val="auto"/>
        </w:rPr>
      </w:pPr>
      <w:r>
        <w:rPr>
          <w:rFonts w:ascii="Arial" w:hAnsi="Arial" w:cs="Arial"/>
          <w:color w:val="auto"/>
        </w:rPr>
        <w:t>1. Yivule kakuhle ipakethe</w:t>
      </w:r>
      <w:r>
        <w:rPr>
          <w:rFonts w:ascii="Futura Lt BT" w:hAnsi="Futura Lt BT" w:cs="Futura Lt BT"/>
          <w:color w:val="auto"/>
        </w:rPr>
        <w:t xml:space="preserve">. </w:t>
      </w:r>
    </w:p>
    <w:p w:rsidR="00572A44" w:rsidRDefault="00572A44" w:rsidP="00154A36">
      <w:pPr>
        <w:pStyle w:val="Default0"/>
        <w:numPr>
          <w:ilvl w:val="1"/>
          <w:numId w:val="55"/>
        </w:numPr>
        <w:ind w:left="720" w:hanging="360"/>
        <w:jc w:val="both"/>
        <w:rPr>
          <w:rFonts w:ascii="Futura Lt BT" w:hAnsi="Futura Lt BT" w:cs="Futura Lt BT"/>
          <w:color w:val="auto"/>
        </w:rPr>
      </w:pPr>
      <w:r>
        <w:rPr>
          <w:rFonts w:ascii="Arial" w:hAnsi="Arial" w:cs="Arial"/>
          <w:color w:val="auto"/>
        </w:rPr>
        <w:t>2. Beka ikhondom ngasekupheleni kwelungu langasese</w:t>
      </w:r>
      <w:r>
        <w:rPr>
          <w:rFonts w:ascii="Futura Lt BT" w:hAnsi="Futura Lt BT" w:cs="Futura Lt BT"/>
          <w:color w:val="auto"/>
        </w:rPr>
        <w:t xml:space="preserve">. </w:t>
      </w:r>
    </w:p>
    <w:p w:rsidR="00572A44" w:rsidRDefault="00572A44" w:rsidP="00154A36">
      <w:pPr>
        <w:pStyle w:val="Default0"/>
        <w:numPr>
          <w:ilvl w:val="1"/>
          <w:numId w:val="55"/>
        </w:numPr>
        <w:ind w:left="720" w:hanging="360"/>
        <w:jc w:val="both"/>
        <w:rPr>
          <w:rFonts w:ascii="Futura Lt BT" w:hAnsi="Futura Lt BT" w:cs="Futura Lt BT"/>
          <w:color w:val="auto"/>
        </w:rPr>
      </w:pPr>
      <w:r>
        <w:rPr>
          <w:rFonts w:ascii="Arial" w:hAnsi="Arial" w:cs="Arial"/>
          <w:color w:val="auto"/>
        </w:rPr>
        <w:t>3. Wunyanzele umphambili lo wekhondom ukuze kuphume umoya osekupheleni</w:t>
      </w:r>
      <w:r>
        <w:rPr>
          <w:rFonts w:ascii="Futura Lt BT" w:hAnsi="Futura Lt BT" w:cs="Futura Lt BT"/>
          <w:color w:val="auto"/>
        </w:rPr>
        <w:t xml:space="preserve">. </w:t>
      </w:r>
    </w:p>
    <w:p w:rsidR="00572A44" w:rsidRPr="00A7092F" w:rsidRDefault="00572A44" w:rsidP="00154A36">
      <w:pPr>
        <w:pStyle w:val="Default0"/>
        <w:numPr>
          <w:ilvl w:val="1"/>
          <w:numId w:val="55"/>
        </w:numPr>
        <w:ind w:left="720" w:hanging="360"/>
        <w:jc w:val="both"/>
        <w:rPr>
          <w:rFonts w:ascii="Futura Lt BT" w:hAnsi="Futura Lt BT" w:cs="Futura Lt BT"/>
          <w:color w:val="auto"/>
        </w:rPr>
      </w:pPr>
      <w:r w:rsidRPr="00A7092F">
        <w:rPr>
          <w:rFonts w:ascii="Arial" w:hAnsi="Arial" w:cs="Arial"/>
          <w:color w:val="auto"/>
        </w:rPr>
        <w:t>4. Yilule ikhondom ngendlela e</w:t>
      </w:r>
      <w:r>
        <w:rPr>
          <w:rFonts w:ascii="Arial" w:hAnsi="Arial" w:cs="Arial"/>
          <w:color w:val="auto"/>
        </w:rPr>
        <w:t>li</w:t>
      </w:r>
      <w:r w:rsidRPr="00A7092F">
        <w:rPr>
          <w:rFonts w:ascii="Arial" w:hAnsi="Arial" w:cs="Arial"/>
          <w:color w:val="auto"/>
        </w:rPr>
        <w:t>mi ngayo ilungu l</w:t>
      </w:r>
      <w:r>
        <w:rPr>
          <w:rFonts w:ascii="Arial" w:hAnsi="Arial" w:cs="Arial"/>
          <w:color w:val="auto"/>
        </w:rPr>
        <w:t>angasese</w:t>
      </w:r>
      <w:r w:rsidRPr="00A7092F">
        <w:rPr>
          <w:rFonts w:ascii="Arial" w:hAnsi="Arial" w:cs="Arial"/>
          <w:color w:val="auto"/>
        </w:rPr>
        <w:t xml:space="preserve"> lendoda. </w:t>
      </w:r>
    </w:p>
    <w:p w:rsidR="00572A44" w:rsidRDefault="00572A44" w:rsidP="00154A36">
      <w:pPr>
        <w:jc w:val="both"/>
      </w:pPr>
    </w:p>
    <w:p w:rsidR="00572A44" w:rsidRDefault="00572A44" w:rsidP="00154A36">
      <w:pPr>
        <w:jc w:val="both"/>
      </w:pPr>
    </w:p>
    <w:p w:rsidR="00572A44" w:rsidRDefault="00572A44" w:rsidP="00154A36">
      <w:pPr>
        <w:jc w:val="both"/>
      </w:pPr>
      <w:r w:rsidRPr="00A04D27">
        <w:rPr>
          <w:noProof/>
          <w:lang w:val="de-CH" w:eastAsia="ko-KR"/>
        </w:rPr>
        <w:pict>
          <v:shape id="Picture 39" o:spid="_x0000_i1063" type="#_x0000_t75" alt="image040" style="width:1.5pt;height:127.5pt;visibility:visible">
            <v:imagedata r:id="rId32" o:title=""/>
          </v:shape>
        </w:pict>
      </w:r>
      <w:r w:rsidRPr="00A04D27">
        <w:rPr>
          <w:noProof/>
          <w:lang w:val="de-CH" w:eastAsia="ko-KR"/>
        </w:rPr>
        <w:pict>
          <v:shape id="Picture 40" o:spid="_x0000_i1064" type="#_x0000_t75" alt="image040" style="width:1.5pt;height:127.5pt;visibility:visible">
            <v:imagedata r:id="rId32" o:title=""/>
          </v:shape>
        </w:pict>
      </w:r>
      <w:r w:rsidRPr="00A04D27">
        <w:rPr>
          <w:noProof/>
          <w:lang w:val="de-CH" w:eastAsia="ko-KR"/>
        </w:rPr>
        <w:pict>
          <v:shape id="Picture 41" o:spid="_x0000_i1065" type="#_x0000_t75" alt="Ifoto yesine ibonisa Ikhondom yoluleke ngendlela elime ngayo ilungu langasese lendoda." style="width:2in;height:157.5pt;visibility:visible">
            <v:imagedata r:id="rId44" o:title=""/>
          </v:shape>
        </w:pict>
      </w:r>
      <w:r w:rsidRPr="00A04D27">
        <w:rPr>
          <w:noProof/>
          <w:lang w:val="de-CH" w:eastAsia="ko-KR"/>
        </w:rPr>
        <w:pict>
          <v:shape id="Picture 42" o:spid="_x0000_i1066" type="#_x0000_t75" alt="Ifoto yesihlanu ilungu langasese lendoda nesandla ebambe ingcopho yekhondom, ibonakalisa ukuba ebegqiba kuyikhupha kumlingani wakhe. " style="width:135pt;height:160.5pt;visibility:visible">
            <v:imagedata r:id="rId45" o:title=""/>
          </v:shape>
        </w:pict>
      </w:r>
      <w:r>
        <w:t> </w:t>
      </w:r>
      <w:r w:rsidRPr="00A04D27">
        <w:rPr>
          <w:noProof/>
          <w:lang w:val="de-CH" w:eastAsia="ko-KR"/>
        </w:rPr>
        <w:pict>
          <v:shape id="Picture 43" o:spid="_x0000_i1067" type="#_x0000_t75" alt="Ifoto yesithandathu ibonisa ikhondom eqhiniiweyo ilahlwa kwinkonxa." style="width:2in;height:162pt;visibility:visible">
            <v:imagedata r:id="rId46" o:title=""/>
          </v:shape>
        </w:pict>
      </w:r>
    </w:p>
    <w:p w:rsidR="00572A44" w:rsidRDefault="00572A44" w:rsidP="00154A36">
      <w:pPr>
        <w:jc w:val="both"/>
      </w:pPr>
    </w:p>
    <w:p w:rsidR="00572A44" w:rsidRPr="00A7092F" w:rsidRDefault="00572A44" w:rsidP="00154A36">
      <w:pPr>
        <w:pStyle w:val="Default0"/>
        <w:numPr>
          <w:ilvl w:val="1"/>
          <w:numId w:val="55"/>
        </w:numPr>
        <w:ind w:left="720" w:hanging="360"/>
        <w:jc w:val="both"/>
        <w:rPr>
          <w:rFonts w:ascii="Futura Lt BT" w:hAnsi="Futura Lt BT" w:cs="Futura Lt BT"/>
          <w:color w:val="auto"/>
        </w:rPr>
      </w:pPr>
      <w:r w:rsidRPr="00A7092F">
        <w:rPr>
          <w:rFonts w:ascii="Arial" w:hAnsi="Arial" w:cs="Arial"/>
          <w:color w:val="auto"/>
        </w:rPr>
        <w:t xml:space="preserve">5. </w:t>
      </w:r>
      <w:r>
        <w:rPr>
          <w:rFonts w:ascii="Arial" w:hAnsi="Arial" w:cs="Arial"/>
          <w:color w:val="auto"/>
        </w:rPr>
        <w:t>Emva kokuba uchithile amadlozi, bamba incopho yekhondom uyitsale kumlingane wakho</w:t>
      </w:r>
      <w:r w:rsidRPr="00A7092F">
        <w:rPr>
          <w:rFonts w:ascii="Futura Lt BT" w:hAnsi="Futura Lt BT" w:cs="Futura Lt BT"/>
          <w:color w:val="auto"/>
        </w:rPr>
        <w:t xml:space="preserve">. </w:t>
      </w:r>
    </w:p>
    <w:p w:rsidR="00572A44" w:rsidRPr="00A7092F" w:rsidRDefault="00572A44" w:rsidP="00154A36">
      <w:pPr>
        <w:pStyle w:val="Default0"/>
        <w:numPr>
          <w:ilvl w:val="1"/>
          <w:numId w:val="55"/>
        </w:numPr>
        <w:ind w:left="720" w:hanging="360"/>
        <w:jc w:val="both"/>
        <w:rPr>
          <w:rFonts w:ascii="Futura Lt BT" w:hAnsi="Futura Lt BT" w:cs="Futura Lt BT"/>
          <w:color w:val="auto"/>
        </w:rPr>
      </w:pPr>
      <w:r w:rsidRPr="00A7092F">
        <w:rPr>
          <w:rFonts w:ascii="Arial" w:hAnsi="Arial" w:cs="Arial"/>
          <w:color w:val="auto"/>
        </w:rPr>
        <w:t xml:space="preserve">6. Qhina ikhondom esebenzileyo uyilahlele kwinkonxa ekhuselekileyo. </w:t>
      </w:r>
    </w:p>
    <w:p w:rsidR="00572A44" w:rsidRDefault="00572A44" w:rsidP="00154A36">
      <w:pPr>
        <w:jc w:val="both"/>
      </w:pPr>
    </w:p>
    <w:p w:rsidR="00572A44" w:rsidRDefault="00572A44" w:rsidP="00154A36">
      <w:pPr>
        <w:jc w:val="both"/>
      </w:pPr>
    </w:p>
    <w:p w:rsidR="00572A44" w:rsidRDefault="00572A44" w:rsidP="00154A36">
      <w:pPr>
        <w:pStyle w:val="Default0"/>
        <w:numPr>
          <w:ilvl w:val="0"/>
          <w:numId w:val="56"/>
        </w:numPr>
        <w:jc w:val="both"/>
        <w:rPr>
          <w:rFonts w:ascii="Futura Md BT" w:hAnsi="Futura Md BT" w:cs="Futura Md BT"/>
          <w:color w:val="auto"/>
        </w:rPr>
      </w:pPr>
      <w:r>
        <w:rPr>
          <w:rFonts w:ascii="Futura Md BT" w:hAnsi="Futura Md BT" w:cs="Futura Md BT"/>
          <w:color w:val="auto"/>
        </w:rPr>
        <w:t>Nanga amanye amacebo angaphaya okusebenzisa ngokuphumelelayo iikhondom zamadoda</w:t>
      </w:r>
      <w:r>
        <w:rPr>
          <w:rFonts w:ascii="Futura Md BT" w:hAnsi="Futura Md BT" w:cs="Futura Md BT"/>
          <w:color w:val="auto"/>
          <w:sz w:val="14"/>
          <w:szCs w:val="14"/>
        </w:rPr>
        <w:t>xxxvii</w:t>
      </w:r>
      <w:r>
        <w:rPr>
          <w:rFonts w:ascii="Futura Md BT" w:hAnsi="Futura Md BT" w:cs="Futura Md BT"/>
          <w:color w:val="auto"/>
        </w:rPr>
        <w:t xml:space="preserve">: </w:t>
      </w:r>
    </w:p>
    <w:p w:rsidR="00572A44" w:rsidRDefault="00572A44" w:rsidP="00154A36">
      <w:pPr>
        <w:pStyle w:val="Default0"/>
        <w:numPr>
          <w:ilvl w:val="1"/>
          <w:numId w:val="56"/>
        </w:numPr>
        <w:ind w:left="720" w:hanging="360"/>
        <w:jc w:val="both"/>
        <w:rPr>
          <w:rFonts w:ascii="Futura Lt BT" w:hAnsi="Futura Lt BT" w:cs="Futura Lt BT"/>
          <w:color w:val="auto"/>
          <w:sz w:val="22"/>
          <w:szCs w:val="22"/>
        </w:rPr>
      </w:pPr>
      <w:r>
        <w:rPr>
          <w:rFonts w:ascii="Futura Md BT" w:hAnsi="Futura Md BT" w:cs="Futura Md BT"/>
          <w:color w:val="auto"/>
          <w:sz w:val="22"/>
          <w:szCs w:val="22"/>
        </w:rPr>
        <w:t xml:space="preserve">• Ngalo lonke ixesha cudisa umphambili ngaphambi kokuba uyolule. Iikhondom ezi zinako ukukrazuka  ukuba azicudiswanga ngaphambili kuze kukhutshwe amaqamza omoya. </w:t>
      </w:r>
      <w:r>
        <w:rPr>
          <w:rFonts w:ascii="Futura Lt BT" w:hAnsi="Futura Lt BT" w:cs="Futura Lt BT"/>
          <w:color w:val="auto"/>
          <w:sz w:val="22"/>
          <w:szCs w:val="22"/>
        </w:rPr>
        <w:t xml:space="preserve">(Ndithe ucudise ungakrazuli ngoko ke nifanele niqaphele ngezo nzipho zinde manenekazi!) </w:t>
      </w:r>
    </w:p>
    <w:p w:rsidR="00572A44" w:rsidRDefault="00572A44" w:rsidP="00154A36">
      <w:pPr>
        <w:pStyle w:val="Default0"/>
        <w:numPr>
          <w:ilvl w:val="1"/>
          <w:numId w:val="56"/>
        </w:numPr>
        <w:ind w:left="720" w:hanging="360"/>
        <w:jc w:val="both"/>
        <w:rPr>
          <w:rFonts w:ascii="Futura Lt BT" w:hAnsi="Futura Lt BT" w:cs="Futura Lt BT"/>
          <w:color w:val="auto"/>
          <w:sz w:val="22"/>
          <w:szCs w:val="22"/>
        </w:rPr>
      </w:pPr>
      <w:r>
        <w:rPr>
          <w:rFonts w:ascii="Futura Lt BT" w:hAnsi="Futura Lt BT" w:cs="Futura Lt BT"/>
          <w:color w:val="auto"/>
          <w:sz w:val="22"/>
          <w:szCs w:val="22"/>
        </w:rPr>
        <w:t xml:space="preserve">• Sebenzisa into yokuthambisa enamanzi ngokomzekelo ijeli ye-Jelly kunye neekhondom. Izinto zokuthambisa ezinjengevasilina okanye ioli zinokuyenza buthathaka ikhondom. </w:t>
      </w:r>
    </w:p>
    <w:p w:rsidR="00572A44" w:rsidRDefault="00572A44" w:rsidP="00154A36">
      <w:pPr>
        <w:pStyle w:val="Default0"/>
        <w:numPr>
          <w:ilvl w:val="1"/>
          <w:numId w:val="56"/>
        </w:numPr>
        <w:ind w:left="720" w:hanging="360"/>
        <w:jc w:val="both"/>
        <w:rPr>
          <w:rFonts w:ascii="Futura Lt BT" w:hAnsi="Futura Lt BT" w:cs="Futura Lt BT"/>
          <w:color w:val="auto"/>
          <w:sz w:val="22"/>
          <w:szCs w:val="22"/>
        </w:rPr>
      </w:pPr>
      <w:r>
        <w:rPr>
          <w:rFonts w:ascii="Futura Lt BT" w:hAnsi="Futura Lt BT" w:cs="Futura Lt BT"/>
          <w:color w:val="auto"/>
          <w:sz w:val="22"/>
          <w:szCs w:val="22"/>
        </w:rPr>
        <w:t xml:space="preserve">• Indoda ifanele ilikhuphe ilungu langasese layo kwiqabane layo ibambe incopho yekhondom ngokukhawuleza emva kokwabelana ngesondoi. Oku kuthintela ukumuncuka nokuvuzela kwiqabane lakho. </w:t>
      </w:r>
    </w:p>
    <w:p w:rsidR="00572A44" w:rsidRDefault="00572A44" w:rsidP="00154A36">
      <w:pPr>
        <w:pStyle w:val="Default0"/>
        <w:numPr>
          <w:ilvl w:val="1"/>
          <w:numId w:val="56"/>
        </w:numPr>
        <w:ind w:left="720" w:hanging="360"/>
        <w:jc w:val="both"/>
        <w:rPr>
          <w:rFonts w:ascii="Futura Lt BT" w:hAnsi="Futura Lt BT" w:cs="Futura Lt BT"/>
          <w:color w:val="auto"/>
          <w:sz w:val="22"/>
          <w:szCs w:val="22"/>
        </w:rPr>
      </w:pPr>
      <w:r>
        <w:rPr>
          <w:rFonts w:ascii="Futura Lt BT" w:hAnsi="Futura Lt BT" w:cs="Futura Lt BT"/>
          <w:color w:val="auto"/>
          <w:sz w:val="22"/>
          <w:szCs w:val="22"/>
        </w:rPr>
        <w:t>• Iikhondom zifanele zigcinwe kwindayo epholileyo eyomileyo. Nangona kucebiseka ukuphatha ikhondom naphina apho ukhoyo kwaye hlala ulungile, kwaye umntu ufanele akuphephe ukuzibeka kwiindawo ezishushu kwisipaji okanye kwindawo ehlala iglasi. Ubushushu bunokuyenza iKondom zifanele zigcinwe ukuba ezinye zibonakala zokwomeko entle.</w:t>
      </w:r>
    </w:p>
    <w:p w:rsidR="00572A44" w:rsidRDefault="00572A44" w:rsidP="00154A36">
      <w:pPr>
        <w:pStyle w:val="Default0"/>
        <w:numPr>
          <w:ilvl w:val="1"/>
          <w:numId w:val="56"/>
        </w:numPr>
        <w:ind w:left="720" w:hanging="360"/>
        <w:jc w:val="both"/>
        <w:rPr>
          <w:rFonts w:ascii="Futura Lt BT" w:hAnsi="Futura Lt BT" w:cs="Futura Lt BT"/>
          <w:color w:val="auto"/>
          <w:sz w:val="22"/>
          <w:szCs w:val="22"/>
        </w:rPr>
      </w:pPr>
    </w:p>
    <w:p w:rsidR="00572A44" w:rsidRDefault="00572A44" w:rsidP="00154A36">
      <w:pPr>
        <w:pStyle w:val="Default0"/>
        <w:numPr>
          <w:ilvl w:val="1"/>
          <w:numId w:val="56"/>
        </w:numPr>
        <w:ind w:left="720" w:hanging="360"/>
        <w:jc w:val="both"/>
        <w:rPr>
          <w:rFonts w:ascii="Futura Lt BT" w:hAnsi="Futura Lt BT" w:cs="Futura Lt BT"/>
          <w:color w:val="auto"/>
          <w:sz w:val="22"/>
          <w:szCs w:val="22"/>
        </w:rPr>
      </w:pPr>
      <w:r w:rsidRPr="003D15EE">
        <w:rPr>
          <w:rFonts w:ascii="Futura Lt BT" w:hAnsi="Futura Lt BT" w:cs="Futura Lt BT"/>
          <w:color w:val="auto"/>
          <w:sz w:val="22"/>
          <w:szCs w:val="22"/>
        </w:rPr>
        <w:t xml:space="preserve">• </w:t>
      </w:r>
      <w:r>
        <w:rPr>
          <w:rFonts w:ascii="Futura Lt BT" w:hAnsi="Futura Lt BT" w:cs="Futura Lt BT"/>
          <w:color w:val="auto"/>
          <w:sz w:val="22"/>
          <w:szCs w:val="22"/>
        </w:rPr>
        <w:t>Iikhondom</w:t>
      </w:r>
      <w:r w:rsidRPr="003D15EE">
        <w:rPr>
          <w:rFonts w:ascii="Futura Lt BT" w:hAnsi="Futura Lt BT" w:cs="Futura Lt BT"/>
          <w:color w:val="auto"/>
          <w:sz w:val="22"/>
          <w:szCs w:val="22"/>
        </w:rPr>
        <w:t xml:space="preserve"> eziphelelwe lix</w:t>
      </w:r>
      <w:r>
        <w:rPr>
          <w:rFonts w:ascii="Futura Lt BT" w:hAnsi="Futura Lt BT" w:cs="Futura Lt BT"/>
          <w:color w:val="auto"/>
          <w:sz w:val="22"/>
          <w:szCs w:val="22"/>
        </w:rPr>
        <w:t>esha. Iikhondom eziphelelwe lix</w:t>
      </w:r>
      <w:r w:rsidRPr="003D15EE">
        <w:rPr>
          <w:rFonts w:ascii="Futura Lt BT" w:hAnsi="Futura Lt BT" w:cs="Futura Lt BT"/>
          <w:color w:val="auto"/>
          <w:sz w:val="22"/>
          <w:szCs w:val="22"/>
        </w:rPr>
        <w:t>esha umele ke oko kubhalwe kwibhokisi okanye wiphepha elo elisongela ikhondom. Inkoliso yeekhondo</w:t>
      </w:r>
      <w:r>
        <w:rPr>
          <w:rFonts w:ascii="Futura Lt BT" w:hAnsi="Futura Lt BT" w:cs="Futura Lt BT"/>
          <w:color w:val="auto"/>
          <w:sz w:val="22"/>
          <w:szCs w:val="22"/>
        </w:rPr>
        <w:t>m</w:t>
      </w:r>
      <w:r w:rsidRPr="003D15EE">
        <w:rPr>
          <w:rFonts w:ascii="Futura Lt BT" w:hAnsi="Futura Lt BT" w:cs="Futura Lt BT"/>
          <w:color w:val="auto"/>
          <w:sz w:val="22"/>
          <w:szCs w:val="22"/>
        </w:rPr>
        <w:t xml:space="preserve"> iba kwimeko entle iminyaka emi-3- kwimi-5.</w:t>
      </w:r>
    </w:p>
    <w:p w:rsidR="00572A44" w:rsidRDefault="00572A44" w:rsidP="00154A36">
      <w:pPr>
        <w:pStyle w:val="Default0"/>
        <w:numPr>
          <w:ilvl w:val="1"/>
          <w:numId w:val="56"/>
        </w:numPr>
        <w:ind w:left="720" w:hanging="360"/>
        <w:jc w:val="both"/>
        <w:rPr>
          <w:rFonts w:ascii="Futura Lt BT" w:hAnsi="Futura Lt BT" w:cs="Futura Lt BT"/>
          <w:color w:val="auto"/>
          <w:sz w:val="22"/>
          <w:szCs w:val="22"/>
        </w:rPr>
      </w:pPr>
      <w:r w:rsidRPr="003D15EE">
        <w:rPr>
          <w:rFonts w:ascii="Futura Lt BT" w:hAnsi="Futura Lt BT" w:cs="Futura Lt BT"/>
          <w:color w:val="auto"/>
          <w:sz w:val="22"/>
          <w:szCs w:val="22"/>
        </w:rPr>
        <w:t xml:space="preserve"> </w:t>
      </w:r>
      <w:r>
        <w:rPr>
          <w:rFonts w:ascii="Futura Lt BT" w:hAnsi="Futura Lt BT" w:cs="Futura Lt BT"/>
          <w:color w:val="auto"/>
          <w:sz w:val="22"/>
          <w:szCs w:val="22"/>
        </w:rPr>
        <w:t>•Ikhondom ekudidi oluphakathi ziyayilingana inkoliso yamadoda</w:t>
      </w:r>
      <w:r w:rsidRPr="003D15EE">
        <w:rPr>
          <w:rFonts w:ascii="Futura Lt BT" w:hAnsi="Futura Lt BT" w:cs="Futura Lt BT"/>
          <w:color w:val="auto"/>
          <w:sz w:val="22"/>
          <w:szCs w:val="22"/>
        </w:rPr>
        <w:t xml:space="preserve">. </w:t>
      </w:r>
      <w:r>
        <w:rPr>
          <w:rFonts w:ascii="Futura Lt BT" w:hAnsi="Futura Lt BT" w:cs="Futura Lt BT"/>
          <w:color w:val="auto"/>
          <w:sz w:val="22"/>
          <w:szCs w:val="22"/>
        </w:rPr>
        <w:t>Ezinye iinkampani zineekhondom ezinkulu kunezinye</w:t>
      </w:r>
      <w:r w:rsidRPr="003D15EE">
        <w:rPr>
          <w:rFonts w:ascii="Futura Lt BT" w:hAnsi="Futura Lt BT" w:cs="Futura Lt BT"/>
          <w:color w:val="auto"/>
          <w:sz w:val="22"/>
          <w:szCs w:val="22"/>
        </w:rPr>
        <w:t xml:space="preserve">. </w:t>
      </w:r>
      <w:r>
        <w:rPr>
          <w:rFonts w:ascii="Futura Lt BT" w:hAnsi="Futura Lt BT" w:cs="Futura Lt BT"/>
          <w:color w:val="auto"/>
          <w:sz w:val="22"/>
          <w:szCs w:val="22"/>
        </w:rPr>
        <w:t>Ikhondom ekumlinganiselo ophakathi inokolulelwa  kukhakhayi lomntu ngoko ke inkulu ngokwaneleyo ukulingana zonke iintlobo zema;ungu angasese amadoda</w:t>
      </w:r>
      <w:r w:rsidRPr="003D15EE">
        <w:rPr>
          <w:rFonts w:ascii="Futura Lt BT" w:hAnsi="Futura Lt BT" w:cs="Futura Lt BT"/>
          <w:color w:val="auto"/>
          <w:sz w:val="22"/>
          <w:szCs w:val="22"/>
        </w:rPr>
        <w:t xml:space="preserve">! </w:t>
      </w:r>
    </w:p>
    <w:p w:rsidR="00572A44" w:rsidRDefault="00572A44" w:rsidP="00154A36">
      <w:pPr>
        <w:pStyle w:val="Default0"/>
        <w:numPr>
          <w:ilvl w:val="1"/>
          <w:numId w:val="56"/>
        </w:numPr>
        <w:ind w:left="720" w:hanging="360"/>
        <w:jc w:val="both"/>
        <w:rPr>
          <w:rFonts w:ascii="Futura Lt BT" w:hAnsi="Futura Lt BT" w:cs="Futura Lt BT"/>
          <w:color w:val="auto"/>
          <w:sz w:val="22"/>
          <w:szCs w:val="22"/>
        </w:rPr>
      </w:pPr>
      <w:r>
        <w:rPr>
          <w:rFonts w:ascii="Futura Lt BT" w:hAnsi="Futura Lt BT" w:cs="Futura Lt BT"/>
          <w:color w:val="auto"/>
        </w:rPr>
        <w:t>• Ikhondom inokusetyenziswa kube kanye</w:t>
      </w:r>
      <w:r>
        <w:rPr>
          <w:rFonts w:ascii="Futura Lt BT" w:hAnsi="Futura Lt BT" w:cs="Futura Lt BT"/>
          <w:color w:val="auto"/>
          <w:sz w:val="22"/>
          <w:szCs w:val="22"/>
        </w:rPr>
        <w:t xml:space="preserve">. </w:t>
      </w:r>
    </w:p>
    <w:p w:rsidR="00572A44" w:rsidRDefault="00572A44" w:rsidP="00154A36">
      <w:pPr>
        <w:pStyle w:val="Default0"/>
        <w:numPr>
          <w:ilvl w:val="0"/>
          <w:numId w:val="56"/>
        </w:numPr>
        <w:ind w:left="360"/>
        <w:jc w:val="both"/>
        <w:rPr>
          <w:rFonts w:ascii="Futura Lt BT" w:hAnsi="Futura Lt BT" w:cs="Futura Lt BT"/>
          <w:color w:val="auto"/>
          <w:sz w:val="22"/>
          <w:szCs w:val="22"/>
        </w:rPr>
      </w:pPr>
    </w:p>
    <w:p w:rsidR="00572A44" w:rsidRDefault="00572A44" w:rsidP="00154A36">
      <w:pPr>
        <w:pStyle w:val="Default0"/>
        <w:spacing w:after="120"/>
        <w:jc w:val="both"/>
        <w:rPr>
          <w:color w:val="auto"/>
        </w:rPr>
      </w:pPr>
      <w:r>
        <w:rPr>
          <w:color w:val="auto"/>
        </w:rPr>
        <w:t xml:space="preserve">Imibuzo yesahluko: </w:t>
      </w:r>
    </w:p>
    <w:p w:rsidR="00572A44" w:rsidRDefault="00572A44" w:rsidP="00154A36">
      <w:pPr>
        <w:pStyle w:val="Default0"/>
        <w:numPr>
          <w:ilvl w:val="1"/>
          <w:numId w:val="56"/>
        </w:numPr>
        <w:spacing w:after="120"/>
        <w:ind w:left="720" w:hanging="720"/>
        <w:jc w:val="both"/>
        <w:rPr>
          <w:rFonts w:ascii="Futura Bk BT" w:hAnsi="Futura Bk BT" w:cs="Futura Bk BT"/>
          <w:color w:val="auto"/>
          <w:sz w:val="20"/>
          <w:szCs w:val="20"/>
        </w:rPr>
      </w:pPr>
      <w:r>
        <w:rPr>
          <w:rFonts w:ascii="Futura Bk BT" w:hAnsi="Futura Bk BT" w:cs="Futura Bk BT"/>
          <w:color w:val="auto"/>
          <w:sz w:val="20"/>
          <w:szCs w:val="20"/>
        </w:rPr>
        <w:t xml:space="preserve">1. Yeyiphi imisebenzi yesondo enengozi encinane okanye engenayo kwaphela ingozi yokusulelwa yi-HIV? </w:t>
      </w:r>
    </w:p>
    <w:p w:rsidR="00572A44" w:rsidRDefault="00572A44" w:rsidP="00154A36">
      <w:pPr>
        <w:pStyle w:val="Default0"/>
        <w:numPr>
          <w:ilvl w:val="1"/>
          <w:numId w:val="56"/>
        </w:numPr>
        <w:spacing w:after="120"/>
        <w:ind w:left="720" w:hanging="720"/>
        <w:jc w:val="both"/>
        <w:rPr>
          <w:rFonts w:ascii="Futura Bk BT" w:hAnsi="Futura Bk BT" w:cs="Futura Bk BT"/>
          <w:color w:val="auto"/>
          <w:sz w:val="20"/>
          <w:szCs w:val="20"/>
        </w:rPr>
      </w:pPr>
      <w:r>
        <w:rPr>
          <w:rFonts w:ascii="Futura Bk BT" w:hAnsi="Futura Bk BT" w:cs="Futura Bk BT"/>
          <w:color w:val="auto"/>
          <w:sz w:val="20"/>
          <w:szCs w:val="20"/>
        </w:rPr>
        <w:t xml:space="preserve">2. Ziziphi iintlobo zezithambisi ezinokusetyenziswa kwiikhondom zamadoda? Kwikhondom zabasetyhini? </w:t>
      </w:r>
    </w:p>
    <w:p w:rsidR="00572A44" w:rsidRDefault="00572A44" w:rsidP="00154A36">
      <w:pPr>
        <w:pStyle w:val="Default0"/>
        <w:numPr>
          <w:ilvl w:val="1"/>
          <w:numId w:val="56"/>
        </w:numPr>
        <w:ind w:left="720" w:hanging="720"/>
        <w:jc w:val="both"/>
        <w:rPr>
          <w:rFonts w:ascii="Futura Bk BT" w:hAnsi="Futura Bk BT" w:cs="Futura Bk BT"/>
          <w:color w:val="auto"/>
          <w:sz w:val="20"/>
          <w:szCs w:val="20"/>
        </w:rPr>
      </w:pPr>
      <w:r>
        <w:rPr>
          <w:rFonts w:ascii="Futura Bk BT" w:hAnsi="Futura Bk BT" w:cs="Futura Bk BT"/>
          <w:color w:val="auto"/>
          <w:sz w:val="20"/>
          <w:szCs w:val="20"/>
        </w:rPr>
        <w:t xml:space="preserve">3. Buza umntu ngaphandle kwakho le mibuzo ukuba yinyaniso okanye bubuxoki </w:t>
      </w:r>
      <w:r>
        <w:rPr>
          <w:rFonts w:ascii="Futura Bk BT" w:hAnsi="Futura Bk BT" w:cs="Futura Bk BT"/>
          <w:i/>
          <w:iCs/>
          <w:color w:val="auto"/>
          <w:sz w:val="20"/>
          <w:szCs w:val="20"/>
        </w:rPr>
        <w:t>(yonke iyinyanisoe)</w:t>
      </w:r>
      <w:r>
        <w:rPr>
          <w:rFonts w:ascii="Futura Bk BT" w:hAnsi="Futura Bk BT" w:cs="Futura Bk BT"/>
          <w:color w:val="auto"/>
          <w:sz w:val="20"/>
          <w:szCs w:val="20"/>
        </w:rPr>
        <w:t xml:space="preserve">: </w:t>
      </w:r>
    </w:p>
    <w:p w:rsidR="00572A44" w:rsidRDefault="00572A44" w:rsidP="00154A36">
      <w:pPr>
        <w:pStyle w:val="Default0"/>
        <w:numPr>
          <w:ilvl w:val="1"/>
          <w:numId w:val="56"/>
        </w:numPr>
        <w:ind w:left="720"/>
        <w:jc w:val="both"/>
        <w:rPr>
          <w:rFonts w:ascii="Futura Bk BT" w:hAnsi="Futura Bk BT" w:cs="Futura Bk BT"/>
          <w:color w:val="auto"/>
          <w:sz w:val="20"/>
          <w:szCs w:val="20"/>
        </w:rPr>
      </w:pPr>
      <w:r>
        <w:rPr>
          <w:rFonts w:ascii="Futura Bk BT" w:hAnsi="Futura Bk BT" w:cs="Futura Bk BT"/>
          <w:color w:val="auto"/>
          <w:sz w:val="20"/>
          <w:szCs w:val="20"/>
        </w:rPr>
        <w:t xml:space="preserve">• I-HIV inako ukudluliselwa ngesondo lomlomo </w:t>
      </w:r>
    </w:p>
    <w:p w:rsidR="00572A44" w:rsidRDefault="00572A44" w:rsidP="00154A36">
      <w:pPr>
        <w:pStyle w:val="Default0"/>
        <w:numPr>
          <w:ilvl w:val="1"/>
          <w:numId w:val="56"/>
        </w:numPr>
        <w:ind w:left="720"/>
        <w:jc w:val="both"/>
        <w:rPr>
          <w:rFonts w:ascii="Futura Bk BT" w:hAnsi="Futura Bk BT" w:cs="Futura Bk BT"/>
          <w:color w:val="auto"/>
          <w:sz w:val="20"/>
          <w:szCs w:val="20"/>
        </w:rPr>
      </w:pPr>
      <w:r>
        <w:rPr>
          <w:rFonts w:ascii="Futura Bk BT" w:hAnsi="Futura Bk BT" w:cs="Futura Bk BT"/>
          <w:color w:val="auto"/>
          <w:sz w:val="20"/>
          <w:szCs w:val="20"/>
        </w:rPr>
        <w:t xml:space="preserve">• Isondo lomva liyingozi ngakumbi kunesondo lelingu langasese labasetyhini </w:t>
      </w:r>
    </w:p>
    <w:p w:rsidR="00572A44" w:rsidRDefault="00572A44" w:rsidP="00154A36">
      <w:pPr>
        <w:pStyle w:val="Default0"/>
        <w:numPr>
          <w:ilvl w:val="1"/>
          <w:numId w:val="56"/>
        </w:numPr>
        <w:ind w:left="720"/>
        <w:jc w:val="both"/>
        <w:rPr>
          <w:rFonts w:ascii="Futura Bk BT" w:hAnsi="Futura Bk BT" w:cs="Futura Bk BT"/>
          <w:color w:val="auto"/>
          <w:sz w:val="20"/>
          <w:szCs w:val="20"/>
        </w:rPr>
      </w:pPr>
      <w:r>
        <w:rPr>
          <w:rFonts w:ascii="Futura Bk BT" w:hAnsi="Futura Bk BT" w:cs="Futura Bk BT"/>
          <w:color w:val="auto"/>
          <w:sz w:val="20"/>
          <w:szCs w:val="20"/>
        </w:rPr>
        <w:t xml:space="preserve">• Iikhondom zabasetyhini zifuna uqeqesho olungaphaya  kunezamadoda </w:t>
      </w:r>
    </w:p>
    <w:p w:rsidR="00572A44" w:rsidRDefault="00572A44" w:rsidP="00154A36">
      <w:pPr>
        <w:pStyle w:val="Default0"/>
        <w:numPr>
          <w:ilvl w:val="1"/>
          <w:numId w:val="56"/>
        </w:numPr>
        <w:ind w:left="720"/>
        <w:jc w:val="both"/>
        <w:rPr>
          <w:rFonts w:ascii="Futura Bk BT" w:hAnsi="Futura Bk BT" w:cs="Futura Bk BT"/>
          <w:color w:val="auto"/>
          <w:sz w:val="20"/>
          <w:szCs w:val="20"/>
        </w:rPr>
      </w:pPr>
      <w:r>
        <w:rPr>
          <w:rFonts w:ascii="Futura Bk BT" w:hAnsi="Futura Bk BT" w:cs="Futura Bk BT"/>
          <w:color w:val="auto"/>
        </w:rPr>
        <w:t>• I-</w:t>
      </w:r>
      <w:r>
        <w:rPr>
          <w:rFonts w:ascii="Futura Bk BT" w:hAnsi="Futura Bk BT" w:cs="Futura Bk BT"/>
          <w:color w:val="auto"/>
          <w:sz w:val="20"/>
          <w:szCs w:val="20"/>
        </w:rPr>
        <w:t xml:space="preserve">HIV ayinako ukudlulela ngaphaya kwekhondom </w:t>
      </w:r>
    </w:p>
    <w:p w:rsidR="00572A44" w:rsidRDefault="00572A44" w:rsidP="00154A36">
      <w:pPr>
        <w:pStyle w:val="Default0"/>
        <w:numPr>
          <w:ilvl w:val="0"/>
          <w:numId w:val="56"/>
        </w:numPr>
        <w:jc w:val="both"/>
        <w:rPr>
          <w:rFonts w:ascii="Futura Bk BT" w:hAnsi="Futura Bk BT" w:cs="Futura Bk BT"/>
          <w:color w:val="auto"/>
          <w:sz w:val="20"/>
          <w:szCs w:val="20"/>
        </w:rPr>
      </w:pP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Nandi: </w:t>
      </w:r>
      <w:r>
        <w:rPr>
          <w:rFonts w:ascii="Futura LtCn BT" w:hAnsi="Futura LtCn BT" w:cs="Futura LtCn BT"/>
          <w:color w:val="auto"/>
        </w:rPr>
        <w:t xml:space="preserve">Ngoku ke, sithandwa sam Vuyo, singahamba? </w:t>
      </w: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rPr>
          <w:b/>
          <w:bCs/>
          <w:sz w:val="28"/>
          <w:szCs w:val="28"/>
          <w:lang w:val="en-GB"/>
        </w:rPr>
      </w:pPr>
      <w:r>
        <w:t>..</w:t>
      </w:r>
    </w:p>
    <w:p w:rsidR="00572A44" w:rsidRPr="00BE231C" w:rsidRDefault="00572A44" w:rsidP="00154A36">
      <w:pPr>
        <w:pStyle w:val="BodyText"/>
        <w:shd w:val="clear" w:color="auto" w:fill="E0E0E0"/>
        <w:jc w:val="both"/>
        <w:rPr>
          <w:b/>
          <w:bCs/>
          <w:sz w:val="36"/>
          <w:szCs w:val="36"/>
          <w:u w:val="none"/>
          <w:lang w:val="en-GB"/>
        </w:rPr>
      </w:pPr>
      <w:r w:rsidRPr="00BE231C">
        <w:rPr>
          <w:b/>
          <w:bCs/>
          <w:sz w:val="36"/>
          <w:szCs w:val="36"/>
          <w:u w:val="none"/>
          <w:lang w:val="en-GB"/>
        </w:rPr>
        <w:t xml:space="preserve">ISAHLUKO 6 </w:t>
      </w:r>
    </w:p>
    <w:p w:rsidR="00572A44" w:rsidRDefault="00572A44" w:rsidP="00154A36">
      <w:pPr>
        <w:pStyle w:val="BodyText"/>
        <w:jc w:val="both"/>
        <w:rPr>
          <w:b/>
          <w:bCs/>
          <w:sz w:val="32"/>
          <w:szCs w:val="32"/>
          <w:u w:val="none"/>
          <w:lang w:val="en-GB"/>
        </w:rPr>
      </w:pPr>
    </w:p>
    <w:p w:rsidR="00572A44" w:rsidRDefault="00572A44" w:rsidP="00154A36">
      <w:pPr>
        <w:pStyle w:val="BodyText"/>
        <w:jc w:val="both"/>
        <w:rPr>
          <w:b/>
          <w:bCs/>
          <w:sz w:val="32"/>
          <w:szCs w:val="32"/>
          <w:u w:val="none"/>
          <w:lang w:val="en-GB"/>
        </w:rPr>
      </w:pPr>
    </w:p>
    <w:p w:rsidR="00572A44" w:rsidRDefault="00572A44" w:rsidP="00154A36">
      <w:pPr>
        <w:pStyle w:val="Default0"/>
        <w:jc w:val="both"/>
        <w:rPr>
          <w:rFonts w:cs="Times New Roman"/>
          <w:color w:val="auto"/>
          <w:sz w:val="28"/>
          <w:szCs w:val="28"/>
        </w:rPr>
      </w:pPr>
      <w:r>
        <w:rPr>
          <w:rFonts w:cs="Times New Roman"/>
          <w:color w:val="auto"/>
          <w:sz w:val="28"/>
          <w:szCs w:val="28"/>
        </w:rPr>
        <w:t xml:space="preserve">Uhlolo lweHIV </w:t>
      </w:r>
    </w:p>
    <w:p w:rsidR="00572A44" w:rsidRDefault="00572A44" w:rsidP="00154A36">
      <w:pPr>
        <w:pStyle w:val="Default0"/>
        <w:numPr>
          <w:ilvl w:val="1"/>
          <w:numId w:val="57"/>
        </w:numPr>
        <w:jc w:val="both"/>
        <w:rPr>
          <w:rFonts w:ascii="Futura XBlkCnIt BT" w:hAnsi="Futura XBlkCnIt BT" w:cs="Futura XBlkCnIt BT"/>
          <w:color w:val="auto"/>
          <w:sz w:val="28"/>
          <w:szCs w:val="28"/>
        </w:rPr>
      </w:pPr>
      <w:r>
        <w:rPr>
          <w:rFonts w:cs="Times New Roman"/>
          <w:color w:val="auto"/>
          <w:sz w:val="28"/>
          <w:szCs w:val="28"/>
        </w:rPr>
        <w:t>• Izizathu zokuya kuhlolwa</w:t>
      </w:r>
      <w:r>
        <w:rPr>
          <w:rFonts w:ascii="Futura XBlkCnIt BT" w:hAnsi="Futura XBlkCnIt BT" w:cs="Futura XBlkCnIt BT"/>
          <w:color w:val="auto"/>
          <w:sz w:val="28"/>
          <w:szCs w:val="28"/>
        </w:rPr>
        <w:t xml:space="preserve"> </w:t>
      </w:r>
    </w:p>
    <w:p w:rsidR="00572A44" w:rsidRDefault="00572A44" w:rsidP="00154A36">
      <w:pPr>
        <w:pStyle w:val="Default0"/>
        <w:numPr>
          <w:ilvl w:val="1"/>
          <w:numId w:val="57"/>
        </w:numPr>
        <w:jc w:val="both"/>
        <w:rPr>
          <w:rFonts w:ascii="Futura XBlkCnIt BT" w:hAnsi="Futura XBlkCnIt BT" w:cs="Futura XBlkCnIt BT"/>
          <w:color w:val="auto"/>
          <w:sz w:val="28"/>
          <w:szCs w:val="28"/>
        </w:rPr>
      </w:pPr>
      <w:r>
        <w:rPr>
          <w:rFonts w:ascii="Futura XBlkCnIt BT" w:hAnsi="Futura XBlkCnIt BT" w:cs="Futura XBlkCnIt BT"/>
          <w:color w:val="auto"/>
          <w:sz w:val="28"/>
          <w:szCs w:val="28"/>
        </w:rPr>
        <w:t xml:space="preserve">• Indlela olusebenza ngayo uhlolo </w:t>
      </w:r>
    </w:p>
    <w:p w:rsidR="00572A44" w:rsidRDefault="00572A44" w:rsidP="00154A36">
      <w:pPr>
        <w:pStyle w:val="Default0"/>
        <w:numPr>
          <w:ilvl w:val="1"/>
          <w:numId w:val="57"/>
        </w:numPr>
        <w:jc w:val="both"/>
        <w:rPr>
          <w:rFonts w:ascii="Futura XBlkCnIt BT" w:hAnsi="Futura XBlkCnIt BT" w:cs="Futura XBlkCnIt BT"/>
          <w:color w:val="auto"/>
          <w:sz w:val="28"/>
          <w:szCs w:val="28"/>
        </w:rPr>
      </w:pPr>
      <w:r>
        <w:rPr>
          <w:rFonts w:ascii="Futura XBlkCnIt BT" w:hAnsi="Futura XBlkCnIt BT" w:cs="Futura XBlkCnIt BT"/>
          <w:color w:val="auto"/>
        </w:rPr>
        <w:t xml:space="preserve">• </w:t>
      </w:r>
      <w:r>
        <w:rPr>
          <w:rFonts w:ascii="Futura XBlkCnIt BT" w:hAnsi="Futura XBlkCnIt BT" w:cs="Futura XBlkCnIt BT"/>
          <w:color w:val="auto"/>
          <w:sz w:val="28"/>
          <w:szCs w:val="28"/>
        </w:rPr>
        <w:t xml:space="preserve">Imfihlo </w:t>
      </w:r>
    </w:p>
    <w:p w:rsidR="00572A44" w:rsidRDefault="00572A44" w:rsidP="00154A36">
      <w:pPr>
        <w:pStyle w:val="Default0"/>
        <w:numPr>
          <w:ilvl w:val="0"/>
          <w:numId w:val="57"/>
        </w:numPr>
        <w:jc w:val="both"/>
        <w:rPr>
          <w:rFonts w:ascii="Futura XBlkCnIt BT" w:hAnsi="Futura XBlkCnIt BT" w:cs="Futura XBlkCnIt BT"/>
          <w:color w:val="auto"/>
          <w:sz w:val="28"/>
          <w:szCs w:val="28"/>
        </w:rPr>
      </w:pPr>
    </w:p>
    <w:p w:rsidR="00572A44" w:rsidRDefault="00572A44" w:rsidP="00154A36">
      <w:pPr>
        <w:pStyle w:val="Default0"/>
        <w:ind w:left="360" w:right="720"/>
        <w:jc w:val="both"/>
        <w:rPr>
          <w:rFonts w:ascii="Futura Hv BT" w:hAnsi="Futura Hv BT" w:cs="Futura Hv BT"/>
          <w:color w:val="auto"/>
          <w:sz w:val="20"/>
          <w:szCs w:val="20"/>
        </w:rPr>
      </w:pPr>
      <w:r>
        <w:rPr>
          <w:rFonts w:ascii="Futura Hv BT" w:hAnsi="Futura Hv BT" w:cs="Futura Hv BT"/>
          <w:i/>
          <w:iCs/>
          <w:color w:val="auto"/>
          <w:sz w:val="20"/>
          <w:szCs w:val="20"/>
        </w:rPr>
        <w:t xml:space="preserve">Amagama abalulekileyo </w:t>
      </w:r>
    </w:p>
    <w:p w:rsidR="00572A44" w:rsidRDefault="00572A44" w:rsidP="00154A36">
      <w:pPr>
        <w:pStyle w:val="Default0"/>
        <w:ind w:left="360" w:right="720"/>
        <w:jc w:val="both"/>
        <w:rPr>
          <w:rFonts w:ascii="Futura Lt BT" w:hAnsi="Futura Lt BT" w:cs="Futura Lt BT"/>
          <w:color w:val="auto"/>
          <w:sz w:val="12"/>
          <w:szCs w:val="12"/>
        </w:rPr>
      </w:pPr>
      <w:r w:rsidRPr="00363E53">
        <w:rPr>
          <w:rFonts w:ascii="Futura Hv BT" w:hAnsi="Futura Hv BT" w:cs="Futura Hv BT"/>
          <w:b/>
          <w:i/>
          <w:iCs/>
          <w:color w:val="auto"/>
          <w:sz w:val="20"/>
          <w:szCs w:val="20"/>
        </w:rPr>
        <w:t>Ukufunyanwa unesifo ngokwenene</w:t>
      </w:r>
      <w:r>
        <w:rPr>
          <w:rFonts w:ascii="Futura Hv BT" w:hAnsi="Futura Hv BT" w:cs="Futura Hv BT"/>
          <w:i/>
          <w:iCs/>
          <w:color w:val="auto"/>
          <w:sz w:val="20"/>
          <w:szCs w:val="20"/>
        </w:rPr>
        <w:t>: Xa uhlolo lunentsholongwane kwaye nomndu abe nesifo athe wahlolelwa sona</w:t>
      </w:r>
      <w:r>
        <w:rPr>
          <w:rFonts w:ascii="Futura Lt BT" w:hAnsi="Futura Lt BT" w:cs="Futura Lt BT"/>
          <w:i/>
          <w:iCs/>
          <w:color w:val="auto"/>
          <w:sz w:val="20"/>
          <w:szCs w:val="20"/>
        </w:rPr>
        <w:t>.</w:t>
      </w:r>
      <w:r>
        <w:rPr>
          <w:rFonts w:ascii="Futura Lt BT" w:hAnsi="Futura Lt BT" w:cs="Futura Lt BT"/>
          <w:i/>
          <w:iCs/>
          <w:color w:val="auto"/>
          <w:sz w:val="12"/>
          <w:szCs w:val="12"/>
        </w:rPr>
        <w:t xml:space="preserve">xxxviii </w:t>
      </w:r>
    </w:p>
    <w:p w:rsidR="00572A44" w:rsidRDefault="00572A44" w:rsidP="00154A36">
      <w:pPr>
        <w:pStyle w:val="Default0"/>
        <w:ind w:left="360" w:right="720"/>
        <w:jc w:val="both"/>
        <w:rPr>
          <w:rFonts w:ascii="Futura Lt BT" w:hAnsi="Futura Lt BT" w:cs="Futura Lt BT"/>
          <w:color w:val="auto"/>
          <w:sz w:val="12"/>
          <w:szCs w:val="12"/>
        </w:rPr>
      </w:pPr>
      <w:r w:rsidRPr="00363E53">
        <w:rPr>
          <w:rFonts w:ascii="Futura Hv BT" w:hAnsi="Futura Hv BT" w:cs="Futura Hv BT"/>
          <w:b/>
          <w:i/>
          <w:iCs/>
          <w:color w:val="auto"/>
          <w:sz w:val="20"/>
          <w:szCs w:val="20"/>
        </w:rPr>
        <w:t>Ukungabi naso ngenene:</w:t>
      </w:r>
      <w:r>
        <w:rPr>
          <w:rFonts w:ascii="Futura Hv BT" w:hAnsi="Futura Hv BT" w:cs="Futura Hv BT"/>
          <w:i/>
          <w:iCs/>
          <w:color w:val="auto"/>
          <w:sz w:val="20"/>
          <w:szCs w:val="20"/>
        </w:rPr>
        <w:t xml:space="preserve"> Xa uhlolo lubonisa ukuba umntu akanayo intsholongwane isifo athe wahlolwa sona</w:t>
      </w:r>
      <w:r>
        <w:rPr>
          <w:rFonts w:ascii="Futura Lt BT" w:hAnsi="Futura Lt BT" w:cs="Futura Lt BT"/>
          <w:i/>
          <w:iCs/>
          <w:color w:val="auto"/>
          <w:sz w:val="20"/>
          <w:szCs w:val="20"/>
        </w:rPr>
        <w:t>.</w:t>
      </w:r>
      <w:r>
        <w:rPr>
          <w:rFonts w:ascii="Futura Lt BT" w:hAnsi="Futura Lt BT" w:cs="Futura Lt BT"/>
          <w:i/>
          <w:iCs/>
          <w:color w:val="auto"/>
          <w:sz w:val="12"/>
          <w:szCs w:val="12"/>
        </w:rPr>
        <w:t xml:space="preserve">xxxix </w:t>
      </w:r>
    </w:p>
    <w:p w:rsidR="00572A44" w:rsidRDefault="00572A44" w:rsidP="00154A36">
      <w:pPr>
        <w:pStyle w:val="Default0"/>
        <w:ind w:left="360" w:right="720"/>
        <w:jc w:val="both"/>
        <w:rPr>
          <w:rFonts w:ascii="Futura Lt BT" w:hAnsi="Futura Lt BT" w:cs="Futura Lt BT"/>
          <w:color w:val="auto"/>
          <w:sz w:val="12"/>
          <w:szCs w:val="12"/>
        </w:rPr>
      </w:pPr>
      <w:r w:rsidRPr="00363E53">
        <w:rPr>
          <w:rFonts w:ascii="Futura Hv BT" w:hAnsi="Futura Hv BT" w:cs="Futura Hv BT"/>
          <w:b/>
          <w:i/>
          <w:iCs/>
          <w:color w:val="auto"/>
          <w:sz w:val="20"/>
          <w:szCs w:val="20"/>
        </w:rPr>
        <w:t>Ukungabi nesiFo ngokwenene:</w:t>
      </w:r>
      <w:r>
        <w:rPr>
          <w:rFonts w:ascii="Futura Hv BT" w:hAnsi="Futura Hv BT" w:cs="Futura Hv BT"/>
          <w:i/>
          <w:iCs/>
          <w:color w:val="auto"/>
          <w:sz w:val="20"/>
          <w:szCs w:val="20"/>
        </w:rPr>
        <w:t xml:space="preserve"> Xa umntu ethe wahlolwa wafunyanwa enesifo kodwa lo mntu akanaso isifo athe wasihlolwa</w:t>
      </w:r>
      <w:r>
        <w:rPr>
          <w:rFonts w:ascii="Futura Lt BT" w:hAnsi="Futura Lt BT" w:cs="Futura Lt BT"/>
          <w:i/>
          <w:iCs/>
          <w:color w:val="auto"/>
          <w:sz w:val="20"/>
          <w:szCs w:val="20"/>
        </w:rPr>
        <w:t>.</w:t>
      </w:r>
      <w:r>
        <w:rPr>
          <w:rFonts w:ascii="Futura Lt BT" w:hAnsi="Futura Lt BT" w:cs="Futura Lt BT"/>
          <w:i/>
          <w:iCs/>
          <w:color w:val="auto"/>
          <w:sz w:val="12"/>
          <w:szCs w:val="12"/>
        </w:rPr>
        <w:t xml:space="preserve">xl </w:t>
      </w:r>
    </w:p>
    <w:p w:rsidR="00572A44" w:rsidRDefault="00572A44" w:rsidP="00154A36">
      <w:pPr>
        <w:pStyle w:val="Default0"/>
        <w:ind w:left="360" w:right="720"/>
        <w:jc w:val="both"/>
        <w:rPr>
          <w:rFonts w:ascii="Futura Lt BT" w:hAnsi="Futura Lt BT" w:cs="Futura Lt BT"/>
          <w:color w:val="auto"/>
          <w:sz w:val="12"/>
          <w:szCs w:val="12"/>
        </w:rPr>
      </w:pPr>
      <w:r w:rsidRPr="00363E53">
        <w:rPr>
          <w:rFonts w:ascii="Futura Hv BT" w:hAnsi="Futura Hv BT" w:cs="Futura Hv BT"/>
          <w:b/>
          <w:i/>
          <w:iCs/>
          <w:color w:val="auto"/>
          <w:sz w:val="20"/>
          <w:szCs w:val="20"/>
        </w:rPr>
        <w:t>Ukungabinaso ngobuxoki:</w:t>
      </w:r>
      <w:r>
        <w:rPr>
          <w:rFonts w:ascii="Futura Hv BT" w:hAnsi="Futura Hv BT" w:cs="Futura Hv BT"/>
          <w:i/>
          <w:iCs/>
          <w:color w:val="auto"/>
          <w:sz w:val="20"/>
          <w:szCs w:val="20"/>
        </w:rPr>
        <w:t xml:space="preserve"> Xa umntu ethe wahlolwa kwafunyanwa ukuba akanaso isiFo kanti lo mntu unaso isifo athe wasihlolwa.</w:t>
      </w:r>
      <w:r>
        <w:rPr>
          <w:rFonts w:ascii="Futura Lt BT" w:hAnsi="Futura Lt BT" w:cs="Futura Lt BT"/>
          <w:i/>
          <w:iCs/>
          <w:color w:val="auto"/>
          <w:sz w:val="12"/>
          <w:szCs w:val="12"/>
        </w:rPr>
        <w:t xml:space="preserve"> xli </w:t>
      </w:r>
    </w:p>
    <w:p w:rsidR="00572A44" w:rsidRDefault="00572A44" w:rsidP="00154A36">
      <w:pPr>
        <w:pStyle w:val="Default0"/>
        <w:ind w:left="360" w:right="720"/>
        <w:jc w:val="both"/>
        <w:rPr>
          <w:rFonts w:ascii="Futura Lt BT" w:hAnsi="Futura Lt BT" w:cs="Futura Lt BT"/>
          <w:color w:val="auto"/>
          <w:sz w:val="20"/>
          <w:szCs w:val="20"/>
        </w:rPr>
      </w:pPr>
      <w:r w:rsidRPr="00363E53">
        <w:rPr>
          <w:rFonts w:ascii="Futura Hv BT" w:hAnsi="Futura Hv BT" w:cs="Futura Hv BT"/>
          <w:b/>
          <w:i/>
          <w:iCs/>
          <w:color w:val="auto"/>
          <w:sz w:val="20"/>
          <w:szCs w:val="20"/>
        </w:rPr>
        <w:t>Imfihlo</w:t>
      </w:r>
      <w:r>
        <w:rPr>
          <w:rFonts w:ascii="Futura Hv BT" w:hAnsi="Futura Hv BT" w:cs="Futura Hv BT"/>
          <w:i/>
          <w:iCs/>
          <w:color w:val="auto"/>
          <w:sz w:val="20"/>
          <w:szCs w:val="20"/>
        </w:rPr>
        <w:t>:Ukuhlonela imfihlo. Ukugcina iziphumo zohlolo nenye inkcazelo iphakathi kwakho naloo mntu ukungayityili imfihlo (yalowo uhloliweyo) kumntu lowo athi amchazele (umluleki, ngokomzekelo); ungaze wabelane ngenkcazelo nangaye nawuphina omnye umntu ngaphandle kwemvume yomntu ohlolwayo.</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Vuyo: Ngenye imini ndakha ndaxoxa ngesihloko sokuhlolelwa i</w:t>
      </w:r>
      <w:r>
        <w:rPr>
          <w:rFonts w:ascii="Futura LtCn BT" w:hAnsi="Futura LtCn BT" w:cs="Futura LtCn BT"/>
          <w:color w:val="auto"/>
        </w:rPr>
        <w:t xml:space="preserve">HIV kunye nabahlobo bam abakhubazekileyo. Bonke babeka izingxengxezo kodwa kuphela mnye owathi wathimba ingqalelo yam. Abanye baphila inxalenye yobomi babo bengakhubazekanga bakhubazeka besakube bekhulile ngeminyaka. Kungoku nje basalwa neziqu zabo kunzima ukwamkela isimo. Le nto yongezelela umthwalo ongakumbi kwiintsapho zabo ukuba bebefunyenwe bene-HIV ngaphezu kokukhubazeka kwabo. Ngoko ke bathi unotshe ngekhe baye kolo hlolo bona. </w:t>
      </w:r>
    </w:p>
    <w:p w:rsidR="00572A44" w:rsidRDefault="00572A44" w:rsidP="00154A36">
      <w:pPr>
        <w:pStyle w:val="Default0"/>
        <w:jc w:val="both"/>
        <w:rPr>
          <w:rFonts w:ascii="Futura LtCn BT" w:hAnsi="Futura LtCn BT" w:cs="Futura LtCn BT"/>
          <w:color w:val="auto"/>
        </w:rPr>
      </w:pPr>
      <w:r>
        <w:rPr>
          <w:rFonts w:ascii="Futura LtCn BT" w:hAnsi="Futura LtCn BT" w:cs="Futura LtCn BT"/>
          <w:color w:val="auto"/>
        </w:rPr>
        <w:t xml:space="preserve">Nangona bambi babo bafunyenwe bekhubazekile kwasekuzalweni bayasokola abamkelwa ziintsapho zabo. Banokuba lusizi kakhulu xa benokufumana isimo sabo, baxhalabele kakhulu ukuba banokufunyanwa kuba besenokuhlekwa. Abantu bathi, “Yenzeka njani ukuba lo umntu abene-HIV kodwa esazi ukuba ukhubazekile?” Ngoko ke, lilonke bathi kungcono ngomntu okhubazekileyo ukuba angazihluphi ngokuya kuhlolwa. </w:t>
      </w:r>
    </w:p>
    <w:p w:rsidR="00572A44" w:rsidRDefault="00572A44" w:rsidP="00154A36">
      <w:pPr>
        <w:pStyle w:val="Default0"/>
        <w:jc w:val="both"/>
        <w:rPr>
          <w:rFonts w:ascii="Futura LtCn BT" w:hAnsi="Futura LtCn BT" w:cs="Futura LtCn BT"/>
          <w:color w:val="auto"/>
        </w:rPr>
      </w:pPr>
    </w:p>
    <w:p w:rsidR="00572A44" w:rsidRDefault="00572A44" w:rsidP="00154A36">
      <w:pPr>
        <w:jc w:val="both"/>
        <w:rPr>
          <w:rFonts w:ascii="Futura LtCn BT" w:hAnsi="Futura LtCn BT" w:cs="Futura LtCn BT"/>
        </w:rPr>
        <w:sectPr w:rsidR="00572A44">
          <w:pgSz w:w="12240" w:h="15840"/>
          <w:pgMar w:top="1440" w:right="1800" w:bottom="1440" w:left="1800" w:header="720" w:footer="720" w:gutter="0"/>
          <w:cols w:space="720"/>
        </w:sectPr>
      </w:pPr>
    </w:p>
    <w:p w:rsidR="00572A44" w:rsidRDefault="00572A44" w:rsidP="00154A36">
      <w:pPr>
        <w:pStyle w:val="Default0"/>
        <w:numPr>
          <w:ilvl w:val="0"/>
          <w:numId w:val="58"/>
        </w:numPr>
        <w:jc w:val="both"/>
        <w:rPr>
          <w:rFonts w:cs="Times New Roman"/>
          <w:color w:val="auto"/>
        </w:rPr>
      </w:pPr>
    </w:p>
    <w:p w:rsidR="00572A44" w:rsidRDefault="00572A44" w:rsidP="00154A36">
      <w:pPr>
        <w:pStyle w:val="Default0"/>
        <w:jc w:val="both"/>
        <w:rPr>
          <w:rFonts w:ascii="Futura LtCn BT" w:hAnsi="Futura LtCn BT" w:cs="Futura LtCn BT"/>
          <w:color w:val="auto"/>
        </w:rPr>
      </w:pPr>
      <w:r>
        <w:rPr>
          <w:rFonts w:ascii="Futura LtCn BT" w:hAnsi="Futura LtCn BT" w:cs="Futura LtCn BT"/>
          <w:color w:val="auto"/>
        </w:rPr>
        <w:t>Mna ke, ndizakulenza uhlolo, ngenxa yempilo yam nekaNandi kwanangenjongo yokubonisa ukuba nabani na unokulenza uhlolo. Kungakhathaliseki ukuba ukhubazekile okanye akunjalo, i-HIV ayinabuso namehlo okubona ukuba singobani na.</w:t>
      </w:r>
    </w:p>
    <w:p w:rsidR="00572A44" w:rsidRDefault="00572A44" w:rsidP="00154A36">
      <w:pPr>
        <w:pStyle w:val="Default0"/>
        <w:jc w:val="both"/>
        <w:rPr>
          <w:rFonts w:ascii="Futura LtCn BT" w:hAnsi="Futura LtCn BT" w:cs="Futura LtCn BT"/>
          <w:color w:val="auto"/>
        </w:rPr>
      </w:pPr>
    </w:p>
    <w:p w:rsidR="00572A44" w:rsidRDefault="00572A44" w:rsidP="00154A36">
      <w:pPr>
        <w:pStyle w:val="Default0"/>
        <w:jc w:val="both"/>
        <w:rPr>
          <w:rFonts w:ascii="Futura LtCn BT" w:hAnsi="Futura LtCn BT" w:cs="Futura LtCn BT"/>
          <w:color w:val="auto"/>
        </w:rPr>
      </w:pPr>
      <w:r>
        <w:rPr>
          <w:rFonts w:ascii="Futura LtCn BT" w:hAnsi="Futura LtCn BT" w:cs="Futura LtCn BT"/>
          <w:color w:val="auto"/>
        </w:rPr>
        <w:t>Nandi: Yinto entle ukuyenza, kodwa yenziwa njani?  Yintoni ukumele siyazi?</w:t>
      </w:r>
    </w:p>
    <w:p w:rsidR="00572A44" w:rsidRDefault="00572A44" w:rsidP="00154A36">
      <w:pPr>
        <w:pStyle w:val="BodyText"/>
        <w:jc w:val="both"/>
        <w:rPr>
          <w:b/>
          <w:bCs/>
          <w:sz w:val="32"/>
          <w:szCs w:val="32"/>
          <w:u w:val="none"/>
          <w:lang w:val="en-GB"/>
        </w:rPr>
      </w:pPr>
      <w:r>
        <w:rPr>
          <w:rFonts w:ascii="Futura LtCn BT" w:hAnsi="Futura LtCn BT" w:cs="Futura LtCn BT"/>
        </w:rPr>
        <w:t>Vuyo:  Masiqwalasele  le nkcazelo esuka kubahlobo bethu abakwi-Project</w:t>
      </w:r>
    </w:p>
    <w:p w:rsidR="00572A44" w:rsidRDefault="00572A44" w:rsidP="00154A36">
      <w:pPr>
        <w:pStyle w:val="BodyText"/>
        <w:jc w:val="both"/>
        <w:rPr>
          <w:b/>
          <w:bCs/>
          <w:sz w:val="32"/>
          <w:szCs w:val="32"/>
          <w:u w:val="none"/>
          <w:lang w:val="en-GB"/>
        </w:rPr>
      </w:pPr>
      <w:r w:rsidRPr="00A04D27">
        <w:rPr>
          <w:b/>
          <w:bCs/>
          <w:noProof/>
          <w:sz w:val="32"/>
          <w:szCs w:val="32"/>
          <w:u w:val="none"/>
          <w:lang w:val="de-CH" w:eastAsia="ko-KR"/>
        </w:rPr>
        <w:pict>
          <v:shape id="Picture 44" o:spid="_x0000_i1068" type="#_x0000_t75" alt="Apha siboniswa amagqiyazana ambini eme estratwein bencokola besithi &quot;Ukwazi uba unayo iHIV okanye awunayo kuza kunceda uba wenze izigqibo  ezibalulekileyo ngawe nabanye abantu, lonto izakukhuthaza uba ufumane amachiza azawunceda uba uqinise amajoni omzimba wakho, ukuze ukwazi ukulwa nezifo ezdibanisele noGawulayo." style="width:333pt;height:228pt;visibility:visible">
            <v:imagedata r:id="rId47" o:title=""/>
          </v:shape>
        </w:pict>
      </w:r>
    </w:p>
    <w:p w:rsidR="00572A44" w:rsidRDefault="00572A44" w:rsidP="00154A36">
      <w:pPr>
        <w:pStyle w:val="BodyText"/>
        <w:jc w:val="both"/>
        <w:rPr>
          <w:b/>
          <w:bCs/>
          <w:u w:val="none"/>
          <w:lang w:val="en-GB"/>
        </w:rPr>
      </w:pPr>
    </w:p>
    <w:p w:rsidR="00572A44" w:rsidRDefault="00572A44" w:rsidP="00154A36">
      <w:pPr>
        <w:pStyle w:val="Default0"/>
        <w:jc w:val="both"/>
        <w:rPr>
          <w:rFonts w:ascii="Futura LtCn BT" w:hAnsi="Futura LtCn BT" w:cs="Futura LtCn BT"/>
          <w:color w:val="auto"/>
        </w:rPr>
      </w:pPr>
      <w:r>
        <w:rPr>
          <w:rFonts w:ascii="Futura LtCn BT" w:hAnsi="Futura LtCn BT" w:cs="Futura LtCn BT"/>
          <w:color w:val="auto"/>
        </w:rPr>
        <w:t>Ukuzilungiselela uhlolo lweHIV</w:t>
      </w:r>
    </w:p>
    <w:p w:rsidR="00572A44" w:rsidRDefault="00572A44" w:rsidP="00154A36">
      <w:pPr>
        <w:pStyle w:val="Default0"/>
        <w:jc w:val="both"/>
        <w:rPr>
          <w:rFonts w:ascii="Futura LtCn BT" w:hAnsi="Futura LtCn BT" w:cs="Futura LtCn BT"/>
          <w:color w:val="auto"/>
        </w:rPr>
      </w:pPr>
      <w:r>
        <w:rPr>
          <w:rFonts w:ascii="Futura LtCn BT" w:hAnsi="Futura LtCn BT" w:cs="Futura LtCn BT"/>
          <w:color w:val="auto"/>
        </w:rPr>
        <w:t xml:space="preserve">Uhlolo lwe-HIV alusosinyanzelo nto leyo ethatha ukuba akukho mntu ovumelekileyo ukuba angakuhlola ngaphandle kwemvume yakho.  Imvume esekelwe elwazini luthetha ukuba uyazi ukuba uhlolelwa i-HIV kwaye uvuma ukuhlolwa nokuba kungokutsho ngamazwi okanye kungokubhala phantsi uze usayine. Nakuphi na ukuhlolelwa i-HIV kumele kwenziwe kukho imvume esekelwe elwazini; kungekunjalo, amalungelo omntu ayaxhatshazwa.  Lo mntu ukuhlolayo umele akuchazele ngohlolo. Phambi kokwenza uhlolo, lomntu ukuhlolayo okanye umcebisi umele axoxe nawe ngoko ngeziphumo usenokukuthetha. Oku kubizwa ukuba lucebiso lwaphambi kohlolo. Ucebiso phambi kohlolo lumele lwenziwe ukuze umntu azixhobele kakuhle iziphumo zohlolo olunokuthi une-HIV. Umele kwakhona ufumane ucebiso lwasemva kohlolo.  Le nto ithetha ukuba la mntu ebekuhlola umele axoxe iziphumo zohlolo lwakho kunye nawe, akuxelele ukuba umele uphinde uhlolwe na kwakhona kungenjalo ancokole nawe ngesimo sakho. Kubalulekile ukuba umntu abe nako ukufumana ithuba lesibini lokuhlolwa ukuze aqiniseke ngokupheleleyo ngemiphumo.  </w:t>
      </w:r>
    </w:p>
    <w:p w:rsidR="00572A44" w:rsidRDefault="00572A44" w:rsidP="00154A36">
      <w:pPr>
        <w:pStyle w:val="Default0"/>
        <w:jc w:val="both"/>
        <w:rPr>
          <w:rFonts w:ascii="Futura LtCn BT" w:hAnsi="Futura LtCn BT" w:cs="Futura LtCn BT"/>
          <w:color w:val="auto"/>
        </w:rPr>
      </w:pPr>
    </w:p>
    <w:p w:rsidR="00572A44" w:rsidRDefault="00572A44" w:rsidP="00154A36">
      <w:pPr>
        <w:pStyle w:val="Default0"/>
        <w:jc w:val="both"/>
        <w:rPr>
          <w:rFonts w:ascii="Futura LtCn BT" w:hAnsi="Futura LtCn BT" w:cs="Futura LtCn BT"/>
          <w:color w:val="auto"/>
        </w:rPr>
      </w:pPr>
    </w:p>
    <w:p w:rsidR="00572A44" w:rsidRDefault="00572A44" w:rsidP="00154A36">
      <w:pPr>
        <w:pStyle w:val="Default0"/>
        <w:jc w:val="both"/>
        <w:rPr>
          <w:rFonts w:ascii="Futura LtCn BT" w:hAnsi="Futura LtCn BT" w:cs="Futura LtCn BT"/>
          <w:color w:val="auto"/>
        </w:rPr>
      </w:pPr>
    </w:p>
    <w:p w:rsidR="00572A44" w:rsidRDefault="00572A44" w:rsidP="00154A36">
      <w:pPr>
        <w:pStyle w:val="Default0"/>
        <w:jc w:val="both"/>
        <w:rPr>
          <w:rFonts w:ascii="Futura LtCn BT" w:hAnsi="Futura LtCn BT" w:cs="Futura LtCn BT"/>
          <w:color w:val="auto"/>
        </w:rPr>
      </w:pP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Kukho iintlobo ezahlukeneyo zokuhlola i-HIV ezifumanekayo kwaye ezinye zichanekile  kunezinye. Ukuy’okuhlolwa okwesihlandlo sesibini kuyakunceda ukukwazi ukuqiniseka ngesimo seHIV sakho.</w:t>
      </w:r>
    </w:p>
    <w:p w:rsidR="00572A44" w:rsidRDefault="00572A44" w:rsidP="00154A36">
      <w:pPr>
        <w:pStyle w:val="Default0"/>
        <w:jc w:val="both"/>
        <w:rPr>
          <w:rFonts w:ascii="Futura Lt BT" w:hAnsi="Futura Lt BT" w:cs="Futura Lt BT"/>
          <w:color w:val="auto"/>
          <w:sz w:val="22"/>
          <w:szCs w:val="22"/>
        </w:rPr>
      </w:pP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Kuthetha ukuthini ukuba neHIV?</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Xa iziphumo zohlolo lwakho zisithi une-HIV oko kuthetha ukuba unentsholongwane ye-HIV egazini lakho. Uhlolo lwe-HIV alukwazi ukuchaza ukuba uyifumene nini le ntsholongwane. Eyona ndlela ixhaphakileyo yokufumana lentsholongwane kukuba neendibano zesondo ngaphandle kokusebenzisa ikhondom.  Oku kungenzeka nakothandana naye ukuba nje awusebenzisi ikhondom. Ukuba ulale nabantu abanizi uwusoze wazi ukuba uyifumane kubani. Oku akubalulekanga. Okubalulekileyo kukuba wena ungayidluliseli kwabanye.</w:t>
      </w:r>
    </w:p>
    <w:p w:rsidR="00572A44" w:rsidRDefault="00572A44" w:rsidP="00154A36">
      <w:pPr>
        <w:pStyle w:val="Default0"/>
        <w:jc w:val="both"/>
        <w:rPr>
          <w:rFonts w:ascii="Futura Lt BT" w:hAnsi="Futura Lt BT" w:cs="Futura Lt BT"/>
          <w:color w:val="auto"/>
          <w:sz w:val="22"/>
          <w:szCs w:val="22"/>
        </w:rPr>
      </w:pPr>
    </w:p>
    <w:p w:rsidR="00572A44" w:rsidRDefault="00572A44" w:rsidP="00154A36">
      <w:pPr>
        <w:jc w:val="both"/>
        <w:rPr>
          <w:rFonts w:ascii="Futura Lt BT" w:hAnsi="Futura Lt BT" w:cs="Futura Lt BT"/>
          <w:sz w:val="22"/>
          <w:szCs w:val="22"/>
        </w:rPr>
      </w:pPr>
      <w:r>
        <w:rPr>
          <w:rFonts w:ascii="Futura Lt BT" w:hAnsi="Futura Lt BT" w:cs="Futura Lt BT"/>
          <w:sz w:val="22"/>
          <w:szCs w:val="22"/>
        </w:rPr>
        <w:t xml:space="preserve">Ziziphi izinto zokwazi isimo sakho seHIV? </w:t>
      </w:r>
      <w:r>
        <w:rPr>
          <w:rFonts w:ascii="Futura Md BT" w:hAnsi="Futura Md BT" w:cs="Futura Md BT"/>
          <w:sz w:val="14"/>
          <w:szCs w:val="14"/>
        </w:rPr>
        <w:t>xlv</w:t>
      </w:r>
    </w:p>
    <w:p w:rsidR="00572A44" w:rsidRDefault="00572A44" w:rsidP="00154A36">
      <w:pPr>
        <w:jc w:val="both"/>
        <w:rPr>
          <w:rFonts w:ascii="Futura Lt BT" w:hAnsi="Futura Lt BT" w:cs="Futura Lt BT"/>
          <w:sz w:val="22"/>
          <w:szCs w:val="22"/>
        </w:rPr>
      </w:pPr>
    </w:p>
    <w:p w:rsidR="00572A44" w:rsidRDefault="00572A44" w:rsidP="00154A36">
      <w:pPr>
        <w:jc w:val="both"/>
        <w:rPr>
          <w:rFonts w:ascii="Futura Lt BT" w:hAnsi="Futura Lt BT" w:cs="Futura Lt BT"/>
          <w:sz w:val="22"/>
          <w:szCs w:val="22"/>
        </w:rPr>
      </w:pPr>
      <w:r>
        <w:rPr>
          <w:rFonts w:ascii="Futura Lt BT" w:hAnsi="Futura Lt BT" w:cs="Futura Lt BT"/>
          <w:sz w:val="22"/>
          <w:szCs w:val="22"/>
        </w:rPr>
        <w:t xml:space="preserve">Xa iziphumo zohlolo lwakho zisithi une-HIV okanye awunayo i-HIV, sithi eso sisimo se-HIV sakho. Xa iqabane lakho lingenayo i-HIV loo nto ithetha ukuba akanayo i-HIV ngesosihlandlo. Oku kumele kunikhuthaze ukuba nisebenzise ikhondom lonke ixesha. Iziphumo ezithi awuna HIV azithethi ukuba awusoze ubenayo.Ithatha phantse iinyanga ezintathu emva kokuba umntu eyifumene phambi kokuba ivele xa ihlolwa. </w:t>
      </w:r>
    </w:p>
    <w:p w:rsidR="00572A44" w:rsidRDefault="00572A44" w:rsidP="00154A36">
      <w:pPr>
        <w:jc w:val="both"/>
        <w:rPr>
          <w:rFonts w:ascii="Futura Lt BT" w:hAnsi="Futura Lt BT" w:cs="Futura Lt BT"/>
          <w:sz w:val="22"/>
          <w:szCs w:val="22"/>
        </w:rPr>
      </w:pPr>
      <w:r>
        <w:rPr>
          <w:rFonts w:ascii="Futura Lt BT" w:hAnsi="Futura Lt BT" w:cs="Futura Lt BT"/>
          <w:sz w:val="22"/>
          <w:szCs w:val="22"/>
        </w:rPr>
        <w:t>Xa i-HIV ivela ibalulothuko, kodwa kungcono ukwazi. Zininzi izinto ongazenza:</w:t>
      </w:r>
    </w:p>
    <w:p w:rsidR="00572A44" w:rsidRDefault="00572A44" w:rsidP="00154A36">
      <w:pPr>
        <w:numPr>
          <w:ilvl w:val="0"/>
          <w:numId w:val="60"/>
        </w:numPr>
        <w:jc w:val="both"/>
        <w:rPr>
          <w:rFonts w:ascii="Futura Lt BT" w:hAnsi="Futura Lt BT" w:cs="Futura Lt BT"/>
          <w:sz w:val="22"/>
          <w:szCs w:val="22"/>
        </w:rPr>
      </w:pPr>
      <w:r>
        <w:rPr>
          <w:rFonts w:ascii="Futura Lt BT" w:hAnsi="Futura Lt BT" w:cs="Futura Lt BT"/>
          <w:sz w:val="22"/>
          <w:szCs w:val="22"/>
        </w:rPr>
        <w:t xml:space="preserve">Fumana amacebiso malunga nokuphila ne-HIV. Zidibanise nemibutho yokunceda i-HIV.  </w:t>
      </w:r>
    </w:p>
    <w:p w:rsidR="00572A44" w:rsidRDefault="00572A44" w:rsidP="00154A36">
      <w:pPr>
        <w:numPr>
          <w:ilvl w:val="0"/>
          <w:numId w:val="60"/>
        </w:numPr>
        <w:jc w:val="both"/>
        <w:rPr>
          <w:rFonts w:ascii="Futura Lt BT" w:hAnsi="Futura Lt BT" w:cs="Futura Lt BT"/>
          <w:sz w:val="22"/>
          <w:szCs w:val="22"/>
        </w:rPr>
      </w:pPr>
      <w:r>
        <w:rPr>
          <w:rFonts w:ascii="Futura Lt BT" w:hAnsi="Futura Lt BT" w:cs="Futura Lt BT"/>
          <w:sz w:val="22"/>
          <w:szCs w:val="22"/>
        </w:rPr>
        <w:t>Yitya ukutya okunezondlo. Yitya ubuncinci kathathu ngosuku. Yitya iziqhamo nokutya okukhawulezileyo phakathi namaxesha okutya.</w:t>
      </w:r>
    </w:p>
    <w:p w:rsidR="00572A44" w:rsidRDefault="00572A44" w:rsidP="00154A36">
      <w:pPr>
        <w:numPr>
          <w:ilvl w:val="0"/>
          <w:numId w:val="60"/>
        </w:numPr>
        <w:jc w:val="both"/>
        <w:rPr>
          <w:rFonts w:ascii="Futura Lt BT" w:hAnsi="Futura Lt BT" w:cs="Futura Lt BT"/>
          <w:sz w:val="22"/>
          <w:szCs w:val="22"/>
        </w:rPr>
      </w:pPr>
      <w:r>
        <w:rPr>
          <w:rFonts w:ascii="Futura Lt BT" w:hAnsi="Futura Lt BT" w:cs="Futura Lt BT"/>
          <w:sz w:val="22"/>
          <w:szCs w:val="22"/>
        </w:rPr>
        <w:t>Yenze imithambo rhoqo.</w:t>
      </w:r>
    </w:p>
    <w:p w:rsidR="00572A44" w:rsidRDefault="00572A44" w:rsidP="00154A36">
      <w:pPr>
        <w:numPr>
          <w:ilvl w:val="0"/>
          <w:numId w:val="60"/>
        </w:numPr>
        <w:jc w:val="both"/>
        <w:rPr>
          <w:rFonts w:ascii="Futura Lt BT" w:hAnsi="Futura Lt BT" w:cs="Futura Lt BT"/>
          <w:sz w:val="22"/>
          <w:szCs w:val="22"/>
        </w:rPr>
      </w:pPr>
      <w:r>
        <w:rPr>
          <w:rFonts w:ascii="Futura Lt BT" w:hAnsi="Futura Lt BT" w:cs="Futura Lt BT"/>
          <w:sz w:val="22"/>
          <w:szCs w:val="22"/>
        </w:rPr>
        <w:t>Yonwaba, phulaphula umculo, yiya kwimiboniso bhanyabhanya, hambela abahlobo kodwa buphephe utywala nokutshaya.</w:t>
      </w:r>
    </w:p>
    <w:p w:rsidR="00572A44" w:rsidRDefault="00572A44" w:rsidP="00154A36">
      <w:pPr>
        <w:numPr>
          <w:ilvl w:val="0"/>
          <w:numId w:val="60"/>
        </w:numPr>
        <w:jc w:val="both"/>
        <w:rPr>
          <w:rFonts w:ascii="Futura Lt BT" w:hAnsi="Futura Lt BT" w:cs="Futura Lt BT"/>
          <w:sz w:val="22"/>
          <w:szCs w:val="22"/>
        </w:rPr>
      </w:pPr>
      <w:r>
        <w:rPr>
          <w:rFonts w:ascii="Futura Lt BT" w:hAnsi="Futura Lt BT" w:cs="Futura Lt BT"/>
          <w:sz w:val="22"/>
          <w:szCs w:val="22"/>
        </w:rPr>
        <w:t>Yiya eklinikhi rhoqo. Fumana unyango lwezifo ezihlobene ne-HIV. Ukuthatha amayeza rhoqo kuthintela iizifo ezininzi.</w:t>
      </w:r>
    </w:p>
    <w:p w:rsidR="00572A44" w:rsidRDefault="00572A44" w:rsidP="00154A36">
      <w:pPr>
        <w:numPr>
          <w:ilvl w:val="0"/>
          <w:numId w:val="60"/>
        </w:numPr>
        <w:jc w:val="both"/>
        <w:rPr>
          <w:rFonts w:ascii="Futura Lt BT" w:hAnsi="Futura Lt BT" w:cs="Futura Lt BT"/>
          <w:sz w:val="22"/>
          <w:szCs w:val="22"/>
        </w:rPr>
      </w:pPr>
      <w:r>
        <w:rPr>
          <w:rFonts w:ascii="Futura Lt BT" w:hAnsi="Futura Lt BT" w:cs="Futura Lt BT"/>
          <w:sz w:val="22"/>
          <w:szCs w:val="22"/>
        </w:rPr>
        <w:t>Ungalikhusela iqabane lakho ngokusebenzisa iikhondom.</w:t>
      </w:r>
    </w:p>
    <w:p w:rsidR="00572A44" w:rsidRDefault="00572A44" w:rsidP="00154A36">
      <w:pPr>
        <w:numPr>
          <w:ilvl w:val="0"/>
          <w:numId w:val="60"/>
        </w:numPr>
        <w:jc w:val="both"/>
        <w:rPr>
          <w:rFonts w:ascii="Futura Lt BT" w:hAnsi="Futura Lt BT" w:cs="Futura Lt BT"/>
          <w:sz w:val="22"/>
          <w:szCs w:val="22"/>
        </w:rPr>
      </w:pPr>
      <w:r>
        <w:rPr>
          <w:rFonts w:ascii="Futura Lt BT" w:hAnsi="Futura Lt BT" w:cs="Futura Lt BT"/>
          <w:sz w:val="22"/>
          <w:szCs w:val="22"/>
        </w:rPr>
        <w:t>Funda ngakumbi nge-HIV. Zilungiselele ukusebenzisa  amayeza ubomi bakho bonke.</w:t>
      </w:r>
    </w:p>
    <w:p w:rsidR="00572A44" w:rsidRDefault="00572A44" w:rsidP="00154A36">
      <w:pPr>
        <w:numPr>
          <w:ilvl w:val="0"/>
          <w:numId w:val="60"/>
        </w:numPr>
        <w:jc w:val="both"/>
        <w:rPr>
          <w:rFonts w:ascii="Futura Lt BT" w:hAnsi="Futura Lt BT" w:cs="Futura Lt BT"/>
          <w:sz w:val="22"/>
          <w:szCs w:val="22"/>
        </w:rPr>
      </w:pPr>
      <w:r>
        <w:rPr>
          <w:rFonts w:ascii="Futura Lt BT" w:hAnsi="Futura Lt BT" w:cs="Futura Lt BT"/>
          <w:sz w:val="22"/>
          <w:szCs w:val="22"/>
        </w:rPr>
        <w:t>Ukuba ukholiwe, zidibanise nabantu bonqulo lwakho.</w:t>
      </w:r>
    </w:p>
    <w:p w:rsidR="00572A44" w:rsidRDefault="00572A44" w:rsidP="00154A36">
      <w:pPr>
        <w:numPr>
          <w:ilvl w:val="0"/>
          <w:numId w:val="60"/>
        </w:numPr>
        <w:jc w:val="both"/>
        <w:rPr>
          <w:rFonts w:ascii="Futura Lt BT" w:hAnsi="Futura Lt BT" w:cs="Futura Lt BT"/>
          <w:sz w:val="22"/>
          <w:szCs w:val="22"/>
        </w:rPr>
      </w:pPr>
      <w:r>
        <w:rPr>
          <w:rFonts w:ascii="Futura Lt BT" w:hAnsi="Futura Lt BT" w:cs="Futura Lt BT"/>
          <w:sz w:val="22"/>
          <w:szCs w:val="22"/>
        </w:rPr>
        <w:t xml:space="preserve">Zikhathalele wena. Khathalela abanye. </w:t>
      </w:r>
    </w:p>
    <w:p w:rsidR="00572A44" w:rsidRDefault="00572A44" w:rsidP="00154A36">
      <w:pPr>
        <w:jc w:val="both"/>
        <w:rPr>
          <w:rFonts w:ascii="Futura Lt BT" w:hAnsi="Futura Lt BT" w:cs="Futura Lt BT"/>
          <w:sz w:val="22"/>
          <w:szCs w:val="22"/>
        </w:rPr>
        <w:sectPr w:rsidR="00572A44">
          <w:pgSz w:w="12240" w:h="15840"/>
          <w:pgMar w:top="1440" w:right="1800" w:bottom="1440" w:left="1800" w:header="720" w:footer="720" w:gutter="0"/>
          <w:cols w:space="720"/>
        </w:sectPr>
      </w:pPr>
      <w:r>
        <w:rPr>
          <w:rFonts w:ascii="Futura Lt BT" w:hAnsi="Futura Lt BT" w:cs="Futura Lt BT"/>
          <w:sz w:val="22"/>
          <w:szCs w:val="22"/>
        </w:rPr>
        <w:t xml:space="preserve">   </w:t>
      </w:r>
    </w:p>
    <w:p w:rsidR="00572A44" w:rsidRDefault="00572A44" w:rsidP="00154A36">
      <w:pPr>
        <w:pStyle w:val="Default0"/>
        <w:numPr>
          <w:ilvl w:val="0"/>
          <w:numId w:val="59"/>
        </w:numPr>
        <w:jc w:val="both"/>
        <w:rPr>
          <w:rFonts w:cs="Times New Roman"/>
          <w:color w:val="auto"/>
        </w:rPr>
      </w:pPr>
    </w:p>
    <w:p w:rsidR="00572A44" w:rsidRDefault="00572A44" w:rsidP="00154A36">
      <w:pPr>
        <w:pStyle w:val="Default0"/>
        <w:jc w:val="both"/>
        <w:rPr>
          <w:rFonts w:ascii="Futura Md BT" w:hAnsi="Futura Md BT" w:cs="Futura Md BT"/>
          <w:b/>
          <w:bCs/>
          <w:color w:val="auto"/>
          <w:sz w:val="14"/>
          <w:szCs w:val="14"/>
        </w:rPr>
      </w:pPr>
      <w:r>
        <w:rPr>
          <w:rFonts w:ascii="Futura Md BT" w:hAnsi="Futura Md BT" w:cs="Futura Md BT"/>
          <w:b/>
          <w:bCs/>
          <w:color w:val="auto"/>
        </w:rPr>
        <w:t>Ngubani owazi isimo sakho</w:t>
      </w:r>
      <w:r>
        <w:rPr>
          <w:rFonts w:ascii="Futura Md BT" w:hAnsi="Futura Md BT" w:cs="Futura Md BT"/>
          <w:b/>
          <w:bCs/>
          <w:color w:val="auto"/>
          <w:sz w:val="14"/>
          <w:szCs w:val="14"/>
        </w:rPr>
        <w:t>xlvii</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Iziphumo zohlolo lwe-HIV ziyimfihlo, nto leyo ethetha ukuba nguwe kunye nalo mntu ozakube ekupha iziphumo abayakwazi isimo sakho se-HIV. Akekho omnye umntu ovumelekileyo ukwazi ngesimo se-HIV sakho, ngaphandle kokuba wea ugqibe ukuba ubaxelele. Ukuba umntu obekuhlola uchazela abanye abantu ngesimo se-HIV sakho wophula umthetho. Isimo se-HIV sakho ssakho wedwa asidibananga nganto nomsebenzi wakho. Ukuba umqeshi wakho wazi isimo sakho se-HIV aze axelele abanye abantu ngaphandle kwemvume yakho okanye ngaphandle kwemvumelwano, naye waphula umthetho..</w:t>
      </w:r>
    </w:p>
    <w:p w:rsidR="00572A44" w:rsidRDefault="00572A44" w:rsidP="00154A36">
      <w:pPr>
        <w:pStyle w:val="BodyText"/>
        <w:jc w:val="both"/>
        <w:rPr>
          <w:b/>
          <w:bCs/>
          <w:sz w:val="32"/>
          <w:szCs w:val="32"/>
          <w:u w:val="none"/>
          <w:lang w:val="en-GB"/>
        </w:rPr>
      </w:pPr>
      <w:r w:rsidRPr="00A04D27">
        <w:rPr>
          <w:b/>
          <w:bCs/>
          <w:noProof/>
          <w:sz w:val="32"/>
          <w:szCs w:val="32"/>
          <w:u w:val="none"/>
          <w:lang w:val="de-CH" w:eastAsia="ko-KR"/>
        </w:rPr>
        <w:pict>
          <v:shape id="Picture 45" o:spid="_x0000_i1069" type="#_x0000_t75" alt="Apha sibona OoGqirha ababini kunye nonesi, esbhendlela bencokola. UGqirha wokuqala ongowasetyhini ubuza abalingani bakhe ukuba angala nah ukjunnceda umntu ophila nentsholongwanne kaGawuyo. UGqirha wesibini oyindoda uphendula ngelithi, &quot;Akukho Gqirha okanye unesi ongala ukunceda umntu ophila nentsholongwane ka Gawuulayo. Unesi yena uphawula ngelithi ukubangaba bayala ukunceda umntu loo mntu lolwo angasixela esesenzo kwabaphethe isibhedlela okannye iklinik." style="width:468pt;height:379.5pt;visibility:visible">
            <v:imagedata r:id="rId48" o:title=""/>
          </v:shape>
        </w:pict>
      </w:r>
    </w:p>
    <w:p w:rsidR="00572A44" w:rsidRDefault="00572A44" w:rsidP="00154A36">
      <w:pPr>
        <w:pStyle w:val="BodyText"/>
        <w:jc w:val="both"/>
        <w:rPr>
          <w:b/>
          <w:bCs/>
          <w:sz w:val="32"/>
          <w:szCs w:val="32"/>
          <w:u w:val="none"/>
          <w:lang w:val="en-GB"/>
        </w:rPr>
      </w:pPr>
    </w:p>
    <w:p w:rsidR="00572A44" w:rsidRDefault="00572A44" w:rsidP="00154A36">
      <w:pPr>
        <w:pStyle w:val="BodyText"/>
        <w:jc w:val="both"/>
        <w:rPr>
          <w:b/>
          <w:bCs/>
          <w:sz w:val="32"/>
          <w:szCs w:val="32"/>
          <w:u w:val="none"/>
          <w:lang w:val="en-GB"/>
        </w:rPr>
      </w:pPr>
    </w:p>
    <w:p w:rsidR="00572A44" w:rsidRDefault="00572A44" w:rsidP="00154A36">
      <w:pPr>
        <w:pStyle w:val="BodyText"/>
        <w:shd w:val="clear" w:color="auto" w:fill="E0E0E0"/>
        <w:jc w:val="both"/>
        <w:rPr>
          <w:b/>
          <w:bCs/>
          <w:sz w:val="22"/>
          <w:szCs w:val="22"/>
          <w:u w:val="none"/>
          <w:lang w:val="en-GB"/>
        </w:rPr>
      </w:pP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Vuyo: Ngoku ndinezinto endizakuzichazela abahlobo bam aboyika ukuya kuhlolwa! Ndiyazi ukuba akuz'ukuba lula ukuboyisela. Ukuba nje ungandiphendulela lemibuzo ilandelayo ndiqinisekile ukuba ndiyakuziva ndixhobe ngokwaneleyo.</w:t>
      </w:r>
    </w:p>
    <w:p w:rsidR="00572A44" w:rsidRDefault="00572A44" w:rsidP="00154A36">
      <w:pPr>
        <w:pStyle w:val="Default0"/>
        <w:jc w:val="both"/>
        <w:rPr>
          <w:rFonts w:ascii="Futura Lt BT" w:hAnsi="Futura Lt BT" w:cs="Futura Lt BT"/>
          <w:color w:val="auto"/>
          <w:sz w:val="22"/>
          <w:szCs w:val="22"/>
        </w:rPr>
      </w:pP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Isahluko sesi-6 imibuzo: </w:t>
      </w:r>
    </w:p>
    <w:p w:rsidR="00572A44" w:rsidRDefault="00572A44" w:rsidP="00154A36">
      <w:pPr>
        <w:pStyle w:val="Default0"/>
        <w:jc w:val="both"/>
        <w:rPr>
          <w:rFonts w:ascii="Futura Lt BT" w:hAnsi="Futura Lt BT" w:cs="Futura Lt BT"/>
          <w:color w:val="auto"/>
          <w:sz w:val="22"/>
          <w:szCs w:val="22"/>
        </w:rPr>
      </w:pPr>
    </w:p>
    <w:p w:rsidR="00572A44" w:rsidRDefault="00572A44" w:rsidP="00154A36">
      <w:pPr>
        <w:pStyle w:val="Default0"/>
        <w:numPr>
          <w:ilvl w:val="1"/>
          <w:numId w:val="59"/>
        </w:numPr>
        <w:ind w:left="720" w:hanging="360"/>
        <w:jc w:val="both"/>
        <w:rPr>
          <w:rFonts w:ascii="Futura Bk BT" w:hAnsi="Futura Bk BT" w:cs="Futura Bk BT"/>
          <w:color w:val="auto"/>
          <w:sz w:val="20"/>
          <w:szCs w:val="20"/>
        </w:rPr>
      </w:pPr>
      <w:r>
        <w:rPr>
          <w:rFonts w:ascii="Futura Bk BT" w:hAnsi="Futura Bk BT" w:cs="Futura Bk BT"/>
          <w:color w:val="auto"/>
          <w:sz w:val="20"/>
          <w:szCs w:val="20"/>
        </w:rPr>
        <w:t>1. Dwelisa izizathu ezi-5 zokuyohlola i-IHIV.</w:t>
      </w:r>
    </w:p>
    <w:p w:rsidR="00572A44" w:rsidRDefault="00572A44" w:rsidP="00154A36">
      <w:pPr>
        <w:pStyle w:val="Default0"/>
        <w:numPr>
          <w:ilvl w:val="1"/>
          <w:numId w:val="59"/>
        </w:numPr>
        <w:ind w:left="720" w:hanging="360"/>
        <w:jc w:val="both"/>
        <w:rPr>
          <w:rFonts w:ascii="Futura Bk BT" w:hAnsi="Futura Bk BT" w:cs="Futura Bk BT"/>
          <w:color w:val="auto"/>
          <w:sz w:val="20"/>
          <w:szCs w:val="20"/>
        </w:rPr>
      </w:pPr>
      <w:r>
        <w:rPr>
          <w:rFonts w:ascii="Futura Bk BT" w:hAnsi="Futura Bk BT" w:cs="Futura Bk BT"/>
          <w:color w:val="auto"/>
          <w:sz w:val="20"/>
          <w:szCs w:val="20"/>
        </w:rPr>
        <w:t xml:space="preserve">2. Chaza ukuba kutheni kubalulekile ukufumana ukucetyiswa ngaphambi nangasemva kohlolo? </w:t>
      </w:r>
    </w:p>
    <w:p w:rsidR="00572A44" w:rsidRDefault="00572A44" w:rsidP="00154A36">
      <w:pPr>
        <w:pStyle w:val="Default0"/>
        <w:numPr>
          <w:ilvl w:val="1"/>
          <w:numId w:val="59"/>
        </w:numPr>
        <w:ind w:left="720" w:hanging="360"/>
        <w:jc w:val="both"/>
        <w:rPr>
          <w:rFonts w:ascii="Futura Bk BT" w:hAnsi="Futura Bk BT" w:cs="Futura Bk BT"/>
          <w:color w:val="auto"/>
          <w:sz w:val="20"/>
          <w:szCs w:val="20"/>
        </w:rPr>
      </w:pPr>
      <w:r>
        <w:rPr>
          <w:rFonts w:ascii="Futura Bk BT" w:hAnsi="Futura Bk BT" w:cs="Futura Bk BT"/>
          <w:color w:val="auto"/>
          <w:sz w:val="20"/>
          <w:szCs w:val="20"/>
        </w:rPr>
        <w:t>3.  Kuthetha ukuthini ukuva ukuba ukuhlolelwa i-IHIV kuyimfihlo?</w:t>
      </w:r>
    </w:p>
    <w:p w:rsidR="00572A44" w:rsidRDefault="00572A44" w:rsidP="00154A36">
      <w:pPr>
        <w:pStyle w:val="Default0"/>
        <w:jc w:val="both"/>
        <w:rPr>
          <w:rFonts w:ascii="Futura Bk BT" w:hAnsi="Futura Bk BT" w:cs="Futura Bk BT"/>
          <w:color w:val="auto"/>
          <w:sz w:val="20"/>
          <w:szCs w:val="20"/>
        </w:rPr>
      </w:pPr>
    </w:p>
    <w:p w:rsidR="00572A44" w:rsidRDefault="00572A44" w:rsidP="00154A36">
      <w:pPr>
        <w:jc w:val="both"/>
      </w:pPr>
    </w:p>
    <w:p w:rsidR="00572A44" w:rsidRDefault="00572A44" w:rsidP="00154A36">
      <w:pPr>
        <w:pStyle w:val="BodyText"/>
        <w:shd w:val="clear" w:color="auto" w:fill="E0E0E0"/>
        <w:jc w:val="both"/>
        <w:rPr>
          <w:b/>
          <w:bCs/>
          <w:sz w:val="22"/>
          <w:szCs w:val="22"/>
          <w:u w:val="none"/>
          <w:lang w:val="en-GB"/>
        </w:rPr>
      </w:pPr>
    </w:p>
    <w:p w:rsidR="00572A44" w:rsidRDefault="00572A44" w:rsidP="00154A36">
      <w:pPr>
        <w:pStyle w:val="BodyText"/>
        <w:jc w:val="both"/>
        <w:rPr>
          <w:b/>
          <w:bCs/>
          <w:sz w:val="32"/>
          <w:szCs w:val="32"/>
          <w:lang w:val="en-GB"/>
        </w:rPr>
      </w:pPr>
    </w:p>
    <w:p w:rsidR="00572A44" w:rsidRDefault="00572A44" w:rsidP="00154A36">
      <w:pPr>
        <w:pStyle w:val="BodyText"/>
        <w:numPr>
          <w:ilvl w:val="0"/>
          <w:numId w:val="7"/>
        </w:numPr>
        <w:jc w:val="both"/>
        <w:rPr>
          <w:sz w:val="22"/>
          <w:szCs w:val="22"/>
          <w:u w:val="none"/>
          <w:lang w:val="en-GB"/>
        </w:rPr>
      </w:pPr>
      <w:r>
        <w:rPr>
          <w:sz w:val="22"/>
          <w:szCs w:val="22"/>
          <w:u w:val="none"/>
          <w:lang w:val="en-GB"/>
        </w:rPr>
        <w:t>Xela izizathu ezihlanu (5 ) zokuya kuhlola intsholongwane kagawulayo?</w:t>
      </w:r>
    </w:p>
    <w:p w:rsidR="00572A44" w:rsidRDefault="00572A44" w:rsidP="00154A36">
      <w:pPr>
        <w:pStyle w:val="BodyText"/>
        <w:numPr>
          <w:ilvl w:val="0"/>
          <w:numId w:val="7"/>
        </w:numPr>
        <w:jc w:val="both"/>
        <w:rPr>
          <w:sz w:val="22"/>
          <w:szCs w:val="22"/>
          <w:u w:val="none"/>
          <w:lang w:val="en-GB"/>
        </w:rPr>
      </w:pPr>
      <w:r>
        <w:rPr>
          <w:sz w:val="22"/>
          <w:szCs w:val="22"/>
          <w:u w:val="none"/>
          <w:lang w:val="en-GB"/>
        </w:rPr>
        <w:t>Chaza ukuba  kubaluleke njani ukucetyiswa  ngaphambi nangemva kokuhlolwa?</w:t>
      </w:r>
    </w:p>
    <w:p w:rsidR="00572A44" w:rsidRDefault="00572A44" w:rsidP="00154A36">
      <w:pPr>
        <w:pStyle w:val="BodyText"/>
        <w:numPr>
          <w:ilvl w:val="0"/>
          <w:numId w:val="7"/>
        </w:numPr>
        <w:jc w:val="both"/>
        <w:rPr>
          <w:sz w:val="22"/>
          <w:szCs w:val="22"/>
          <w:u w:val="none"/>
          <w:lang w:val="en-GB"/>
        </w:rPr>
      </w:pPr>
      <w:r>
        <w:rPr>
          <w:sz w:val="22"/>
          <w:szCs w:val="22"/>
          <w:u w:val="none"/>
          <w:lang w:val="en-GB"/>
        </w:rPr>
        <w:t>Kuthetha ukuthini , ukuthi ukuhlolelwa intsholongwane kagawulayo kuyimfihlo ?</w:t>
      </w:r>
    </w:p>
    <w:p w:rsidR="00572A44" w:rsidRDefault="00572A44" w:rsidP="00154A36">
      <w:pPr>
        <w:jc w:val="both"/>
      </w:pPr>
    </w:p>
    <w:p w:rsidR="00572A44" w:rsidRDefault="00572A44" w:rsidP="00154A36">
      <w:pPr>
        <w:jc w:val="both"/>
      </w:pPr>
    </w:p>
    <w:p w:rsidR="00572A44" w:rsidRDefault="00572A44" w:rsidP="00154A36">
      <w:pPr>
        <w:shd w:val="clear" w:color="auto" w:fill="E0E0E0"/>
        <w:jc w:val="both"/>
        <w:rPr>
          <w:b/>
          <w:bCs/>
          <w:sz w:val="28"/>
          <w:szCs w:val="28"/>
        </w:rPr>
      </w:pPr>
    </w:p>
    <w:p w:rsidR="00572A44" w:rsidRPr="00BE231C" w:rsidRDefault="00572A44" w:rsidP="00154A36">
      <w:pPr>
        <w:shd w:val="clear" w:color="auto" w:fill="E0E0E0"/>
        <w:jc w:val="both"/>
        <w:rPr>
          <w:b/>
          <w:bCs/>
          <w:sz w:val="36"/>
          <w:szCs w:val="36"/>
        </w:rPr>
      </w:pPr>
      <w:r w:rsidRPr="00BE231C">
        <w:rPr>
          <w:b/>
          <w:bCs/>
          <w:sz w:val="36"/>
          <w:szCs w:val="36"/>
        </w:rPr>
        <w:t>ISAHLUKO 7</w:t>
      </w:r>
    </w:p>
    <w:p w:rsidR="00572A44" w:rsidRDefault="00572A44" w:rsidP="00154A36">
      <w:pPr>
        <w:pStyle w:val="Heading1"/>
        <w:ind w:left="2188" w:hanging="28"/>
        <w:jc w:val="both"/>
        <w:rPr>
          <w:b/>
          <w:bCs/>
          <w:u w:val="none"/>
          <w:lang w:val="en-GB"/>
        </w:rPr>
      </w:pPr>
    </w:p>
    <w:p w:rsidR="00572A44" w:rsidRDefault="00572A44" w:rsidP="00154A36">
      <w:pPr>
        <w:pStyle w:val="Heading1"/>
        <w:ind w:left="2188" w:hanging="28"/>
        <w:jc w:val="both"/>
        <w:rPr>
          <w:b/>
          <w:bCs/>
          <w:u w:val="none"/>
          <w:lang w:val="en-GB"/>
        </w:rPr>
      </w:pPr>
    </w:p>
    <w:p w:rsidR="00572A44" w:rsidRDefault="00572A44" w:rsidP="00154A36">
      <w:pPr>
        <w:pStyle w:val="Default0"/>
        <w:ind w:left="360"/>
        <w:jc w:val="both"/>
        <w:rPr>
          <w:rFonts w:cs="Times New Roman"/>
          <w:color w:val="auto"/>
          <w:sz w:val="28"/>
          <w:szCs w:val="28"/>
        </w:rPr>
      </w:pPr>
      <w:r>
        <w:rPr>
          <w:rFonts w:cs="Times New Roman"/>
          <w:color w:val="auto"/>
          <w:sz w:val="28"/>
          <w:szCs w:val="28"/>
        </w:rPr>
        <w:t xml:space="preserve">Ukuphila ne-HIV/AIDS </w:t>
      </w:r>
    </w:p>
    <w:p w:rsidR="00572A44" w:rsidRDefault="00572A44" w:rsidP="00154A36">
      <w:pPr>
        <w:pStyle w:val="Default0"/>
        <w:numPr>
          <w:ilvl w:val="1"/>
          <w:numId w:val="61"/>
        </w:numPr>
        <w:ind w:left="360" w:hanging="360"/>
        <w:jc w:val="both"/>
        <w:rPr>
          <w:rFonts w:ascii="Futura XBlkCnIt BT" w:hAnsi="Futura XBlkCnIt BT" w:cs="Futura XBlkCnIt BT"/>
          <w:color w:val="auto"/>
          <w:sz w:val="28"/>
          <w:szCs w:val="28"/>
        </w:rPr>
      </w:pPr>
      <w:r>
        <w:rPr>
          <w:rFonts w:cs="Times New Roman"/>
          <w:color w:val="auto"/>
          <w:sz w:val="28"/>
          <w:szCs w:val="28"/>
        </w:rPr>
        <w:t>• Yintoni ofanele uyenze ukuba une-</w:t>
      </w:r>
      <w:r>
        <w:rPr>
          <w:rFonts w:ascii="Futura XBlkCnIt BT" w:hAnsi="Futura XBlkCnIt BT" w:cs="Futura XBlkCnIt BT"/>
          <w:color w:val="auto"/>
          <w:sz w:val="28"/>
          <w:szCs w:val="28"/>
        </w:rPr>
        <w:t xml:space="preserve">HIV </w:t>
      </w:r>
    </w:p>
    <w:p w:rsidR="00572A44" w:rsidRDefault="00572A44" w:rsidP="00154A36">
      <w:pPr>
        <w:pStyle w:val="Default0"/>
        <w:numPr>
          <w:ilvl w:val="1"/>
          <w:numId w:val="61"/>
        </w:numPr>
        <w:ind w:left="360" w:hanging="360"/>
        <w:jc w:val="both"/>
        <w:rPr>
          <w:rFonts w:ascii="Futura XBlkCnIt BT" w:hAnsi="Futura XBlkCnIt BT" w:cs="Futura XBlkCnIt BT"/>
          <w:color w:val="auto"/>
          <w:sz w:val="28"/>
          <w:szCs w:val="28"/>
        </w:rPr>
      </w:pPr>
      <w:r>
        <w:rPr>
          <w:rFonts w:ascii="Futura XBlkCnIt BT" w:hAnsi="Futura XBlkCnIt BT" w:cs="Futura XBlkCnIt BT"/>
          <w:color w:val="auto"/>
          <w:sz w:val="28"/>
          <w:szCs w:val="28"/>
        </w:rPr>
        <w:t xml:space="preserve">• Izinto ofanele uzikhumbule ukuba omnye wabantu abasondele kuwe une-HIV </w:t>
      </w:r>
    </w:p>
    <w:p w:rsidR="00572A44" w:rsidRDefault="00572A44" w:rsidP="00154A36">
      <w:pPr>
        <w:pStyle w:val="Default0"/>
        <w:numPr>
          <w:ilvl w:val="1"/>
          <w:numId w:val="61"/>
        </w:numPr>
        <w:ind w:left="360" w:hanging="360"/>
        <w:jc w:val="both"/>
        <w:rPr>
          <w:rFonts w:ascii="Futura XBlkCnIt BT" w:hAnsi="Futura XBlkCnIt BT" w:cs="Futura XBlkCnIt BT"/>
          <w:color w:val="auto"/>
          <w:sz w:val="28"/>
          <w:szCs w:val="28"/>
        </w:rPr>
      </w:pPr>
      <w:r>
        <w:rPr>
          <w:rFonts w:ascii="Futura XBlkCnIt BT" w:hAnsi="Futura XBlkCnIt BT" w:cs="Futura XBlkCnIt BT"/>
          <w:color w:val="auto"/>
        </w:rPr>
        <w:t xml:space="preserve">• </w:t>
      </w:r>
      <w:r>
        <w:rPr>
          <w:rFonts w:ascii="Futura XBlkCnIt BT" w:hAnsi="Futura XBlkCnIt BT" w:cs="Futura XBlkCnIt BT"/>
          <w:color w:val="auto"/>
          <w:sz w:val="28"/>
          <w:szCs w:val="28"/>
        </w:rPr>
        <w:t xml:space="preserve">Ulwazi oluthile ngeendlela zonyango </w:t>
      </w:r>
    </w:p>
    <w:p w:rsidR="00572A44" w:rsidRDefault="00572A44" w:rsidP="00154A36">
      <w:pPr>
        <w:pStyle w:val="Default0"/>
        <w:numPr>
          <w:ilvl w:val="0"/>
          <w:numId w:val="61"/>
        </w:numPr>
        <w:jc w:val="both"/>
        <w:rPr>
          <w:rFonts w:ascii="Futura XBlkCnIt BT" w:hAnsi="Futura XBlkCnIt BT" w:cs="Futura XBlkCnIt BT"/>
          <w:color w:val="auto"/>
          <w:sz w:val="28"/>
          <w:szCs w:val="28"/>
        </w:rPr>
      </w:pPr>
    </w:p>
    <w:p w:rsidR="00572A44" w:rsidRDefault="00572A44" w:rsidP="00154A36">
      <w:pPr>
        <w:pStyle w:val="Default0"/>
        <w:ind w:left="360" w:right="720"/>
        <w:jc w:val="both"/>
        <w:rPr>
          <w:rFonts w:ascii="Futura Hv BT" w:hAnsi="Futura Hv BT" w:cs="Futura Hv BT"/>
          <w:color w:val="auto"/>
          <w:sz w:val="20"/>
          <w:szCs w:val="20"/>
        </w:rPr>
      </w:pPr>
      <w:r>
        <w:rPr>
          <w:rFonts w:ascii="Futura Hv BT" w:hAnsi="Futura Hv BT" w:cs="Futura Hv BT"/>
          <w:color w:val="auto"/>
          <w:sz w:val="20"/>
          <w:szCs w:val="20"/>
        </w:rPr>
        <w:t>Amagama abalulekileyo</w:t>
      </w:r>
    </w:p>
    <w:p w:rsidR="00572A44" w:rsidRDefault="00572A44" w:rsidP="00154A36">
      <w:pPr>
        <w:pStyle w:val="Default0"/>
        <w:ind w:left="360" w:right="720"/>
        <w:jc w:val="both"/>
        <w:rPr>
          <w:rFonts w:ascii="Futura Hv BT" w:hAnsi="Futura Hv BT" w:cs="Futura Hv BT"/>
          <w:color w:val="auto"/>
          <w:sz w:val="20"/>
          <w:szCs w:val="20"/>
        </w:rPr>
      </w:pPr>
      <w:r>
        <w:rPr>
          <w:rFonts w:ascii="Futura Hv BT" w:hAnsi="Futura Hv BT" w:cs="Futura Hv BT"/>
          <w:color w:val="auto"/>
          <w:sz w:val="20"/>
          <w:szCs w:val="20"/>
        </w:rPr>
        <w:t xml:space="preserve"> </w:t>
      </w:r>
    </w:p>
    <w:p w:rsidR="00572A44" w:rsidRDefault="00572A44" w:rsidP="00154A36">
      <w:pPr>
        <w:pStyle w:val="Default0"/>
        <w:ind w:left="360" w:right="720"/>
        <w:jc w:val="both"/>
        <w:rPr>
          <w:rFonts w:ascii="Futura Lt BT" w:hAnsi="Futura Lt BT" w:cs="Futura Lt BT"/>
          <w:color w:val="auto"/>
          <w:sz w:val="20"/>
          <w:szCs w:val="20"/>
        </w:rPr>
      </w:pPr>
      <w:r w:rsidRPr="004A1CE5">
        <w:rPr>
          <w:rFonts w:ascii="Futura Hv BT" w:hAnsi="Futura Hv BT" w:cs="Futura Hv BT"/>
          <w:b/>
          <w:color w:val="auto"/>
          <w:sz w:val="20"/>
          <w:szCs w:val="20"/>
        </w:rPr>
        <w:t>ARVs:</w:t>
      </w:r>
      <w:r>
        <w:rPr>
          <w:rFonts w:ascii="Futura Hv BT" w:hAnsi="Futura Hv BT" w:cs="Futura Hv BT"/>
          <w:color w:val="auto"/>
          <w:sz w:val="20"/>
          <w:szCs w:val="20"/>
        </w:rPr>
        <w:t xml:space="preserve"> </w:t>
      </w:r>
      <w:r>
        <w:rPr>
          <w:rFonts w:ascii="Futura Lt BT" w:hAnsi="Futura Lt BT" w:cs="Futura Lt BT"/>
          <w:color w:val="auto"/>
          <w:sz w:val="20"/>
          <w:szCs w:val="20"/>
        </w:rPr>
        <w:t xml:space="preserve">AntiRetroViral Drugs. Nasiphina isiyobisi esisebenza nxamnye neretrovirus. Ngokomzekelo, iHIV yiretrovirus nezidovudine (AZT) sisiyobisi ekuthiwa yiantiretroviral drug. </w:t>
      </w:r>
    </w:p>
    <w:p w:rsidR="00572A44" w:rsidRDefault="00572A44" w:rsidP="00154A36">
      <w:pPr>
        <w:pStyle w:val="Default0"/>
        <w:ind w:left="360" w:right="720"/>
        <w:jc w:val="both"/>
        <w:rPr>
          <w:rFonts w:ascii="Futura Lt BT" w:hAnsi="Futura Lt BT" w:cs="Futura Lt BT"/>
          <w:color w:val="auto"/>
          <w:sz w:val="20"/>
          <w:szCs w:val="20"/>
        </w:rPr>
      </w:pPr>
      <w:r w:rsidRPr="004A1CE5">
        <w:rPr>
          <w:rFonts w:ascii="Futura Hv BT" w:hAnsi="Futura Hv BT" w:cs="Futura Hv BT"/>
          <w:b/>
          <w:color w:val="auto"/>
          <w:sz w:val="20"/>
          <w:szCs w:val="20"/>
        </w:rPr>
        <w:t>OIs:</w:t>
      </w:r>
      <w:r>
        <w:rPr>
          <w:rFonts w:ascii="Futura Hv BT" w:hAnsi="Futura Hv BT" w:cs="Futura Hv BT"/>
          <w:color w:val="auto"/>
          <w:sz w:val="20"/>
          <w:szCs w:val="20"/>
        </w:rPr>
        <w:t xml:space="preserve"> Usulelo olungenelelayo (</w:t>
      </w:r>
      <w:r>
        <w:rPr>
          <w:rFonts w:ascii="Futura Lt BT" w:hAnsi="Futura Lt BT" w:cs="Futura Lt BT"/>
          <w:color w:val="auto"/>
          <w:sz w:val="20"/>
          <w:szCs w:val="20"/>
        </w:rPr>
        <w:t>Opportunistic Infections). Izigulo ezibangelwa yintsholongwane ephila ingabangeli sifo kwinkqubo eqhelekileyo elwa isifo.</w:t>
      </w:r>
      <w:r>
        <w:rPr>
          <w:rFonts w:ascii="Futura Lt BT" w:hAnsi="Futura Lt BT" w:cs="Futura Lt BT"/>
          <w:color w:val="auto"/>
          <w:sz w:val="12"/>
          <w:szCs w:val="12"/>
        </w:rPr>
        <w:t xml:space="preserve">xlix </w:t>
      </w:r>
      <w:r>
        <w:rPr>
          <w:rFonts w:ascii="Futura Lt BT" w:hAnsi="Futura Lt BT" w:cs="Futura Lt BT"/>
          <w:color w:val="auto"/>
          <w:sz w:val="20"/>
          <w:szCs w:val="20"/>
        </w:rPr>
        <w:t xml:space="preserve">Kwakhona maxa wambi isenokubizw ngokuba yiSecondary Infections (Jonga isahluko 4). </w:t>
      </w:r>
    </w:p>
    <w:p w:rsidR="00572A44" w:rsidRDefault="00572A44" w:rsidP="00154A36">
      <w:pPr>
        <w:pStyle w:val="Default0"/>
        <w:ind w:left="360" w:right="720"/>
        <w:jc w:val="both"/>
        <w:rPr>
          <w:rFonts w:ascii="Futura Lt BT" w:hAnsi="Futura Lt BT" w:cs="Futura Lt BT"/>
          <w:color w:val="auto"/>
          <w:sz w:val="20"/>
          <w:szCs w:val="20"/>
        </w:rPr>
      </w:pPr>
      <w:r w:rsidRPr="004A1CE5">
        <w:rPr>
          <w:rFonts w:ascii="Futura Hv BT" w:hAnsi="Futura Hv BT" w:cs="Futura Hv BT"/>
          <w:b/>
          <w:color w:val="auto"/>
          <w:sz w:val="20"/>
          <w:szCs w:val="20"/>
        </w:rPr>
        <w:t>I-TB</w:t>
      </w:r>
      <w:r>
        <w:rPr>
          <w:rFonts w:ascii="Futura Hv BT" w:hAnsi="Futura Hv BT" w:cs="Futura Hv BT"/>
          <w:color w:val="auto"/>
          <w:sz w:val="20"/>
          <w:szCs w:val="20"/>
        </w:rPr>
        <w:t>: Isifo sephepha (</w:t>
      </w:r>
      <w:r>
        <w:rPr>
          <w:rFonts w:ascii="Futura Lt BT" w:hAnsi="Futura Lt BT" w:cs="Futura Lt BT"/>
          <w:color w:val="auto"/>
          <w:sz w:val="20"/>
          <w:szCs w:val="20"/>
        </w:rPr>
        <w:t xml:space="preserve">Tuberculosis). Esi sibangelwa yintsholongwane ekuthiwa yi-Mycobacterium tuberculosis. Le ixhaphakile kakhulu apha eMzantsi Afrika ngokukodwa eNtshona Koloni, sona esi sifo sibakho kubantu abane-HIV nabangenayo. Noko ke, ukunyangwa i-TB ngokudwa kubantu abane-HIV kubalulekile, kuba yenza buthathaka iinkqubo ezilwa nezifo.  </w:t>
      </w:r>
    </w:p>
    <w:p w:rsidR="00572A44" w:rsidRDefault="00572A44" w:rsidP="00154A36">
      <w:pPr>
        <w:pStyle w:val="Default0"/>
        <w:jc w:val="both"/>
        <w:rPr>
          <w:rFonts w:ascii="Futura MdCn BT" w:hAnsi="Futura MdCn BT" w:cs="Futura MdCn BT"/>
          <w:color w:val="auto"/>
        </w:rPr>
      </w:pPr>
      <w:r>
        <w:rPr>
          <w:rFonts w:ascii="Futura MdCn BT" w:hAnsi="Futura MdCn BT" w:cs="Futura MdCn BT"/>
          <w:color w:val="auto"/>
        </w:rPr>
        <w:t xml:space="preserve">UNandi, ebudeni bokukhulelwa kwakhe wafumananisa ukuba une-HIV. Xa exelela uVuyo, wothuka waza woyika. UNandi uyamkhuthaza ukuba naye enze uhlolo. Okothusayo kukuba iziphumo zathi akanayo. Akazazi ukuba ufanele enze ntoni udidekile unesiqabu nexhala. Uthi kuye uhlolo makube lunempazamo. Ukususela ukuba waqalisa ukulala noNandi abazange basebenzise zikhondom. Wacetyiswa ngabasebenzi basekliniki ukuba abuye emva kweenyanga ezi-3 azokuqinisekisa.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Vuyo: </w:t>
      </w:r>
      <w:r>
        <w:rPr>
          <w:rFonts w:ascii="Futura LtCn BT" w:hAnsi="Futura LtCn BT" w:cs="Futura LtCn BT"/>
          <w:color w:val="auto"/>
        </w:rPr>
        <w:t xml:space="preserve">Andiyikholelwa le nto! UNandi akazange agule nosuku olunye oko sabakunye akabonisi zimpawu zakugula ngaphandle kwezo zokukhulelwa. </w:t>
      </w:r>
    </w:p>
    <w:p w:rsidR="00572A44" w:rsidRDefault="00572A44" w:rsidP="00154A36">
      <w:pPr>
        <w:pStyle w:val="Default0"/>
        <w:jc w:val="both"/>
        <w:rPr>
          <w:rFonts w:ascii="Futura LtCn BT" w:hAnsi="Futura LtCn BT" w:cs="Futura LtCn BT"/>
          <w:color w:val="auto"/>
        </w:rPr>
      </w:pPr>
    </w:p>
    <w:p w:rsidR="00572A44" w:rsidRDefault="00572A44" w:rsidP="00154A36">
      <w:pPr>
        <w:jc w:val="both"/>
        <w:rPr>
          <w:rFonts w:ascii="Futura LtCn BT" w:hAnsi="Futura LtCn BT" w:cs="Futura LtCn BT"/>
        </w:rPr>
        <w:sectPr w:rsidR="00572A44">
          <w:pgSz w:w="12240" w:h="15840"/>
          <w:pgMar w:top="1440" w:right="1800" w:bottom="1440" w:left="1800" w:header="720" w:footer="720" w:gutter="0"/>
          <w:cols w:space="720"/>
        </w:sectPr>
      </w:pPr>
    </w:p>
    <w:p w:rsidR="00572A44" w:rsidRDefault="00572A44" w:rsidP="00154A36">
      <w:pPr>
        <w:pStyle w:val="Default0"/>
        <w:numPr>
          <w:ilvl w:val="0"/>
          <w:numId w:val="62"/>
        </w:numPr>
        <w:jc w:val="both"/>
        <w:rPr>
          <w:rFonts w:cs="Times New Roman"/>
          <w:color w:val="auto"/>
        </w:rPr>
      </w:pP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Nandi: </w:t>
      </w:r>
      <w:r>
        <w:rPr>
          <w:rFonts w:ascii="Futura LtCn BT" w:hAnsi="Futura LtCn BT" w:cs="Futura LtCn BT"/>
          <w:color w:val="auto"/>
        </w:rPr>
        <w:t>Nam sithandwa sam andifuni kuyikholelwa le nto. Ndiziva ndingumdlali othile kumdlalo we</w:t>
      </w:r>
      <w:r>
        <w:rPr>
          <w:rFonts w:ascii="Futura Light Condensed" w:hAnsi="Futura Light Condensed" w:cs="Futura Light Condensed"/>
          <w:i/>
          <w:iCs/>
          <w:color w:val="auto"/>
        </w:rPr>
        <w:t>Soul City</w:t>
      </w:r>
      <w:r>
        <w:rPr>
          <w:rFonts w:ascii="Futura LtCn BT" w:hAnsi="Futura LtCn BT" w:cs="Futura LtCn BT"/>
          <w:color w:val="auto"/>
        </w:rPr>
        <w:t xml:space="preserve">!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Vuyo </w:t>
      </w:r>
      <w:r>
        <w:rPr>
          <w:rFonts w:ascii="Futura Light Condensed" w:hAnsi="Futura Light Condensed" w:cs="Futura Light Condensed"/>
          <w:i/>
          <w:iCs/>
          <w:color w:val="auto"/>
        </w:rPr>
        <w:t>(Ethetha noNandi)</w:t>
      </w:r>
      <w:r>
        <w:rPr>
          <w:rFonts w:ascii="Futura LtCn BT" w:hAnsi="Futura LtCn BT" w:cs="Futura LtCn BT"/>
          <w:color w:val="auto"/>
        </w:rPr>
        <w:t>: Sana lwam, akukho nto iza kutshintsha. Ndiya kuqhubeka ndikuthanda, ekuguleni nasempilweni; eneneni kona akubonakali ugula kum. Ndiza kukuxhasa nosana lwethu olusendleleni. U</w:t>
      </w:r>
      <w:r>
        <w:rPr>
          <w:rFonts w:ascii="Futura MdCn BT" w:hAnsi="Futura MdCn BT" w:cs="Futura MdCn BT"/>
          <w:color w:val="auto"/>
        </w:rPr>
        <w:t>Vuyo no Nandi: Kodwa senza ntoni ke ngoku</w:t>
      </w:r>
      <w:r>
        <w:rPr>
          <w:rFonts w:ascii="Futura LtCn BT" w:hAnsi="Futura LtCn BT" w:cs="Futura LtCn BT"/>
          <w:color w:val="auto"/>
        </w:rPr>
        <w:t xml:space="preserve">? </w:t>
      </w:r>
    </w:p>
    <w:p w:rsidR="00572A44" w:rsidRDefault="00572A44" w:rsidP="00154A36">
      <w:pPr>
        <w:shd w:val="clear" w:color="auto" w:fill="E0E0E0"/>
        <w:jc w:val="both"/>
      </w:pPr>
    </w:p>
    <w:p w:rsidR="00572A44" w:rsidRDefault="00572A44" w:rsidP="00154A36">
      <w:pPr>
        <w:jc w:val="both"/>
      </w:pPr>
      <w:r w:rsidRPr="00A04D27">
        <w:rPr>
          <w:noProof/>
          <w:lang w:val="de-CH" w:eastAsia="ko-KR"/>
        </w:rPr>
        <w:pict>
          <v:shape id="Picture 46" o:spid="_x0000_i1070" type="#_x0000_t75" alt="Apha siboniswa inene nenekazi bekwindawo ezohlukeneyo, bethetha nge ntsholongwane ka  gawulayo. Inene lithi ukuxelela abanye abantu ukuba une ntsholongwane ka gawulayo lonto iyanceda xa ujongene nesi sifo ukuze isifo isifo  singaphathi yena  kodwa siphathwe nguye.Inenekazi lona lithi lenza isigqibo soba singazi xeleli izhlobo nezalamane ngoba kwaku ngekho ayenokumthemba. Uye wathetha nomcebisi okwiklinik ekufuphi naye, ngendlela oziva ngayo. Lonto ke iye yamnceda kakhulu. Apha inenekazi likhoyo kukhona umbalo othi AIDS helpline kunye nenombolo yehotline engu 0800 1230 22." style="width:395.25pt;height:296.25pt;visibility:visible">
            <v:imagedata r:id="rId49" o:title=""/>
          </v:shape>
        </w:pict>
      </w:r>
    </w:p>
    <w:p w:rsidR="00572A44" w:rsidRDefault="00572A44" w:rsidP="00154A36">
      <w:pPr>
        <w:jc w:val="both"/>
      </w:pPr>
    </w:p>
    <w:p w:rsidR="00572A44" w:rsidRDefault="00572A44" w:rsidP="00154A36">
      <w:pPr>
        <w:pStyle w:val="Default0"/>
        <w:jc w:val="both"/>
        <w:rPr>
          <w:rFonts w:ascii="Futura Hv BT" w:hAnsi="Futura Hv BT" w:cs="Futura Hv BT"/>
          <w:color w:val="auto"/>
          <w:sz w:val="14"/>
          <w:szCs w:val="14"/>
        </w:rPr>
      </w:pPr>
      <w:r>
        <w:rPr>
          <w:rFonts w:ascii="Futura Hv BT" w:hAnsi="Futura Hv BT" w:cs="Futura Hv BT"/>
          <w:color w:val="auto"/>
        </w:rPr>
        <w:t>Sihlala sinolwazi</w:t>
      </w:r>
      <w:r>
        <w:rPr>
          <w:rFonts w:ascii="Futura Hv BT" w:hAnsi="Futura Hv BT" w:cs="Futura Hv BT"/>
          <w:color w:val="auto"/>
          <w:sz w:val="14"/>
          <w:szCs w:val="14"/>
        </w:rPr>
        <w:t xml:space="preserve">l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Ukuba uzifumanisa une-HIV zinike ixesha lokuyamkela loo nto usebenzele kuzo zonke iimvakalelo zokothuka, ukucaphuka, ukungakholwa ukuyika eziza nokufunda izinto ezibalulekileyo ukwaziwa apha ebomini.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Xa sele ulungile thetha nomntu oziva ukhululekile ukuthetha naye kwaye omthembayo. Zama ukuthetha nomntu kusapho lwakho okanye umhlobo oyaziyo noyiqondayo i-HIV/AIDS kwaye ongayi kuze azixele iimfihlo kwabanye abantu. Umcebisi okwikliniki ekufuphi ngomnye umntu onokumtsalela kuncedo lwe-AIDS  onokuba luncedo. Abavumelekanga ukuxelela abanye abantu into obaxelele yona. </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Ukuba uziva ukhululekile ukuba ungathetha ngemeko yakho ye-HIV, unako ukuzikhethela ukuba uxelele abanye abantu– abantu obaziyo kanti nabanye ukuba bazi, oku kunokukhuthaza abanye abantu abaphila ne-HIV/AIDS baze bazokuthetha nawe. Mhlawumbi, unokude ulungiselele iqela lenkxaso kuluntu lakowenu okanye emsebenzini kubantu usenzela abantu abaphila ne-HIV/AIDS kwaye/okanye iintsapho zabo. </w:t>
      </w:r>
    </w:p>
    <w:p w:rsidR="00572A44" w:rsidRDefault="00572A44" w:rsidP="00154A36">
      <w:pPr>
        <w:pStyle w:val="Default0"/>
        <w:jc w:val="both"/>
        <w:rPr>
          <w:rFonts w:ascii="Futura Lt BT" w:hAnsi="Futura Lt BT" w:cs="Futura Lt BT"/>
          <w:color w:val="auto"/>
          <w:sz w:val="22"/>
          <w:szCs w:val="22"/>
        </w:rPr>
      </w:pPr>
    </w:p>
    <w:p w:rsidR="00572A44" w:rsidRDefault="00572A44" w:rsidP="00154A36">
      <w:pPr>
        <w:jc w:val="both"/>
        <w:rPr>
          <w:rFonts w:ascii="Futura Lt BT" w:hAnsi="Futura Lt BT" w:cs="Futura Lt BT"/>
          <w:sz w:val="22"/>
          <w:szCs w:val="22"/>
        </w:rPr>
        <w:sectPr w:rsidR="00572A44">
          <w:pgSz w:w="12240" w:h="15840"/>
          <w:pgMar w:top="1440" w:right="1800" w:bottom="1440" w:left="1800" w:header="720" w:footer="720" w:gutter="0"/>
          <w:cols w:space="720"/>
        </w:sectPr>
      </w:pPr>
    </w:p>
    <w:p w:rsidR="00572A44" w:rsidRDefault="00572A44" w:rsidP="00154A36">
      <w:pPr>
        <w:pStyle w:val="Default0"/>
        <w:numPr>
          <w:ilvl w:val="0"/>
          <w:numId w:val="63"/>
        </w:numPr>
        <w:jc w:val="both"/>
        <w:rPr>
          <w:rFonts w:cs="Times New Roman"/>
          <w:color w:val="auto"/>
        </w:rPr>
      </w:pPr>
    </w:p>
    <w:p w:rsidR="00572A44" w:rsidRDefault="00572A44" w:rsidP="00154A36">
      <w:pPr>
        <w:pStyle w:val="Default0"/>
        <w:jc w:val="both"/>
        <w:rPr>
          <w:rFonts w:ascii="Futura Hv BT" w:hAnsi="Futura Hv BT" w:cs="Futura Hv BT"/>
          <w:color w:val="auto"/>
          <w:sz w:val="14"/>
          <w:szCs w:val="14"/>
        </w:rPr>
      </w:pPr>
      <w:r>
        <w:rPr>
          <w:rFonts w:ascii="Futura Hv BT" w:hAnsi="Futura Hv BT" w:cs="Futura Hv BT"/>
          <w:color w:val="auto"/>
        </w:rPr>
        <w:t>Kwiveki yokuqala usakube ufunyaniswe uneHIV</w:t>
      </w:r>
      <w:r>
        <w:rPr>
          <w:rFonts w:ascii="Futura Hv BT" w:hAnsi="Futura Hv BT" w:cs="Futura Hv BT"/>
          <w:color w:val="auto"/>
          <w:sz w:val="14"/>
          <w:szCs w:val="14"/>
        </w:rPr>
        <w:t xml:space="preserve">li </w:t>
      </w:r>
    </w:p>
    <w:p w:rsidR="00572A44" w:rsidRDefault="00572A44" w:rsidP="00154A36">
      <w:pPr>
        <w:pStyle w:val="Heading1"/>
        <w:jc w:val="both"/>
        <w:rPr>
          <w:b/>
          <w:bCs/>
          <w:u w:val="none"/>
          <w:lang w:val="en-GB"/>
        </w:rPr>
      </w:pPr>
      <w:r>
        <w:rPr>
          <w:b/>
          <w:bCs/>
          <w:u w:val="none"/>
          <w:lang w:val="en-GB"/>
        </w:rPr>
        <w:t>.</w:t>
      </w:r>
    </w:p>
    <w:p w:rsidR="00572A44" w:rsidRDefault="00572A44" w:rsidP="00154A36">
      <w:pPr>
        <w:pStyle w:val="Heading1"/>
        <w:jc w:val="both"/>
        <w:rPr>
          <w:b/>
          <w:bCs/>
          <w:u w:val="none"/>
          <w:lang w:val="en-GB"/>
        </w:rPr>
      </w:pPr>
    </w:p>
    <w:p w:rsidR="00572A44" w:rsidRDefault="00572A44" w:rsidP="00154A36">
      <w:pPr>
        <w:jc w:val="both"/>
        <w:rPr>
          <w:sz w:val="22"/>
          <w:szCs w:val="22"/>
        </w:rPr>
      </w:pPr>
      <w:r w:rsidRPr="00A04D27">
        <w:rPr>
          <w:noProof/>
          <w:sz w:val="22"/>
          <w:szCs w:val="22"/>
          <w:lang w:val="de-CH" w:eastAsia="ko-KR"/>
        </w:rPr>
        <w:pict>
          <v:shape id="Picture 47" o:spid="_x0000_i1071" type="#_x0000_t75" alt="Apha siboniswa indawo kuGqirha, uGqirha uthetha nesigulani, siphethe iphetshana elincinci siyalila. Kwelinye igumbi kwalapha kwalapha kwaGqirha kukhona abantu abahleli balinde ukubona uGqirha." style="width:143.25pt;height:104.25pt;visibility:visible">
            <v:imagedata r:id="rId50" o:title=""/>
          </v:shape>
        </w:pict>
      </w:r>
    </w:p>
    <w:p w:rsidR="00572A44" w:rsidRDefault="00572A44" w:rsidP="00154A36">
      <w:pPr>
        <w:pStyle w:val="Default0"/>
        <w:jc w:val="both"/>
        <w:rPr>
          <w:rFonts w:ascii="Futura Bk BT" w:hAnsi="Futura Bk BT" w:cs="Futura Bk BT"/>
          <w:color w:val="auto"/>
          <w:sz w:val="22"/>
          <w:szCs w:val="22"/>
        </w:rPr>
      </w:pPr>
      <w:r>
        <w:rPr>
          <w:rFonts w:ascii="Futura Bk BT" w:hAnsi="Futura Bk BT" w:cs="Futura Bk BT"/>
          <w:color w:val="auto"/>
          <w:sz w:val="22"/>
          <w:szCs w:val="22"/>
        </w:rPr>
        <w:t xml:space="preserve">I-HIV ibutshintsha ngokupheleleyo ubomi bakho. Noko ke, ungabi naxhala. Nazi izikhokelo ezimbalwa kwiveki yokuqala usakuba ufunyanisiwe. Unelungelo kwiimvakalelo zakho. Xoxa ngazo nomcebisi wakho. </w:t>
      </w:r>
    </w:p>
    <w:p w:rsidR="00572A44" w:rsidRDefault="00572A44" w:rsidP="00154A36">
      <w:pPr>
        <w:pStyle w:val="Default0"/>
        <w:jc w:val="both"/>
        <w:rPr>
          <w:rFonts w:ascii="Futura Md BT" w:hAnsi="Futura Md BT" w:cs="Futura Md BT"/>
          <w:color w:val="auto"/>
        </w:rPr>
      </w:pPr>
    </w:p>
    <w:p w:rsidR="00572A44" w:rsidRDefault="00572A44" w:rsidP="00154A36">
      <w:pPr>
        <w:pStyle w:val="Default0"/>
        <w:jc w:val="both"/>
        <w:rPr>
          <w:rFonts w:ascii="Futura Md BT" w:hAnsi="Futura Md BT" w:cs="Futura Md BT"/>
          <w:color w:val="auto"/>
        </w:rPr>
      </w:pPr>
      <w:r w:rsidRPr="00B37615">
        <w:rPr>
          <w:rFonts w:ascii="Futura Md BT" w:hAnsi="Futura Md BT" w:cs="Futura Md BT"/>
          <w:b/>
          <w:color w:val="auto"/>
        </w:rPr>
        <w:t>USUKU LOKU-1:</w:t>
      </w:r>
      <w:r>
        <w:rPr>
          <w:rFonts w:ascii="Futura Md BT" w:hAnsi="Futura Md BT" w:cs="Futura Md BT"/>
          <w:color w:val="auto"/>
        </w:rPr>
        <w:t xml:space="preserve"> </w:t>
      </w:r>
      <w:r w:rsidRPr="00B37615">
        <w:rPr>
          <w:rFonts w:ascii="Futura Md BT" w:hAnsi="Futura Md BT" w:cs="Futura Md BT"/>
          <w:b/>
          <w:color w:val="auto"/>
        </w:rPr>
        <w:t>Lawula isimo</w:t>
      </w:r>
      <w:r>
        <w:rPr>
          <w:rFonts w:ascii="Futura Md BT" w:hAnsi="Futura Md BT" w:cs="Futura Md BT"/>
          <w:color w:val="auto"/>
        </w:rPr>
        <w:t xml:space="preserve"> </w:t>
      </w:r>
    </w:p>
    <w:p w:rsidR="00572A44" w:rsidRDefault="00572A44" w:rsidP="00154A36">
      <w:pPr>
        <w:pStyle w:val="Default0"/>
        <w:jc w:val="both"/>
        <w:rPr>
          <w:rFonts w:ascii="Futura Bk BT" w:hAnsi="Futura Bk BT" w:cs="Futura Bk BT"/>
          <w:color w:val="auto"/>
          <w:sz w:val="22"/>
          <w:szCs w:val="22"/>
        </w:rPr>
      </w:pPr>
      <w:r>
        <w:rPr>
          <w:rFonts w:ascii="Futura Bk BT" w:hAnsi="Futura Bk BT" w:cs="Futura Bk BT"/>
          <w:color w:val="auto"/>
          <w:sz w:val="22"/>
          <w:szCs w:val="22"/>
        </w:rPr>
        <w:t xml:space="preserve">Yensa isigqibo ngezinto ezintle oza kuzenza usuku lonke. Usenokugqiba kwelokuba uwouke iinwele zomhlobo wakho, ukuphekela umntwana isidlo esikhethekileyo, ukuphulaphula umculo okhethekileyo, ukuya kwenza umthambo, ukuya kukhaba ibhola okanye ukuya kubaleka. Nokuba yintonina oyenzayo musa ukuya ekhaya ufike ungenzi nto.. Hlala uxakekile, ubomi buyaqhubeka. </w:t>
      </w:r>
    </w:p>
    <w:p w:rsidR="00572A44" w:rsidRPr="00B37615" w:rsidRDefault="00572A44" w:rsidP="00154A36">
      <w:pPr>
        <w:pStyle w:val="Default0"/>
        <w:jc w:val="both"/>
        <w:rPr>
          <w:rFonts w:ascii="Futura Md BT" w:hAnsi="Futura Md BT" w:cs="Futura Md BT"/>
          <w:b/>
          <w:color w:val="auto"/>
        </w:rPr>
      </w:pPr>
    </w:p>
    <w:p w:rsidR="00572A44" w:rsidRDefault="00572A44" w:rsidP="00154A36">
      <w:pPr>
        <w:pStyle w:val="Default0"/>
        <w:jc w:val="both"/>
        <w:rPr>
          <w:rFonts w:ascii="Futura Md BT" w:hAnsi="Futura Md BT" w:cs="Futura Md BT"/>
          <w:color w:val="auto"/>
        </w:rPr>
      </w:pPr>
      <w:r w:rsidRPr="00B37615">
        <w:rPr>
          <w:rFonts w:ascii="Futura Md BT" w:hAnsi="Futura Md BT" w:cs="Futura Md BT"/>
          <w:b/>
          <w:color w:val="auto"/>
        </w:rPr>
        <w:t>USUKU LESI-2:</w:t>
      </w:r>
      <w:r>
        <w:rPr>
          <w:rFonts w:ascii="Futura Md BT" w:hAnsi="Futura Md BT" w:cs="Futura Md BT"/>
          <w:color w:val="auto"/>
        </w:rPr>
        <w:t xml:space="preserve"> </w:t>
      </w:r>
      <w:r w:rsidRPr="00B37615">
        <w:rPr>
          <w:rFonts w:ascii="Futura Md BT" w:hAnsi="Futura Md BT" w:cs="Futura Md BT"/>
          <w:b/>
          <w:color w:val="auto"/>
        </w:rPr>
        <w:t>Buyela ekliniki ufumane ukucetyiswa okungaphaya</w:t>
      </w:r>
      <w:r>
        <w:rPr>
          <w:rFonts w:ascii="Futura Md BT" w:hAnsi="Futura Md BT" w:cs="Futura Md BT"/>
          <w:color w:val="auto"/>
        </w:rPr>
        <w:t xml:space="preserve"> </w:t>
      </w:r>
    </w:p>
    <w:p w:rsidR="00572A44" w:rsidRDefault="00572A44" w:rsidP="00154A36">
      <w:pPr>
        <w:pStyle w:val="Default0"/>
        <w:jc w:val="both"/>
        <w:rPr>
          <w:rFonts w:ascii="Futura Bk BT" w:hAnsi="Futura Bk BT" w:cs="Futura Bk BT"/>
          <w:color w:val="auto"/>
          <w:sz w:val="22"/>
          <w:szCs w:val="22"/>
        </w:rPr>
      </w:pPr>
      <w:r>
        <w:rPr>
          <w:rFonts w:ascii="Futura Bk BT" w:hAnsi="Futura Bk BT" w:cs="Futura Bk BT"/>
          <w:color w:val="auto"/>
          <w:sz w:val="22"/>
          <w:szCs w:val="22"/>
        </w:rPr>
        <w:t xml:space="preserve">Umcebisi wakho, umongikazi okanye ugqirha basenokuba bathethe kakukhulu nawe besakube bekunike iziphumo zakho ze-HIV. Ungaziva kakubi kuba ubungakwazi nokuphulaphula ngenxa yokothuka. Buyela kwikliniki yakho kusuku olulandelayo uze ubuze imibuzo onayo. Lo nto iya kunika umcebisi okanye umongikazi ithemba kuba uphinde wabuyela kubo. Baya kuziva bekhuthazekile bachithe ixesha elingaphaya  nawe. Ngoku ufanele ukhululeke ngakumbi ukwazi ukukuqonda ngakumbi oko bakutshoyo. Khumbula: Unelungelo kwiimvakalelo zakho nenkxalabo. Ungabi neentloni ngazo. Xoxa ngazo nomcebiso  wakho. </w:t>
      </w:r>
    </w:p>
    <w:p w:rsidR="00572A44" w:rsidRDefault="00572A44" w:rsidP="00154A36">
      <w:pPr>
        <w:pStyle w:val="Default0"/>
        <w:jc w:val="both"/>
        <w:rPr>
          <w:rFonts w:ascii="Futura Md BT" w:hAnsi="Futura Md BT" w:cs="Futura Md BT"/>
          <w:b/>
          <w:bCs/>
          <w:color w:val="auto"/>
        </w:rPr>
      </w:pPr>
    </w:p>
    <w:p w:rsidR="00572A44" w:rsidRDefault="00572A44" w:rsidP="00154A36">
      <w:pPr>
        <w:pStyle w:val="Default0"/>
        <w:jc w:val="both"/>
        <w:rPr>
          <w:rFonts w:ascii="Futura Md BT" w:hAnsi="Futura Md BT" w:cs="Futura Md BT"/>
          <w:color w:val="auto"/>
        </w:rPr>
      </w:pPr>
      <w:r>
        <w:rPr>
          <w:rFonts w:ascii="Futura Md BT" w:hAnsi="Futura Md BT" w:cs="Futura Md BT"/>
          <w:b/>
          <w:bCs/>
          <w:color w:val="auto"/>
        </w:rPr>
        <w:t xml:space="preserve">USUKU LWESI-3: Ngokugula nokoyika </w:t>
      </w:r>
    </w:p>
    <w:p w:rsidR="00572A44" w:rsidRDefault="00572A44" w:rsidP="00154A36">
      <w:pPr>
        <w:jc w:val="both"/>
      </w:pPr>
    </w:p>
    <w:p w:rsidR="00572A44" w:rsidRDefault="00572A44" w:rsidP="00154A36">
      <w:pPr>
        <w:ind w:right="3215"/>
        <w:jc w:val="both"/>
      </w:pPr>
      <w:r w:rsidRPr="00A04D27">
        <w:rPr>
          <w:noProof/>
          <w:lang w:val="de-CH" w:eastAsia="ko-KR"/>
        </w:rPr>
        <w:pict>
          <v:shape id="Picture 48" o:spid="_x0000_i1072" type="#_x0000_t75" alt="Apha sibona isigulane silele ebhedini, enqungwe zizihlobo nezalamane zakhe." style="width:159.75pt;height:79.5pt;visibility:visible">
            <v:imagedata r:id="rId51" o:title=""/>
          </v:shape>
        </w:pict>
      </w:r>
    </w:p>
    <w:p w:rsidR="00572A44" w:rsidRDefault="00572A44" w:rsidP="00154A36">
      <w:pPr>
        <w:ind w:right="3215"/>
        <w:jc w:val="both"/>
      </w:pPr>
    </w:p>
    <w:p w:rsidR="00572A44" w:rsidRDefault="00572A44" w:rsidP="00154A36">
      <w:pPr>
        <w:pStyle w:val="Default0"/>
        <w:jc w:val="both"/>
        <w:rPr>
          <w:rFonts w:ascii="Futura Bk BT" w:hAnsi="Futura Bk BT" w:cs="Futura Bk BT"/>
          <w:color w:val="auto"/>
          <w:sz w:val="22"/>
          <w:szCs w:val="22"/>
        </w:rPr>
      </w:pPr>
      <w:r>
        <w:rPr>
          <w:rFonts w:ascii="Futura Bk BT" w:hAnsi="Futura Bk BT" w:cs="Futura Bk BT"/>
          <w:color w:val="auto"/>
          <w:sz w:val="22"/>
          <w:szCs w:val="22"/>
        </w:rPr>
        <w:t>Ukujongana nokugula kunzima. Sonke siyathanda ukuzimela size somelele. Noko ke, ukuba uziva ubuthathaka zama ukuvumela abahlobo okanye usapho lwakho lukuncede. Oku kuza kubenza nabo bazive bekhululekile. Phumla ebhedini iintsuku ezimbalwa. Le nto iya kukunceda ukuba uphile. Bazise emsebenzini ukuba uzakuphumla. Ungazivi unetyala kuba ungayanga emsebenzini. Khumbula uza kusebenza ngokukhuthala emsebenzini xa uphilile. Abantu abaninzi bayayoyika. IHIV ikwenza woyike ukufa. Banoloyiko lokuba kuya kwenzeka ntoni kubantwana babo nakwabo babathandayo ukuba banokufa. Abanye abantu banoloyiko lalo bhubhane okanye ukucalulwa. Zama ukungacingi kakhulu ngendlela abaza kusabela ngayo abanye. Kunoko cinga ngempilo yakho ubeke umoya phantsi. Ukuba uyagula ngexesha lonyango, le nto ibangelwa zizigulo ezingenelelayo, ezinako ukunyangeka. Usenokuba ne-TB, inyumoniya, urhudo okanye ezinye izifo ezinyangekayo. I-HIV inokuthabatha ukuya kwiminyaka esibhozo ukuba ide ibe yiAIDS.</w:t>
      </w:r>
    </w:p>
    <w:p w:rsidR="00572A44" w:rsidRDefault="00572A44" w:rsidP="00154A36">
      <w:pPr>
        <w:pStyle w:val="Default0"/>
        <w:jc w:val="both"/>
        <w:rPr>
          <w:rFonts w:ascii="Futura Md BT" w:hAnsi="Futura Md BT" w:cs="Futura Md BT"/>
          <w:b/>
          <w:bCs/>
          <w:color w:val="auto"/>
        </w:rPr>
      </w:pPr>
    </w:p>
    <w:p w:rsidR="00572A44" w:rsidRDefault="00572A44" w:rsidP="00154A36">
      <w:pPr>
        <w:pStyle w:val="Default0"/>
        <w:jc w:val="both"/>
        <w:rPr>
          <w:rFonts w:ascii="Futura Md BT" w:hAnsi="Futura Md BT" w:cs="Futura Md BT"/>
          <w:color w:val="auto"/>
        </w:rPr>
      </w:pPr>
      <w:r>
        <w:rPr>
          <w:rFonts w:ascii="Futura Md BT" w:hAnsi="Futura Md BT" w:cs="Futura Md BT"/>
          <w:b/>
          <w:bCs/>
          <w:color w:val="auto"/>
        </w:rPr>
        <w:t xml:space="preserve">USUKU LWESI- 4: Thetha nomhlobo okanye usapho lwakho </w:t>
      </w:r>
    </w:p>
    <w:p w:rsidR="00572A44" w:rsidRDefault="00572A44" w:rsidP="00154A36">
      <w:pPr>
        <w:ind w:left="3346"/>
        <w:jc w:val="both"/>
        <w:rPr>
          <w:u w:val="single"/>
        </w:rPr>
      </w:pPr>
    </w:p>
    <w:p w:rsidR="00572A44" w:rsidRDefault="00572A44" w:rsidP="00154A36">
      <w:pPr>
        <w:jc w:val="both"/>
        <w:rPr>
          <w:sz w:val="22"/>
          <w:szCs w:val="22"/>
        </w:rPr>
      </w:pPr>
      <w:r w:rsidRPr="00A04D27">
        <w:rPr>
          <w:noProof/>
          <w:sz w:val="22"/>
          <w:szCs w:val="22"/>
          <w:lang w:val="de-CH" w:eastAsia="ko-KR"/>
        </w:rPr>
        <w:pict>
          <v:shape id="Picture 49" o:spid="_x0000_i1073" type="#_x0000_t75" alt="Apha sibona umntu onetsholongwane ka gawulayo ethetha nesihlobo sakhe." style="width:86.25pt;height:93.75pt;visibility:visible">
            <v:imagedata r:id="rId52" o:title="" blacklevel="2621f"/>
          </v:shape>
        </w:pict>
      </w:r>
    </w:p>
    <w:p w:rsidR="00572A44" w:rsidRDefault="00572A44" w:rsidP="00154A36">
      <w:pPr>
        <w:jc w:val="both"/>
        <w:rPr>
          <w:sz w:val="22"/>
          <w:szCs w:val="22"/>
        </w:rPr>
      </w:pPr>
    </w:p>
    <w:p w:rsidR="00572A44" w:rsidRDefault="00572A44" w:rsidP="00154A36">
      <w:pPr>
        <w:pStyle w:val="Default0"/>
        <w:jc w:val="both"/>
        <w:rPr>
          <w:rFonts w:cs="Times New Roman"/>
          <w:color w:val="auto"/>
        </w:rPr>
      </w:pPr>
      <w:r>
        <w:t xml:space="preserve">Ukuthetha nomnye umntu nge-HIV kuya kukunceda ukuba ukwazi ukumelana neemvakalelo zakho. Maxa wambi kulula ukuthetha okokuqala nomntu ongasondelanga kakhulu kuwe, kodwa onokumthemba. Noko ke, usapho lwakho lukwazi kakuhle kwaye luziqonda izinto ozifunato. Ngoko ke kulungile ukuba  </w:t>
      </w:r>
    </w:p>
    <w:p w:rsidR="00572A44" w:rsidRDefault="00572A44" w:rsidP="00154A36">
      <w:pPr>
        <w:pStyle w:val="Default0"/>
        <w:jc w:val="both"/>
        <w:rPr>
          <w:rFonts w:ascii="Futura Bk BT" w:hAnsi="Futura Bk BT" w:cs="Futura Bk BT"/>
          <w:color w:val="auto"/>
          <w:sz w:val="22"/>
          <w:szCs w:val="22"/>
        </w:rPr>
      </w:pPr>
      <w:r>
        <w:rPr>
          <w:rFonts w:ascii="Futura Bk BT" w:hAnsi="Futura Bk BT" w:cs="Futura Bk BT"/>
          <w:color w:val="auto"/>
          <w:sz w:val="22"/>
          <w:szCs w:val="22"/>
        </w:rPr>
        <w:t xml:space="preserve">unokuthetha nelungu losapho. Kunyanzelekile ukuba uthethe neqabane lakho lezesondo. Le into ayilulanga. Noko ke, okukona usima kokona kuya kusibanzima. Yiba nesibindi uthethe. Ukuba akwazi ukuba ufanele wenze ntoni thabatha eli qabane lakho uye ekliniki uze ucele umcebisi akuncede. </w:t>
      </w:r>
    </w:p>
    <w:p w:rsidR="00572A44" w:rsidRDefault="00572A44" w:rsidP="00154A36">
      <w:pPr>
        <w:pStyle w:val="Default0"/>
        <w:jc w:val="both"/>
        <w:rPr>
          <w:rFonts w:ascii="Futura Bk BT" w:hAnsi="Futura Bk BT" w:cs="Futura Bk BT"/>
          <w:color w:val="auto"/>
          <w:sz w:val="22"/>
          <w:szCs w:val="22"/>
        </w:rPr>
      </w:pPr>
    </w:p>
    <w:p w:rsidR="00572A44" w:rsidRDefault="00572A44" w:rsidP="00154A36">
      <w:pPr>
        <w:pStyle w:val="Default0"/>
        <w:jc w:val="both"/>
        <w:rPr>
          <w:rFonts w:ascii="Futura Md BT" w:hAnsi="Futura Md BT" w:cs="Futura Md BT"/>
          <w:color w:val="auto"/>
        </w:rPr>
      </w:pPr>
      <w:r>
        <w:rPr>
          <w:rFonts w:ascii="Futura Md BT" w:hAnsi="Futura Md BT" w:cs="Futura Md BT"/>
          <w:b/>
          <w:bCs/>
          <w:color w:val="auto"/>
        </w:rPr>
        <w:t xml:space="preserve">USUKU LWESI-5: Ngenela iqela elixhasayo </w:t>
      </w:r>
    </w:p>
    <w:p w:rsidR="00572A44" w:rsidRDefault="00572A44" w:rsidP="00154A36">
      <w:pPr>
        <w:pStyle w:val="Default0"/>
        <w:jc w:val="both"/>
        <w:rPr>
          <w:rFonts w:ascii="Futura Bk BT" w:hAnsi="Futura Bk BT" w:cs="Futura Bk BT"/>
          <w:color w:val="auto"/>
          <w:sz w:val="22"/>
          <w:szCs w:val="22"/>
        </w:rPr>
      </w:pPr>
      <w:r>
        <w:rPr>
          <w:rFonts w:ascii="Futura Bk BT" w:hAnsi="Futura Bk BT" w:cs="Futura Bk BT"/>
          <w:color w:val="auto"/>
          <w:sz w:val="22"/>
          <w:szCs w:val="22"/>
        </w:rPr>
        <w:t xml:space="preserve">Abanye abantu abaphila ne-HIV baya kukuqonda ngcono. Kwaye bahamba le ndlela uyihambayo. Baphulaphule njengoko bebalisa awabo amava aya kukunceda aze aphendule imibuzo emininzi yakho. Uza kuba nokuthemba uze ungabi namathandabuzo. Kukho amaqela axhasayo kwiikliniki ezifanayo. Ukuba akukho qela lixhasayo kwindawo ohlala kuyo unokuqalisa elinye nomcebisi wakho. </w:t>
      </w:r>
    </w:p>
    <w:p w:rsidR="00572A44" w:rsidRDefault="00572A44" w:rsidP="00154A36">
      <w:pPr>
        <w:pStyle w:val="Default0"/>
        <w:jc w:val="both"/>
        <w:rPr>
          <w:rFonts w:ascii="Futura Bk BT" w:hAnsi="Futura Bk BT" w:cs="Futura Bk BT"/>
          <w:color w:val="auto"/>
          <w:sz w:val="22"/>
          <w:szCs w:val="22"/>
        </w:rPr>
      </w:pPr>
    </w:p>
    <w:p w:rsidR="00572A44" w:rsidRDefault="00572A44" w:rsidP="00154A36">
      <w:pPr>
        <w:pStyle w:val="Default0"/>
        <w:jc w:val="both"/>
        <w:rPr>
          <w:rFonts w:ascii="Futura Md BT" w:hAnsi="Futura Md BT" w:cs="Futura Md BT"/>
          <w:color w:val="auto"/>
        </w:rPr>
      </w:pPr>
      <w:r>
        <w:rPr>
          <w:rFonts w:ascii="Futura Md BT" w:hAnsi="Futura Md BT" w:cs="Futura Md BT"/>
          <w:b/>
          <w:bCs/>
          <w:color w:val="auto"/>
        </w:rPr>
        <w:t xml:space="preserve">USUKU LWESI- 6: Ukuhlala usempilweni, kwenzekani ngezesondo? </w:t>
      </w:r>
    </w:p>
    <w:p w:rsidR="00572A44" w:rsidRDefault="00572A44" w:rsidP="00154A36">
      <w:pPr>
        <w:pStyle w:val="Default0"/>
        <w:jc w:val="both"/>
        <w:rPr>
          <w:rFonts w:ascii="Futura Bk BT" w:hAnsi="Futura Bk BT" w:cs="Futura Bk BT"/>
          <w:color w:val="auto"/>
          <w:sz w:val="22"/>
          <w:szCs w:val="22"/>
        </w:rPr>
      </w:pPr>
      <w:r>
        <w:rPr>
          <w:rFonts w:ascii="Futura Bk BT" w:hAnsi="Futura Bk BT" w:cs="Futura Bk BT"/>
          <w:color w:val="auto"/>
          <w:sz w:val="22"/>
          <w:szCs w:val="22"/>
        </w:rPr>
        <w:t xml:space="preserve">Asikho isizathu sokuba usapho lwakho loyike ukuba uza kulosulela nge-HIV. Akukho ngozi kubo ukuba bahlale nawe endlwini nisebenzise ibhafu enye, indlu yangasese nitye kunye nisebenzise nezitya kunye. Kwaneqabane lakho alikho ngozini. Unokwabelana ngesondo uphile nje ngokuqhelekileyo. Lo gama nje usebenzisa iikhondom, akekho umntu onokumosulela nge-HIV. Unako ukutya lonke uhlobo lokutya ubufudula ulutya. Qiniseka ke kodwa ukuba utya rhoqo. Zama ukuqiniseka ukuba utya kathathu ngemini kunye neziqhamo okanye iyoghathi okanye amasi okanye amarhewu phakathi kwamaxesha okutya. Kuphephe ukusela utywala, iwayini, izipiriti, ibhiya, njl. Ukuba uyintshayi zama ukuyeka okanye unciphise. Zinike ixesha lokwenza umthambo nokuphumla. Chitha ixesha elibalulekileyo nabahlobo nosapho. Bunandiphe ubomi uze ube nebhongo ngento oyenzayo. </w:t>
      </w:r>
    </w:p>
    <w:p w:rsidR="00572A44" w:rsidRDefault="00572A44" w:rsidP="00154A36">
      <w:pPr>
        <w:jc w:val="both"/>
      </w:pPr>
      <w:r>
        <w:rPr>
          <w:rFonts w:ascii="Futura Md BT" w:hAnsi="Futura Md BT" w:cs="Futura Md BT"/>
          <w:b/>
          <w:bCs/>
        </w:rPr>
        <w:t xml:space="preserve">USUKU LWESI- 7: Fumana inkcazelo engaphaya ngezinto ezinyanga i-HIV </w:t>
      </w:r>
      <w:r w:rsidRPr="00A04D27">
        <w:rPr>
          <w:noProof/>
          <w:sz w:val="22"/>
          <w:szCs w:val="22"/>
          <w:lang w:val="de-CH" w:eastAsia="ko-KR"/>
        </w:rPr>
        <w:pict>
          <v:shape id="Picture 50" o:spid="_x0000_i1074" type="#_x0000_t75" alt="Apha sibona inenekazi lihlolwa nguGqirha, eli nenekazi lihamba nosapho lwalo." style="width:98.25pt;height:102pt;visibility:visible">
            <v:imagedata r:id="rId53" o:title=""/>
          </v:shape>
        </w:pict>
      </w:r>
    </w:p>
    <w:p w:rsidR="00572A44" w:rsidRDefault="00572A44" w:rsidP="00154A36">
      <w:pPr>
        <w:jc w:val="both"/>
        <w:rPr>
          <w:sz w:val="22"/>
          <w:szCs w:val="22"/>
        </w:rPr>
      </w:pPr>
    </w:p>
    <w:p w:rsidR="00572A44" w:rsidRDefault="00572A44" w:rsidP="00154A36">
      <w:pPr>
        <w:pStyle w:val="Default0"/>
        <w:jc w:val="both"/>
        <w:rPr>
          <w:rFonts w:ascii="Futura Bk BT" w:hAnsi="Futura Bk BT" w:cs="Futura Bk BT"/>
          <w:color w:val="auto"/>
          <w:sz w:val="22"/>
          <w:szCs w:val="22"/>
        </w:rPr>
      </w:pPr>
      <w:r>
        <w:rPr>
          <w:rFonts w:ascii="Futura Bk BT" w:hAnsi="Futura Bk BT" w:cs="Futura Bk BT"/>
          <w:color w:val="auto"/>
          <w:sz w:val="22"/>
          <w:szCs w:val="22"/>
        </w:rPr>
        <w:t xml:space="preserve">Kule mihla yethu i-HIV inokunyangwa njengesifo seswekile. Ufanele uthabathe amayeza ubomi bakho bonke, kodwa aya kukugcina uphilile. La mayeza abizwa ngokuba zii-antiretrovirals okanye ii-ARV. Kuphela ngabantu esele sihambele phambili isifo se-HIV abawafunano. Xoxa ngawo nogqirha wakho. Mbuze ukuba sele ukweliphi na inqanaba le-HIV unokuliqwalasela njani. </w:t>
      </w:r>
    </w:p>
    <w:p w:rsidR="00572A44" w:rsidRDefault="00572A44" w:rsidP="00154A36">
      <w:pPr>
        <w:jc w:val="both"/>
        <w:rPr>
          <w:rFonts w:ascii="Futura Hv BT" w:hAnsi="Futura Hv BT" w:cs="Futura Hv BT"/>
          <w:i/>
          <w:iCs/>
          <w:sz w:val="32"/>
          <w:szCs w:val="32"/>
        </w:rPr>
      </w:pPr>
    </w:p>
    <w:p w:rsidR="00572A44" w:rsidRDefault="00572A44" w:rsidP="00154A36">
      <w:pPr>
        <w:jc w:val="both"/>
        <w:rPr>
          <w:rFonts w:ascii="Futura Hv BT" w:hAnsi="Futura Hv BT" w:cs="Futura Hv BT"/>
          <w:i/>
          <w:iCs/>
          <w:sz w:val="32"/>
          <w:szCs w:val="32"/>
        </w:rPr>
      </w:pPr>
    </w:p>
    <w:p w:rsidR="00572A44" w:rsidRDefault="00572A44" w:rsidP="00154A36">
      <w:pPr>
        <w:jc w:val="both"/>
      </w:pPr>
      <w:r>
        <w:rPr>
          <w:rFonts w:ascii="Futura Hv BT" w:hAnsi="Futura Hv BT" w:cs="Futura Hv BT"/>
          <w:i/>
          <w:iCs/>
          <w:sz w:val="32"/>
          <w:szCs w:val="32"/>
        </w:rPr>
        <w:t>Ucalulo ezikliniki?</w:t>
      </w:r>
      <w:r>
        <w:rPr>
          <w:rFonts w:ascii="Futura Hv BT" w:hAnsi="Futura Hv BT" w:cs="Futura Hv BT"/>
          <w:i/>
          <w:iCs/>
          <w:sz w:val="19"/>
          <w:szCs w:val="19"/>
        </w:rPr>
        <w:t xml:space="preserve">lii </w:t>
      </w:r>
      <w:r w:rsidRPr="00A04D27">
        <w:rPr>
          <w:noProof/>
          <w:lang w:val="de-CH" w:eastAsia="ko-KR"/>
        </w:rPr>
        <w:pict>
          <v:shape id="Picture 51" o:spid="_x0000_i1075" type="#_x0000_t75" alt="Apha sibona amanenekazi amabini ethetha nenekazi amabini ethetha nenesi, ubonakala engoelisekanga." style="width:155.25pt;height:134.25pt;visibility:visible">
            <v:imagedata r:id="rId54" o:title=""/>
          </v:shape>
        </w:pict>
      </w:r>
    </w:p>
    <w:p w:rsidR="00572A44" w:rsidRDefault="00572A44" w:rsidP="00154A36">
      <w:pPr>
        <w:jc w:val="both"/>
      </w:pP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rPr>
        <w:t>Iikliniki nezibhedlele azivumelekanga ukuba zikunike inkonzo yodidi lwesibini kuba nje ufunyaniswe une-HIV. Kambe ke, urhulumente wethu ukhuphe iTshata yamaLungelo oluNtu ethetha phandle isithi. Wonke ubani unelungelo kwiinkonzo zonyango nolungiselelo kwiimfuno ezikhethekileyo kwizigulane eziphila ne-HIV okanye i-AIDS.</w:t>
      </w:r>
      <w:r>
        <w:rPr>
          <w:rFonts w:ascii="Futura Lt BT" w:hAnsi="Futura Lt BT" w:cs="Futura Lt BT"/>
          <w:color w:val="auto"/>
          <w:sz w:val="22"/>
          <w:szCs w:val="22"/>
        </w:rPr>
        <w:t xml:space="preserve"> Noko ke,  kubakho ucalulo ezikliniki. Onompilo abaninzi zange balufumane uqeqesho lokunyamekela abantu abane-HIV.</w:t>
      </w:r>
    </w:p>
    <w:p w:rsidR="00572A44" w:rsidRDefault="00572A44" w:rsidP="00154A36">
      <w:pPr>
        <w:pStyle w:val="referenceline"/>
        <w:jc w:val="both"/>
      </w:pPr>
      <w:r>
        <w:rPr>
          <w:rFonts w:ascii="Futura Lt BT" w:hAnsi="Futura Lt BT" w:cs="Futura Lt BT"/>
          <w:sz w:val="22"/>
          <w:szCs w:val="22"/>
        </w:rPr>
        <w:t>Ngoko ke, abazi ukuba abantu abaphila ne-HIV bafanele bafumane uncedo olufanayo nolwabanye abantu abaphethwe zezinye izigulo. Abanye abasebenzi kwezi zibhedlele bathabatha ezi zibonelelo ngokungathi zezabo. Abaqondi ukuba ezi zibonelelo kufanele zinikwe uluntu oluzifuna ngakumbi. Musa ukuyamkela into yokuba unompilo akuxelele ukuba akukho nto inokwenziwa. Isoloko ikho into abanokukwenzela yona. Okukona ugula, kokukona benokwenza into ngaloo nto. Ukuba unemvakalelo yokuba uye waphathwa kakubi nceda uthethe nomcebisi wakho okanye thetha nomongikazi omkhulu ophetheyo. Uze ubhale phantsi isikhalo sakho</w:t>
      </w:r>
    </w:p>
    <w:p w:rsidR="00572A44" w:rsidRDefault="00572A44" w:rsidP="00154A36">
      <w:pPr>
        <w:pStyle w:val="referenceline"/>
        <w:jc w:val="both"/>
      </w:pPr>
      <w:r w:rsidRPr="00A04D27">
        <w:rPr>
          <w:noProof/>
          <w:u w:val="none"/>
          <w:lang w:val="de-CH" w:eastAsia="ko-KR"/>
        </w:rPr>
        <w:pict>
          <v:shape id="Picture 52" o:spid="_x0000_i1076" type="#_x0000_t75" alt="Apha sibona umama othwele iqhiya, nama cebiso akhe." style="width:68.25pt;height:75.75pt;visibility:visible">
            <v:imagedata r:id="rId55" o:title=""/>
          </v:shape>
        </w:pict>
      </w:r>
    </w:p>
    <w:p w:rsidR="00572A44" w:rsidRDefault="00572A44" w:rsidP="00154A36">
      <w:pPr>
        <w:pStyle w:val="Default0"/>
        <w:jc w:val="both"/>
        <w:rPr>
          <w:rFonts w:ascii="Futura Md BT" w:hAnsi="Futura Md BT" w:cs="Futura Md BT"/>
          <w:color w:val="auto"/>
        </w:rPr>
      </w:pPr>
      <w:r>
        <w:rPr>
          <w:rFonts w:ascii="Futura Md BT" w:hAnsi="Futura Md BT" w:cs="Futura Md BT"/>
          <w:b/>
          <w:bCs/>
          <w:color w:val="auto"/>
        </w:rPr>
        <w:t xml:space="preserve">Icebiso likMama: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Ngaba wakha wafumana iingxaki kwizibhedlele uzama ukufumana iinkonzo ezilungiselelwe abantu abakhubazekileyo? Qalisa ukusebenzela kwisisombululo ngokuthi uxoxe iingxaki nomongikazi omkhulu ophetheyo. Mhlawumbi iinguqu ezincinane zingabenza lula ubomi kubo bonke abantu abakhubazekileyo.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esibhedlele. </w:t>
      </w:r>
    </w:p>
    <w:p w:rsidR="00572A44" w:rsidRDefault="00572A44" w:rsidP="00154A36">
      <w:pPr>
        <w:pStyle w:val="Default0"/>
        <w:jc w:val="both"/>
        <w:rPr>
          <w:rFonts w:ascii="Arial" w:hAnsi="Arial" w:cs="Arial"/>
          <w:color w:val="auto"/>
        </w:rPr>
      </w:pPr>
      <w:r>
        <w:rPr>
          <w:rFonts w:ascii="Arial" w:hAnsi="Arial" w:cs="Arial"/>
          <w:color w:val="auto"/>
        </w:rPr>
        <w:t xml:space="preserve">~~~~~ </w:t>
      </w:r>
    </w:p>
    <w:p w:rsidR="00572A44" w:rsidRDefault="00572A44" w:rsidP="00154A36">
      <w:pPr>
        <w:pStyle w:val="Default0"/>
        <w:jc w:val="both"/>
        <w:rPr>
          <w:rFonts w:ascii="Futura Hv BT" w:hAnsi="Futura Hv BT" w:cs="Futura Hv BT"/>
          <w:color w:val="auto"/>
          <w:sz w:val="19"/>
          <w:szCs w:val="19"/>
        </w:rPr>
      </w:pPr>
      <w:r>
        <w:rPr>
          <w:rFonts w:ascii="Futura Hv BT" w:hAnsi="Futura Hv BT" w:cs="Futura Hv BT"/>
          <w:i/>
          <w:iCs/>
          <w:color w:val="auto"/>
          <w:sz w:val="32"/>
          <w:szCs w:val="32"/>
        </w:rPr>
        <w:t>Ngaba ndifuna ipolisi yomngcwabo?</w:t>
      </w:r>
      <w:r>
        <w:rPr>
          <w:rFonts w:ascii="Futura Hv BT" w:hAnsi="Futura Hv BT" w:cs="Futura Hv BT"/>
          <w:i/>
          <w:iCs/>
          <w:color w:val="auto"/>
          <w:sz w:val="19"/>
          <w:szCs w:val="19"/>
        </w:rPr>
        <w:t>liv</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Kubalulekile ukuba ubenelifa. Kodwa ngaphambi kokuba ungxamele ukungena kooomasingcwabane, khumbula ukuba ukuhlala usempilweni kokona kungcono kunokuba uqwalasele ukufa njengento eza kuqala. </w:t>
      </w:r>
    </w:p>
    <w:p w:rsidR="00572A44" w:rsidRDefault="00572A44" w:rsidP="00154A36">
      <w:pPr>
        <w:pStyle w:val="Default0"/>
        <w:jc w:val="both"/>
        <w:rPr>
          <w:rFonts w:ascii="Futura Hv BT" w:hAnsi="Futura Hv BT" w:cs="Futura Hv BT"/>
          <w:color w:val="auto"/>
          <w:sz w:val="19"/>
          <w:szCs w:val="19"/>
        </w:rPr>
      </w:pPr>
      <w:r>
        <w:rPr>
          <w:rFonts w:ascii="Futura Hv BT" w:hAnsi="Futura Hv BT" w:cs="Futura Hv BT"/>
          <w:i/>
          <w:iCs/>
          <w:color w:val="auto"/>
          <w:sz w:val="32"/>
          <w:szCs w:val="32"/>
        </w:rPr>
        <w:t>Ngawaphi amayeza ekufanele ndiwathabathe?</w:t>
      </w:r>
      <w:r>
        <w:rPr>
          <w:rFonts w:ascii="Futura Hv BT" w:hAnsi="Futura Hv BT" w:cs="Futura Hv BT"/>
          <w:i/>
          <w:iCs/>
          <w:color w:val="auto"/>
          <w:sz w:val="19"/>
          <w:szCs w:val="19"/>
        </w:rPr>
        <w:t>lv</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I-HIV sisigulo sobomi bonke. Ekuqaleni usenokungazidingi iipilisi konke konke. Noko ke, ukuba uziva ugula, umongikazi okanye ugqirha ufanele akuxilonge akunike amayeza afanelekileyo. Abantu abaphila ne-HIV bafumana izifo ezininzi ezahlukeneyo kunye ne-HIV. Ezi zigulo kuthiwa zizigulo ezingenelelayo (opportunistic infections). Ukuba une-TB, ufanele ufumane amayeza e-TB.  Ukuba unorhudo, ufanele ufumane icebiso ngokusebenzisa isiselo esenziwe nge-glucose, ukuba kunyanzelekile, fumana amayeza athile. </w:t>
      </w:r>
    </w:p>
    <w:p w:rsidR="00572A44" w:rsidRDefault="00572A44" w:rsidP="00154A36">
      <w:pPr>
        <w:pStyle w:val="Default0"/>
        <w:jc w:val="both"/>
        <w:rPr>
          <w:rFonts w:ascii="Futura Lt BT" w:hAnsi="Futura Lt BT" w:cs="Futura Lt BT"/>
          <w:color w:val="auto"/>
          <w:sz w:val="22"/>
          <w:szCs w:val="22"/>
        </w:rPr>
      </w:pPr>
    </w:p>
    <w:p w:rsidR="00572A44" w:rsidRDefault="00572A44" w:rsidP="00154A36">
      <w:pPr>
        <w:jc w:val="both"/>
        <w:rPr>
          <w:rFonts w:ascii="Futura Lt BT" w:hAnsi="Futura Lt BT" w:cs="Futura Lt BT"/>
          <w:sz w:val="22"/>
          <w:szCs w:val="22"/>
        </w:rPr>
        <w:sectPr w:rsidR="00572A44">
          <w:pgSz w:w="12240" w:h="15840"/>
          <w:pgMar w:top="1440" w:right="1800" w:bottom="1440" w:left="1800" w:header="720" w:footer="720" w:gutter="0"/>
          <w:cols w:space="720"/>
        </w:sectPr>
      </w:pPr>
    </w:p>
    <w:p w:rsidR="00572A44" w:rsidRDefault="00572A44" w:rsidP="00154A36">
      <w:pPr>
        <w:pStyle w:val="Default0"/>
        <w:numPr>
          <w:ilvl w:val="0"/>
          <w:numId w:val="65"/>
        </w:numPr>
        <w:jc w:val="both"/>
        <w:rPr>
          <w:rFonts w:cs="Times New Roman"/>
          <w:color w:val="auto"/>
        </w:rPr>
      </w:pPr>
    </w:p>
    <w:p w:rsidR="00572A44" w:rsidRDefault="00572A44" w:rsidP="00154A36">
      <w:pPr>
        <w:pStyle w:val="Default0"/>
        <w:jc w:val="both"/>
        <w:rPr>
          <w:rFonts w:ascii="Futura Hv BT" w:hAnsi="Futura Hv BT" w:cs="Futura Hv BT"/>
          <w:color w:val="auto"/>
          <w:sz w:val="19"/>
          <w:szCs w:val="19"/>
        </w:rPr>
      </w:pPr>
      <w:r>
        <w:rPr>
          <w:rFonts w:ascii="Futura Hv BT" w:hAnsi="Futura Hv BT" w:cs="Futura Hv BT"/>
          <w:i/>
          <w:iCs/>
          <w:color w:val="auto"/>
          <w:sz w:val="32"/>
          <w:szCs w:val="32"/>
        </w:rPr>
        <w:t>Ziintoni ii-antiretrovirals?</w:t>
      </w:r>
      <w:r>
        <w:rPr>
          <w:rFonts w:ascii="Futura Hv BT" w:hAnsi="Futura Hv BT" w:cs="Futura Hv BT"/>
          <w:i/>
          <w:iCs/>
          <w:color w:val="auto"/>
          <w:sz w:val="19"/>
          <w:szCs w:val="19"/>
        </w:rPr>
        <w:t>lvi</w:t>
      </w:r>
    </w:p>
    <w:p w:rsidR="00572A44" w:rsidRDefault="00572A44" w:rsidP="00154A36">
      <w:pPr>
        <w:pStyle w:val="Default0"/>
        <w:jc w:val="both"/>
        <w:rPr>
          <w:rFonts w:ascii="Futura Lt BT" w:hAnsi="Futura Lt BT" w:cs="Futura Lt BT"/>
          <w:color w:val="auto"/>
          <w:sz w:val="22"/>
          <w:szCs w:val="22"/>
        </w:rPr>
      </w:pPr>
      <w:r>
        <w:rPr>
          <w:rFonts w:ascii="Futura Lt BT" w:hAnsi="Futura Lt BT" w:cs="Futura Lt BT"/>
          <w:color w:val="auto"/>
          <w:sz w:val="22"/>
          <w:szCs w:val="22"/>
        </w:rPr>
        <w:t xml:space="preserve">Ii-antiretrovirals kuphela kwamayeza anokulibazisa ukuziphindaphinda kwentsholongwane ye-HIV ukuba iziphindaphinde emzimbeni wakho. Ngale ndlela zinako ukukhusela inkqubo yakho elwa nezifo. Akucetyiswa ukuba usebenzise ii-antiretrovirals ngexa i-HIV isebuthathaka. Xoxa nogqirha wakho ngexesha elifanelekileyo lokusebenzisa ii-antiretrovirals. Funa ukuhlala usazi ngeendlela ezikhethekileyo zokufumana ii-antiretrovirals xa uzifuna. Usakuba uziqalisile ufanele uqwalaselwe. Olu lunyango lobomi bonke. Ixabiso lee-antiretrovirals liphezulu kakhulu ngoko ke azifumaneki kwezinye iikliniki. Abasetyhini abakhulelweyo bakwafanele basebenzise ii- antiretrovirals ukukhusela umntwana angosulelwa yi-HIV ngexesha lokuzalwa. I-nevirapine okanye i-AZT ngamayeza e-antiretroviral axhaphakileyo asetyenziselwa ngokukodwa ukunciphisa ingozi. Ukunyanga i-HIV ufanele uthabathe umxube wazo zontathu ii-antiretrovirals. Le indlela isenokusebenza ngokuphumelelayo kunokusebenzisa i-antiretroviral enye okanye ezimbini. Sithetha nje kukho iintlobo ezilishumi elinesihlanu ezahlukeneyo zee-antiretrovirals ezikhoyo eMzantsi Afrika. Zahlulwa zibe ziindidi ezintathu: i-the nukes, non-nukes neeprotease inhibitors (PIs). Omnye umxube odumileyo ngulo: d4T, 3TC ne-Nevirapine okanye i-AZT, ddI ne-Efavirenz.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Nandi: Ndifunde lukhulu ngezi </w:t>
      </w:r>
      <w:r>
        <w:rPr>
          <w:rFonts w:ascii="Futura LtCn BT" w:hAnsi="Futura LtCn BT" w:cs="Futura LtCn BT"/>
          <w:color w:val="auto"/>
        </w:rPr>
        <w:t xml:space="preserve">antiretrovirals ngeentetho neposta nakumaphephandaba kuvakala ngathi ngokwenene akukhuselekanga ukuzisebenzisa konke konke! Kanti kwakhona kubonakala ngathi zinokunceda ngokwenene; ngamanye amaxesha ndisuke ndidideke ingqondo! </w:t>
      </w:r>
    </w:p>
    <w:p w:rsidR="00572A44" w:rsidRDefault="00572A44" w:rsidP="00154A36">
      <w:pPr>
        <w:pStyle w:val="Default0"/>
        <w:jc w:val="both"/>
        <w:rPr>
          <w:rFonts w:ascii="Futura MdCn BT" w:hAnsi="Futura MdCn BT" w:cs="Futura MdCn BT"/>
          <w:color w:val="auto"/>
        </w:rPr>
      </w:pPr>
      <w:r>
        <w:rPr>
          <w:rFonts w:ascii="Futura MdCn BT" w:hAnsi="Futura MdCn BT" w:cs="Futura MdCn BT"/>
          <w:color w:val="auto"/>
        </w:rPr>
        <w:t xml:space="preserve">Vuyo: Nam lo ndisuke ndidideke ngalo mba kodwa namhlanje oku ndike ndeva udliwano ndlebe kunomathotholo olundenze ndacacelwa ngakumbi zizinto. Beluthetha ngendlela yonke into eliyeza eba neziphumo ebezingalindelekanga ngayo, nokuba ngamachizai kasokhemesti okanye amayeza esintu.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Into ebalulekileyo kukuba sifunde ngamachiza nangeziphumo ebezingalindelekanga ezinokwenzeka ngaphambi kokuqalisa ukuwathabatha. Kwaye ukuba sifumana iziphumo ebezingalindelekenga kubalulekile ukuba sizixele kugqirha wethu okanye ekliniki ukuze batshintshe unyango, ukuba kunokwenzeka.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Vuyo: </w:t>
      </w:r>
      <w:r>
        <w:rPr>
          <w:rFonts w:ascii="Futura LtCn BT" w:hAnsi="Futura LtCn BT" w:cs="Futura LtCn BT"/>
          <w:color w:val="auto"/>
        </w:rPr>
        <w:t xml:space="preserve">Ndisoloko ndisima ekliniki ngalo lonke ixesha ndifumane inkcazelo ngamayeza asetyenziswayo ukunyanga izifo ezingenelelayo ezifunyanwa ngabantu abane-HIV ne-AIDS ngexesha elithile kubomi babo. Ukuba uyafunda uza kubona ukuba akukho mfuneko yokuba intsonkothe kangaka konke konke… </w:t>
      </w:r>
    </w:p>
    <w:p w:rsidR="00572A44" w:rsidRDefault="00572A44" w:rsidP="00154A36">
      <w:pPr>
        <w:pStyle w:val="Default0"/>
        <w:jc w:val="both"/>
        <w:rPr>
          <w:rFonts w:ascii="Futura LtCn BT" w:hAnsi="Futura LtCn BT" w:cs="Futura LtCn BT"/>
          <w:color w:val="auto"/>
        </w:rPr>
      </w:pPr>
    </w:p>
    <w:p w:rsidR="00572A44" w:rsidRDefault="00572A44" w:rsidP="00154A36">
      <w:pPr>
        <w:jc w:val="both"/>
        <w:rPr>
          <w:rFonts w:ascii="Futura LtCn BT" w:hAnsi="Futura LtCn BT" w:cs="Futura LtCn BT"/>
        </w:rPr>
        <w:sectPr w:rsidR="00572A44">
          <w:pgSz w:w="12240" w:h="15840"/>
          <w:pgMar w:top="1440" w:right="1800" w:bottom="1440" w:left="1800" w:header="720" w:footer="720" w:gutter="0"/>
          <w:cols w:space="720"/>
        </w:sectPr>
      </w:pPr>
    </w:p>
    <w:p w:rsidR="00572A44" w:rsidRDefault="00572A44" w:rsidP="00154A36">
      <w:pPr>
        <w:pStyle w:val="Default0"/>
        <w:jc w:val="both"/>
        <w:rPr>
          <w:rFonts w:cs="Times New Roman"/>
          <w:color w:val="auto"/>
        </w:rPr>
      </w:pPr>
    </w:p>
    <w:tbl>
      <w:tblPr>
        <w:tblW w:w="0" w:type="auto"/>
        <w:tblInd w:w="1080" w:type="dxa"/>
        <w:tblLook w:val="00A0"/>
      </w:tblPr>
      <w:tblGrid>
        <w:gridCol w:w="7227"/>
      </w:tblGrid>
      <w:tr w:rsidR="00572A44">
        <w:trPr>
          <w:trHeight w:val="1246"/>
        </w:trPr>
        <w:tc>
          <w:tcPr>
            <w:tcW w:w="0" w:type="auto"/>
            <w:tcBorders>
              <w:top w:val="nil"/>
              <w:left w:val="nil"/>
              <w:bottom w:val="nil"/>
              <w:right w:val="nil"/>
            </w:tcBorders>
            <w:shd w:val="clear" w:color="auto" w:fill="000000"/>
          </w:tcPr>
          <w:p w:rsidR="00572A44" w:rsidRDefault="00572A44" w:rsidP="00154A36">
            <w:pPr>
              <w:pStyle w:val="Default0"/>
              <w:jc w:val="both"/>
              <w:rPr>
                <w:rFonts w:ascii="Futura Lt BT" w:hAnsi="Futura Lt BT" w:cs="Futura Lt BT"/>
                <w:sz w:val="52"/>
                <w:szCs w:val="52"/>
              </w:rPr>
            </w:pPr>
            <w:r>
              <w:rPr>
                <w:rFonts w:ascii="Futura Lt BT" w:hAnsi="Futura Lt BT" w:cs="Futura Lt BT"/>
                <w:sz w:val="52"/>
                <w:szCs w:val="52"/>
              </w:rPr>
              <w:t xml:space="preserve">Medicines regularly used by </w:t>
            </w:r>
          </w:p>
          <w:p w:rsidR="00572A44" w:rsidRDefault="00572A44" w:rsidP="00154A36">
            <w:pPr>
              <w:pStyle w:val="Default0"/>
              <w:jc w:val="both"/>
              <w:rPr>
                <w:rFonts w:ascii="Futura Lt BT" w:hAnsi="Futura Lt BT" w:cs="Futura Lt BT"/>
                <w:sz w:val="52"/>
                <w:szCs w:val="52"/>
              </w:rPr>
            </w:pPr>
            <w:r>
              <w:rPr>
                <w:rFonts w:ascii="Futura Lt BT" w:hAnsi="Futura Lt BT" w:cs="Futura Lt BT"/>
                <w:sz w:val="52"/>
                <w:szCs w:val="52"/>
              </w:rPr>
              <w:t xml:space="preserve">people living with HIV </w:t>
            </w:r>
          </w:p>
        </w:tc>
      </w:tr>
    </w:tbl>
    <w:p w:rsidR="00572A44" w:rsidRDefault="00572A44" w:rsidP="00154A36">
      <w:pPr>
        <w:pStyle w:val="Default0"/>
        <w:jc w:val="both"/>
        <w:rPr>
          <w:rFonts w:cs="Times New Roman"/>
          <w:color w:val="auto"/>
        </w:rPr>
      </w:pPr>
    </w:p>
    <w:p w:rsidR="00572A44" w:rsidRDefault="00572A44" w:rsidP="00154A36">
      <w:pPr>
        <w:pStyle w:val="Default0"/>
        <w:ind w:left="8640"/>
        <w:jc w:val="both"/>
        <w:rPr>
          <w:rFonts w:ascii="Arial" w:hAnsi="Arial" w:cs="Arial"/>
          <w:color w:val="auto"/>
          <w:sz w:val="16"/>
          <w:szCs w:val="16"/>
        </w:rPr>
      </w:pPr>
      <w:r>
        <w:rPr>
          <w:rFonts w:ascii="Arial" w:hAnsi="Arial" w:cs="Arial"/>
          <w:color w:val="auto"/>
          <w:sz w:val="16"/>
          <w:szCs w:val="16"/>
        </w:rPr>
        <w:t xml:space="preserve">lvii </w:t>
      </w:r>
    </w:p>
    <w:p w:rsidR="00572A44" w:rsidRDefault="00572A44" w:rsidP="00154A36">
      <w:pPr>
        <w:pStyle w:val="Default0"/>
        <w:jc w:val="both"/>
        <w:rPr>
          <w:rFonts w:ascii="Futura Lt BT" w:hAnsi="Futura Lt BT" w:cs="Futura Lt BT"/>
          <w:color w:val="auto"/>
        </w:rPr>
      </w:pPr>
      <w:r>
        <w:rPr>
          <w:rFonts w:ascii="Futura Lt BT" w:hAnsi="Futura Lt BT" w:cs="Futura Lt BT"/>
          <w:color w:val="auto"/>
        </w:rPr>
        <w:t xml:space="preserve">Nalu uludwe lwamayeza asetyenziswa rhoqo ngabantu abaphila ne-HIV neziphumo ebezingalindelekanga. Kuphela ligama leyeza elinikiweyo, kungekhona igama lentengiso. Qhagamshelana nomongikazi okanye ugqirha. </w:t>
      </w:r>
    </w:p>
    <w:p w:rsidR="00572A44" w:rsidRDefault="00572A44" w:rsidP="00154A36">
      <w:pPr>
        <w:pStyle w:val="Default0"/>
        <w:jc w:val="both"/>
        <w:rPr>
          <w:rFonts w:ascii="Arial" w:hAnsi="Arial" w:cs="Arial"/>
          <w:color w:val="auto"/>
          <w:sz w:val="16"/>
          <w:szCs w:val="16"/>
        </w:rPr>
      </w:pPr>
      <w:r>
        <w:rPr>
          <w:rFonts w:ascii="Arial" w:hAnsi="Arial" w:cs="Arial"/>
          <w:color w:val="auto"/>
          <w:sz w:val="16"/>
          <w:szCs w:val="16"/>
        </w:rPr>
        <w:t>lviii</w:t>
      </w:r>
    </w:p>
    <w:tbl>
      <w:tblPr>
        <w:tblW w:w="0" w:type="auto"/>
        <w:tblInd w:w="1185" w:type="dxa"/>
        <w:tblLook w:val="00A0"/>
      </w:tblPr>
      <w:tblGrid>
        <w:gridCol w:w="1757"/>
        <w:gridCol w:w="535"/>
        <w:gridCol w:w="771"/>
        <w:gridCol w:w="769"/>
        <w:gridCol w:w="536"/>
        <w:gridCol w:w="3303"/>
      </w:tblGrid>
      <w:tr w:rsidR="00572A44">
        <w:trPr>
          <w:trHeight w:val="335"/>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8"/>
                <w:szCs w:val="28"/>
              </w:rPr>
            </w:pPr>
            <w:r>
              <w:rPr>
                <w:rFonts w:ascii="Futura Lt BT" w:hAnsi="Futura Lt BT" w:cs="Futura Lt BT"/>
                <w:sz w:val="28"/>
                <w:szCs w:val="28"/>
              </w:rPr>
              <w:t xml:space="preserve">Iyeza </w:t>
            </w:r>
          </w:p>
        </w:tc>
        <w:tc>
          <w:tcPr>
            <w:tcW w:w="0" w:type="auto"/>
            <w:gridSpan w:val="4"/>
            <w:tcBorders>
              <w:top w:val="nil"/>
              <w:left w:val="nil"/>
              <w:bottom w:val="nil"/>
              <w:right w:val="nil"/>
            </w:tcBorders>
          </w:tcPr>
          <w:p w:rsidR="00572A44" w:rsidRDefault="00572A44" w:rsidP="00154A36">
            <w:pPr>
              <w:pStyle w:val="Default0"/>
              <w:jc w:val="both"/>
              <w:rPr>
                <w:rFonts w:ascii="Futura Lt BT" w:hAnsi="Futura Lt BT" w:cs="Futura Lt BT"/>
                <w:sz w:val="28"/>
                <w:szCs w:val="28"/>
              </w:rPr>
            </w:pPr>
            <w:r>
              <w:rPr>
                <w:rFonts w:ascii="Futura Lt BT" w:hAnsi="Futura Lt BT" w:cs="Futura Lt BT"/>
                <w:sz w:val="28"/>
                <w:szCs w:val="28"/>
              </w:rPr>
              <w:t xml:space="preserve">Ukulisebenzisa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8"/>
                <w:szCs w:val="28"/>
              </w:rPr>
            </w:pPr>
            <w:r>
              <w:rPr>
                <w:rFonts w:ascii="Futura Lt BT" w:hAnsi="Futura Lt BT" w:cs="Futura Lt BT"/>
                <w:sz w:val="28"/>
                <w:szCs w:val="28"/>
              </w:rPr>
              <w:t xml:space="preserve">Iziphumo ebezingalindelekanga ezisenokuba khona </w:t>
            </w:r>
          </w:p>
        </w:tc>
      </w:tr>
      <w:tr w:rsidR="00572A44">
        <w:trPr>
          <w:trHeight w:val="527"/>
        </w:trPr>
        <w:tc>
          <w:tcPr>
            <w:tcW w:w="0" w:type="auto"/>
            <w:gridSpan w:val="3"/>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Iyeza leentsholongwane</w:t>
            </w:r>
          </w:p>
        </w:tc>
        <w:tc>
          <w:tcPr>
            <w:tcW w:w="0" w:type="auto"/>
            <w:gridSpan w:val="3"/>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Xa ufumana amayeza asekliniki akubi nazingxaki akukho ngozi konke konke. </w:t>
            </w:r>
          </w:p>
        </w:tc>
      </w:tr>
      <w:tr w:rsidR="00572A44">
        <w:trPr>
          <w:trHeight w:val="267"/>
        </w:trPr>
        <w:tc>
          <w:tcPr>
            <w:tcW w:w="0" w:type="auto"/>
            <w:gridSpan w:val="2"/>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Iipilisi ze-TB-umxube </w:t>
            </w:r>
          </w:p>
        </w:tc>
        <w:tc>
          <w:tcPr>
            <w:tcW w:w="0" w:type="auto"/>
            <w:gridSpan w:val="2"/>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Okokuqala i-TB </w:t>
            </w:r>
          </w:p>
        </w:tc>
        <w:tc>
          <w:tcPr>
            <w:tcW w:w="0" w:type="auto"/>
            <w:gridSpan w:val="2"/>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Ixesha lesibini i-TB</w:t>
            </w:r>
          </w:p>
        </w:tc>
      </w:tr>
      <w:tr w:rsidR="00572A44">
        <w:trPr>
          <w:trHeight w:val="526"/>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iRifampicin, INH, PZA, Ethambutol </w:t>
            </w:r>
          </w:p>
        </w:tc>
        <w:tc>
          <w:tcPr>
            <w:tcW w:w="0" w:type="auto"/>
            <w:gridSpan w:val="2"/>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Qala 2 iinyanga i </w:t>
            </w:r>
          </w:p>
        </w:tc>
        <w:tc>
          <w:tcPr>
            <w:tcW w:w="0" w:type="auto"/>
            <w:gridSpan w:val="2"/>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Qala 3 iinyanga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Irhashalala, ukuhlanza iperipheral neuropathy, ukulimala kwesibindi, umchamo omdaka omthubi </w:t>
            </w:r>
          </w:p>
        </w:tc>
      </w:tr>
      <w:tr w:rsidR="00572A44">
        <w:trPr>
          <w:trHeight w:val="263"/>
        </w:trPr>
        <w:tc>
          <w:tcPr>
            <w:tcW w:w="0" w:type="auto"/>
            <w:gridSpan w:val="2"/>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IRifampicin, INH </w:t>
            </w:r>
          </w:p>
        </w:tc>
        <w:tc>
          <w:tcPr>
            <w:tcW w:w="0" w:type="auto"/>
            <w:gridSpan w:val="2"/>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Iinyanga ezi-4 zokugqibela </w:t>
            </w:r>
          </w:p>
        </w:tc>
        <w:tc>
          <w:tcPr>
            <w:tcW w:w="0" w:type="auto"/>
            <w:gridSpan w:val="2"/>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Iyafana nale ingentla </w:t>
            </w:r>
          </w:p>
        </w:tc>
      </w:tr>
      <w:tr w:rsidR="00572A44">
        <w:trPr>
          <w:trHeight w:val="527"/>
        </w:trPr>
        <w:tc>
          <w:tcPr>
            <w:tcW w:w="0" w:type="auto"/>
            <w:gridSpan w:val="2"/>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IRifampicin, INH, Ethambutol </w:t>
            </w:r>
          </w:p>
        </w:tc>
        <w:tc>
          <w:tcPr>
            <w:tcW w:w="0" w:type="auto"/>
            <w:gridSpan w:val="2"/>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Iinyanga ezi-5 zokugqibela </w:t>
            </w:r>
          </w:p>
        </w:tc>
        <w:tc>
          <w:tcPr>
            <w:tcW w:w="0" w:type="auto"/>
            <w:gridSpan w:val="2"/>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Iyafana nale ingentla </w:t>
            </w:r>
          </w:p>
        </w:tc>
      </w:tr>
      <w:tr w:rsidR="00572A44">
        <w:trPr>
          <w:trHeight w:val="527"/>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Streptomycin (injection) </w:t>
            </w:r>
          </w:p>
        </w:tc>
        <w:tc>
          <w:tcPr>
            <w:tcW w:w="0" w:type="auto"/>
            <w:gridSpan w:val="2"/>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Ayifuneki </w:t>
            </w:r>
          </w:p>
        </w:tc>
        <w:tc>
          <w:tcPr>
            <w:tcW w:w="0" w:type="auto"/>
            <w:gridSpan w:val="2"/>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Iinyanga ezi-First 2 zokuqala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Irhashalala, ukungeva, ukusilela kwezintso </w:t>
            </w:r>
          </w:p>
        </w:tc>
      </w:tr>
      <w:tr w:rsidR="00572A44">
        <w:trPr>
          <w:trHeight w:val="527"/>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INH </w:t>
            </w:r>
          </w:p>
        </w:tc>
        <w:tc>
          <w:tcPr>
            <w:tcW w:w="0" w:type="auto"/>
            <w:gridSpan w:val="4"/>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Ukuthintela i-TB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iPeripheral neuropathy, ingxaki yesibini, irhashlalala</w:t>
            </w:r>
          </w:p>
        </w:tc>
      </w:tr>
      <w:tr w:rsidR="00572A44">
        <w:trPr>
          <w:trHeight w:val="526"/>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Cotrimoxazole </w:t>
            </w:r>
          </w:p>
        </w:tc>
        <w:tc>
          <w:tcPr>
            <w:tcW w:w="0" w:type="auto"/>
            <w:gridSpan w:val="4"/>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Ukuthintela iPCP pneumonia </w:t>
            </w:r>
          </w:p>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Isixa esikhulu sokunyanga nxamnye norhudo</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Irhalalala ukurhawuzela ukuba le yingxaki sebenzisa kunoko iDapsone </w:t>
            </w:r>
          </w:p>
        </w:tc>
      </w:tr>
      <w:tr w:rsidR="00572A44">
        <w:trPr>
          <w:trHeight w:val="527"/>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Amoxycillin </w:t>
            </w:r>
          </w:p>
        </w:tc>
        <w:tc>
          <w:tcPr>
            <w:tcW w:w="0" w:type="auto"/>
            <w:gridSpan w:val="4"/>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Izinto ezininzi ezasulelalayo, umz. Isifuba.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Zingasetyenziswa ngabantu abanokwalisa kwiPenicillin. </w:t>
            </w:r>
          </w:p>
        </w:tc>
      </w:tr>
      <w:tr w:rsidR="00572A44">
        <w:trPr>
          <w:trHeight w:val="526"/>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Flucloxacillin </w:t>
            </w:r>
          </w:p>
        </w:tc>
        <w:tc>
          <w:tcPr>
            <w:tcW w:w="0" w:type="auto"/>
            <w:gridSpan w:val="4"/>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Ukusuleleka kwesikhumba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p>
        </w:tc>
      </w:tr>
      <w:tr w:rsidR="00572A44">
        <w:trPr>
          <w:trHeight w:val="791"/>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Penicillin (inaliti) </w:t>
            </w:r>
          </w:p>
        </w:tc>
        <w:tc>
          <w:tcPr>
            <w:tcW w:w="0" w:type="auto"/>
            <w:gridSpan w:val="4"/>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Syphilis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Kuba neziphumo ezibi kakhulu ukwalisa. Ungazisebenzisa ukuba wakha waba ngerhashalala ebangelwa kukwalisa ngenxa yokusebenzisa i-Penicillin, Flucloxacillin okanye iAmoxycillin before. </w:t>
            </w:r>
          </w:p>
        </w:tc>
      </w:tr>
      <w:tr w:rsidR="00572A44">
        <w:trPr>
          <w:trHeight w:val="263"/>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Erythromycin </w:t>
            </w:r>
          </w:p>
        </w:tc>
        <w:tc>
          <w:tcPr>
            <w:tcW w:w="0" w:type="auto"/>
            <w:gridSpan w:val="4"/>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Yisebenzise xa unokwalisa kwiPenicillin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Iinkantsi, ukuhlanza, urhudo</w:t>
            </w:r>
          </w:p>
        </w:tc>
      </w:tr>
      <w:tr w:rsidR="00572A44">
        <w:trPr>
          <w:trHeight w:val="263"/>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Doxycycline </w:t>
            </w:r>
          </w:p>
        </w:tc>
        <w:tc>
          <w:tcPr>
            <w:tcW w:w="0" w:type="auto"/>
            <w:gridSpan w:val="4"/>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STD – Chlamidia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Isicaphucaphu nokuhlanza, irhashalala esikhumbeni. </w:t>
            </w:r>
          </w:p>
        </w:tc>
      </w:tr>
      <w:tr w:rsidR="00572A44">
        <w:trPr>
          <w:trHeight w:val="527"/>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Ciprofloxacin </w:t>
            </w:r>
          </w:p>
        </w:tc>
        <w:tc>
          <w:tcPr>
            <w:tcW w:w="0" w:type="auto"/>
            <w:gridSpan w:val="4"/>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STD – Gonorrhoea Urhudo olunegazi</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p>
        </w:tc>
      </w:tr>
      <w:tr w:rsidR="00572A44">
        <w:trPr>
          <w:trHeight w:val="526"/>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Metronidazole </w:t>
            </w:r>
          </w:p>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Chronic diarrhoea </w:t>
            </w:r>
          </w:p>
        </w:tc>
        <w:tc>
          <w:tcPr>
            <w:tcW w:w="0" w:type="auto"/>
            <w:gridSpan w:val="4"/>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STD – Trichomonas </w:t>
            </w:r>
          </w:p>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Yithabathe nokutya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Ukugabha okuxhaphakileyo. Ukukuphepha  </w:t>
            </w:r>
          </w:p>
        </w:tc>
      </w:tr>
      <w:tr w:rsidR="00572A44">
        <w:trPr>
          <w:trHeight w:val="263"/>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Clotrimazole (vaginally) </w:t>
            </w:r>
          </w:p>
        </w:tc>
        <w:tc>
          <w:tcPr>
            <w:tcW w:w="0" w:type="auto"/>
            <w:gridSpan w:val="4"/>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Irhashalala kumlomo welungu langasese okanye ukurhawuzelela. Irhashalala emlonyeni okanye ukurhawuzelela</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Zimbalwa</w:t>
            </w:r>
          </w:p>
        </w:tc>
      </w:tr>
      <w:tr w:rsidR="00572A44">
        <w:trPr>
          <w:trHeight w:val="527"/>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Nystatin (mouth medicine) </w:t>
            </w:r>
          </w:p>
        </w:tc>
        <w:tc>
          <w:tcPr>
            <w:tcW w:w="0" w:type="auto"/>
            <w:gridSpan w:val="4"/>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Ezimbalwa azifunxwa ligazi </w:t>
            </w:r>
          </w:p>
        </w:tc>
      </w:tr>
    </w:tbl>
    <w:p w:rsidR="00572A44" w:rsidRDefault="00572A44" w:rsidP="00154A36">
      <w:pPr>
        <w:pStyle w:val="Default0"/>
        <w:jc w:val="both"/>
        <w:rPr>
          <w:rFonts w:cs="Times New Roman"/>
          <w:color w:val="auto"/>
        </w:rPr>
      </w:pPr>
    </w:p>
    <w:p w:rsidR="00572A44" w:rsidRDefault="00572A44" w:rsidP="00154A36">
      <w:pPr>
        <w:jc w:val="both"/>
        <w:rPr>
          <w:rFonts w:ascii="Futura XBlk BT" w:hAnsi="Futura XBlk BT"/>
        </w:rPr>
        <w:sectPr w:rsidR="00572A44">
          <w:pgSz w:w="12240" w:h="15840"/>
          <w:pgMar w:top="1440" w:right="1800" w:bottom="1440" w:left="1800" w:header="720" w:footer="720" w:gutter="0"/>
          <w:cols w:space="720"/>
        </w:sectPr>
      </w:pPr>
    </w:p>
    <w:p w:rsidR="00572A44" w:rsidRDefault="00572A44" w:rsidP="00154A36">
      <w:pPr>
        <w:pStyle w:val="Default0"/>
        <w:jc w:val="both"/>
        <w:rPr>
          <w:rFonts w:cs="Times New Roman"/>
          <w:color w:val="auto"/>
        </w:rPr>
      </w:pPr>
    </w:p>
    <w:tbl>
      <w:tblPr>
        <w:tblW w:w="0" w:type="auto"/>
        <w:tblInd w:w="1185" w:type="dxa"/>
        <w:tblLook w:val="00A0"/>
      </w:tblPr>
      <w:tblGrid>
        <w:gridCol w:w="2948"/>
        <w:gridCol w:w="2130"/>
        <w:gridCol w:w="2593"/>
      </w:tblGrid>
      <w:tr w:rsidR="00572A44">
        <w:trPr>
          <w:trHeight w:val="527"/>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Amphotericin B okanye Miconazole (oral medicines)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Irhashalala engapheliyo emlonyeni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Zimbalwa azifunxwa ligazi </w:t>
            </w:r>
          </w:p>
        </w:tc>
      </w:tr>
      <w:tr w:rsidR="00572A44">
        <w:trPr>
          <w:trHeight w:val="526"/>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Fluconazole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Irhashalala emlonyeni nasemqaleni irhashalala ngakumlomo welungu langasese okanye kwilungu lanmgasese  ngokwalo.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Hlanza, urhudo, irhashalala </w:t>
            </w:r>
          </w:p>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iCryptococcal meningitis </w:t>
            </w:r>
          </w:p>
        </w:tc>
      </w:tr>
      <w:tr w:rsidR="00572A44">
        <w:trPr>
          <w:trHeight w:val="527"/>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Griseofulvin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Ukungunda ukusuleleka kwesikhumba, iintloko okanye iinzipho </w:t>
            </w:r>
          </w:p>
          <w:p w:rsidR="00572A44" w:rsidRDefault="00572A44" w:rsidP="00154A36">
            <w:pPr>
              <w:pStyle w:val="Default0"/>
              <w:jc w:val="both"/>
              <w:rPr>
                <w:rFonts w:ascii="Futura Lt BT" w:hAnsi="Futura Lt BT" w:cs="Futura Lt BT"/>
                <w:sz w:val="22"/>
                <w:szCs w:val="22"/>
              </w:rPr>
            </w:pP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Irhashalala, ukugabha norhudo. Ungazisebenzisi ekukhulelweni, zenzakalisa iiseli zedlozi </w:t>
            </w:r>
          </w:p>
        </w:tc>
      </w:tr>
      <w:tr w:rsidR="00572A44">
        <w:trPr>
          <w:trHeight w:val="526"/>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Mebendazole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Zonke iintshulube zamathumbu; Ukuthintela – zithatyathwa  rhoqo ngeenyanga ezi-6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Isisu esibuhlungu, urhudo </w:t>
            </w:r>
          </w:p>
        </w:tc>
      </w:tr>
      <w:tr w:rsidR="00572A44">
        <w:trPr>
          <w:trHeight w:val="263"/>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Aciclovir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iHerpes neShingles/isifo sesikhumba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Intloko ebuhlungu, ukuhlanza </w:t>
            </w:r>
          </w:p>
        </w:tc>
      </w:tr>
      <w:tr w:rsidR="00572A44">
        <w:trPr>
          <w:trHeight w:val="263"/>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Artemether/Lumefantrine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Isifo seengcongconi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Iingxaki zentliziyo </w:t>
            </w:r>
          </w:p>
        </w:tc>
      </w:tr>
      <w:tr w:rsidR="00572A44">
        <w:trPr>
          <w:trHeight w:val="526"/>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Antiretrovirals (triple therapy)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Isifo seHIV xasele ihambele phambili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Irhashalala, ukugabha, urhudo, ukugodola, ingxaki yesibindi </w:t>
            </w:r>
          </w:p>
          <w:p w:rsidR="00572A44" w:rsidRDefault="00572A44" w:rsidP="00154A36">
            <w:pPr>
              <w:pStyle w:val="Default0"/>
              <w:jc w:val="both"/>
              <w:rPr>
                <w:rFonts w:ascii="Futura Lt BT" w:hAnsi="Futura Lt BT" w:cs="Futura Lt BT"/>
                <w:sz w:val="22"/>
                <w:szCs w:val="22"/>
              </w:rPr>
            </w:pPr>
          </w:p>
        </w:tc>
      </w:tr>
      <w:tr w:rsidR="00572A44">
        <w:trPr>
          <w:trHeight w:val="263"/>
        </w:trPr>
        <w:tc>
          <w:tcPr>
            <w:tcW w:w="0" w:type="auto"/>
            <w:gridSpan w:val="3"/>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Amanye amayeza </w:t>
            </w:r>
          </w:p>
        </w:tc>
      </w:tr>
      <w:tr w:rsidR="00572A44">
        <w:trPr>
          <w:trHeight w:val="791"/>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Amitriptyline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IPeripheral neuropathy okanye uxinzelelo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Ukoma komlomo, ukubetha kwentliziyo okuqhelekileyo, ukungalali (maxa wambi kungcono ekubeni ukulala kufuneka) </w:t>
            </w:r>
          </w:p>
        </w:tc>
      </w:tr>
      <w:tr w:rsidR="00572A44">
        <w:trPr>
          <w:trHeight w:val="527"/>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Paracetamol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Intlungu okanye ubushushu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ukuyisebenzisa ngokugqith’emgceni kubangela kakhulu kubangela ityhefu esibindini, izilonda emathunjini, ukuba nesizunguzane, ukuminxana kwesifuba, irhashalala </w:t>
            </w:r>
          </w:p>
        </w:tc>
      </w:tr>
      <w:tr w:rsidR="00572A44">
        <w:trPr>
          <w:trHeight w:val="527"/>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Diclofenac, Indomethacin, Ibuprofen,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Ukuba buhlungu kwamalungu ngokukodwa izihlunu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p>
        </w:tc>
      </w:tr>
      <w:tr w:rsidR="00572A44">
        <w:trPr>
          <w:trHeight w:val="263"/>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Codeine okanye iMist Morphine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Iintlungu ezizingisileyo, urhudo, ukukhohlela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Ukuqhineka, isiyezi</w:t>
            </w:r>
          </w:p>
        </w:tc>
      </w:tr>
      <w:tr w:rsidR="00572A44">
        <w:trPr>
          <w:trHeight w:val="263"/>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Promethazine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Ukwalisa, ukurhawuzela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Ukozela, isicaphucaphu</w:t>
            </w:r>
          </w:p>
        </w:tc>
      </w:tr>
      <w:tr w:rsidR="00572A44">
        <w:trPr>
          <w:trHeight w:val="527"/>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Metoclopramide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Ukuhlanza nesicaphucaphu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Ukungakwazi ukulawula ukushukuma kolwini okanye ubuso, ukozela, ukuxhuzula, ukubona luzizi, ukoma komlomo </w:t>
            </w:r>
          </w:p>
        </w:tc>
      </w:tr>
      <w:tr w:rsidR="00572A44">
        <w:trPr>
          <w:trHeight w:val="263"/>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Loperamide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Urhudo oluzingisileyo</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p>
        </w:tc>
      </w:tr>
      <w:tr w:rsidR="00572A44">
        <w:trPr>
          <w:trHeight w:val="263"/>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Ferrous salt neFolic acid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Ukugodola, ukungabiko kwe-ayoni egazini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Isicaphucaphu, urhudo, ilindle elimnyama </w:t>
            </w:r>
          </w:p>
        </w:tc>
      </w:tr>
      <w:tr w:rsidR="00572A44">
        <w:trPr>
          <w:trHeight w:val="263"/>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Vitamin B Complex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IYeza elikwenza uzive ungcono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Isicaphucaphu, ukugabha </w:t>
            </w:r>
          </w:p>
        </w:tc>
      </w:tr>
      <w:tr w:rsidR="00572A44">
        <w:trPr>
          <w:trHeight w:val="526"/>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Pyridoxine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iPeripheral neuropathy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Noko ke, inokubangela iperipheral neuropathy </w:t>
            </w:r>
          </w:p>
        </w:tc>
      </w:tr>
      <w:tr w:rsidR="00572A44">
        <w:trPr>
          <w:trHeight w:val="527"/>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Vitamin A and Vitamin C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Ikhusela nxamnye nokusulwelwa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neNtloko ebuhlungu, ukugabha norhudo, iingxaki zemithambo luvo, ukonakala kwesibindi, amatye ezintso. </w:t>
            </w:r>
          </w:p>
        </w:tc>
      </w:tr>
      <w:tr w:rsidR="00572A44">
        <w:trPr>
          <w:trHeight w:val="527"/>
        </w:trPr>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Medroxyprogesterone okanye Norethisterone (isitofu)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Ithentela ukukhulelwa </w:t>
            </w:r>
          </w:p>
        </w:tc>
        <w:tc>
          <w:tcPr>
            <w:tcW w:w="0" w:type="auto"/>
            <w:tcBorders>
              <w:top w:val="nil"/>
              <w:left w:val="nil"/>
              <w:bottom w:val="nil"/>
              <w:right w:val="nil"/>
            </w:tcBorders>
          </w:tcPr>
          <w:p w:rsidR="00572A44" w:rsidRDefault="00572A44" w:rsidP="00154A36">
            <w:pPr>
              <w:pStyle w:val="Default0"/>
              <w:jc w:val="both"/>
              <w:rPr>
                <w:rFonts w:ascii="Futura Lt BT" w:hAnsi="Futura Lt BT" w:cs="Futura Lt BT"/>
                <w:sz w:val="22"/>
                <w:szCs w:val="22"/>
              </w:rPr>
            </w:pPr>
            <w:r>
              <w:rPr>
                <w:rFonts w:ascii="Futura Lt BT" w:hAnsi="Futura Lt BT" w:cs="Futura Lt BT"/>
                <w:sz w:val="22"/>
                <w:szCs w:val="22"/>
              </w:rPr>
              <w:t xml:space="preserve">Ukuba sexesheni ngendlela engaqhelekanga, ukutyeba </w:t>
            </w:r>
          </w:p>
        </w:tc>
      </w:tr>
    </w:tbl>
    <w:p w:rsidR="00572A44" w:rsidRDefault="00572A44" w:rsidP="00154A36">
      <w:pPr>
        <w:pStyle w:val="Default0"/>
        <w:jc w:val="both"/>
        <w:rPr>
          <w:rFonts w:cs="Times New Roman"/>
          <w:color w:val="auto"/>
        </w:rPr>
      </w:pPr>
    </w:p>
    <w:p w:rsidR="00572A44" w:rsidRDefault="00572A44" w:rsidP="00154A36">
      <w:pPr>
        <w:pStyle w:val="Default0"/>
        <w:jc w:val="both"/>
        <w:rPr>
          <w:rFonts w:ascii="Comic Sans MS" w:hAnsi="Comic Sans MS" w:cs="Comic Sans MS"/>
          <w:color w:val="auto"/>
          <w:sz w:val="16"/>
          <w:szCs w:val="16"/>
        </w:rPr>
      </w:pPr>
      <w:r>
        <w:rPr>
          <w:rFonts w:ascii="Comic Sans MS" w:hAnsi="Comic Sans MS" w:cs="Comic Sans MS"/>
          <w:b/>
          <w:bCs/>
          <w:color w:val="auto"/>
          <w:sz w:val="16"/>
          <w:szCs w:val="16"/>
        </w:rPr>
        <w:t>lix</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Vuyo: Ubuncinane ngoku siyazi ukuba siya kuyaphi xa sisuka apho. Ngaba unako ukusinceda sithabathe inyathelo elilandelayo ngokuphendula le mibuzo ilandelayo? </w:t>
      </w:r>
    </w:p>
    <w:p w:rsidR="00572A44" w:rsidRDefault="00572A44" w:rsidP="00154A36">
      <w:pPr>
        <w:pStyle w:val="Default0"/>
        <w:jc w:val="both"/>
        <w:rPr>
          <w:color w:val="auto"/>
        </w:rPr>
      </w:pPr>
      <w:r>
        <w:rPr>
          <w:color w:val="auto"/>
        </w:rPr>
        <w:t xml:space="preserve">Isahluko 7 imibuzo: </w:t>
      </w:r>
    </w:p>
    <w:p w:rsidR="00572A44" w:rsidRDefault="00572A44" w:rsidP="00154A36">
      <w:pPr>
        <w:pStyle w:val="Default0"/>
        <w:numPr>
          <w:ilvl w:val="0"/>
          <w:numId w:val="66"/>
        </w:numPr>
        <w:ind w:left="720" w:hanging="360"/>
        <w:jc w:val="both"/>
        <w:rPr>
          <w:rFonts w:ascii="Futura Bk BT" w:hAnsi="Futura Bk BT" w:cs="Futura Bk BT"/>
          <w:color w:val="auto"/>
          <w:sz w:val="20"/>
          <w:szCs w:val="20"/>
        </w:rPr>
      </w:pPr>
      <w:r>
        <w:rPr>
          <w:rFonts w:ascii="Futura Bk BT" w:hAnsi="Futura Bk BT" w:cs="Futura Bk BT"/>
          <w:color w:val="auto"/>
          <w:sz w:val="20"/>
          <w:szCs w:val="20"/>
        </w:rPr>
        <w:t xml:space="preserve">1. Biza abantu okanye iindawo kuluntu lakowenu onokuthetha nabo ngemeko yakho ye-HIV njengemfihlo. </w:t>
      </w:r>
    </w:p>
    <w:p w:rsidR="00572A44" w:rsidRDefault="00572A44" w:rsidP="00154A36">
      <w:pPr>
        <w:pStyle w:val="Default0"/>
        <w:numPr>
          <w:ilvl w:val="0"/>
          <w:numId w:val="66"/>
        </w:numPr>
        <w:ind w:left="720" w:hanging="360"/>
        <w:jc w:val="both"/>
        <w:rPr>
          <w:rFonts w:ascii="Futura Bk BT" w:hAnsi="Futura Bk BT" w:cs="Futura Bk BT"/>
          <w:color w:val="auto"/>
          <w:sz w:val="20"/>
          <w:szCs w:val="20"/>
        </w:rPr>
      </w:pPr>
      <w:r>
        <w:rPr>
          <w:rFonts w:ascii="Futura Bk BT" w:hAnsi="Futura Bk BT" w:cs="Futura Bk BT"/>
          <w:color w:val="auto"/>
          <w:sz w:val="20"/>
          <w:szCs w:val="20"/>
        </w:rPr>
        <w:t xml:space="preserve">2. Nika ezinye izinto onelungelo lazo(onelungelo kuzo) kwimeko yokunyanyekelwa kwezempilo. </w:t>
      </w:r>
    </w:p>
    <w:p w:rsidR="00572A44" w:rsidRPr="00C777C1" w:rsidRDefault="00572A44" w:rsidP="00154A36">
      <w:pPr>
        <w:pStyle w:val="Default0"/>
        <w:numPr>
          <w:ilvl w:val="0"/>
          <w:numId w:val="66"/>
        </w:numPr>
        <w:ind w:left="720" w:hanging="360"/>
        <w:jc w:val="both"/>
        <w:rPr>
          <w:rFonts w:ascii="Futura Bk BT" w:hAnsi="Futura Bk BT" w:cs="Futura Bk BT"/>
          <w:color w:val="auto"/>
          <w:sz w:val="20"/>
          <w:szCs w:val="20"/>
        </w:rPr>
      </w:pPr>
      <w:r w:rsidRPr="00C777C1">
        <w:rPr>
          <w:rFonts w:ascii="Times New Roman" w:hAnsi="Times New Roman" w:cs="Times New Roman"/>
          <w:b/>
          <w:bCs/>
          <w:color w:val="auto"/>
        </w:rPr>
        <w:t xml:space="preserve">3. </w:t>
      </w:r>
      <w:r w:rsidRPr="00C777C1">
        <w:rPr>
          <w:rFonts w:ascii="Futura Bk BT" w:hAnsi="Futura Bk BT" w:cs="Futura Bk BT"/>
          <w:color w:val="auto"/>
          <w:sz w:val="20"/>
          <w:szCs w:val="20"/>
        </w:rPr>
        <w:t>Yintoni othe wayifunda kumava akho ngokukhubazeka enokukunceda okanye umntu omaziyo one</w:t>
      </w:r>
      <w:r>
        <w:rPr>
          <w:rFonts w:ascii="Futura Bk BT" w:hAnsi="Futura Bk BT" w:cs="Futura Bk BT"/>
          <w:color w:val="auto"/>
          <w:sz w:val="20"/>
          <w:szCs w:val="20"/>
        </w:rPr>
        <w:t>-</w:t>
      </w:r>
      <w:r w:rsidRPr="00C777C1">
        <w:rPr>
          <w:rFonts w:ascii="Futura Bk BT" w:hAnsi="Futura Bk BT" w:cs="Futura Bk BT"/>
          <w:color w:val="auto"/>
          <w:sz w:val="20"/>
          <w:szCs w:val="20"/>
        </w:rPr>
        <w:t xml:space="preserve">HIV. </w:t>
      </w: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jc w:val="both"/>
        <w:rPr>
          <w:sz w:val="22"/>
          <w:szCs w:val="22"/>
        </w:rPr>
      </w:pPr>
    </w:p>
    <w:p w:rsidR="00572A44" w:rsidRDefault="00572A44" w:rsidP="00154A36">
      <w:pPr>
        <w:pStyle w:val="Heading2"/>
        <w:shd w:val="clear" w:color="auto" w:fill="E0E0E0"/>
        <w:jc w:val="both"/>
        <w:rPr>
          <w:rFonts w:ascii="Times New Roman" w:hAnsi="Times New Roman"/>
          <w:i w:val="0"/>
          <w:iCs w:val="0"/>
        </w:rPr>
      </w:pPr>
    </w:p>
    <w:p w:rsidR="00572A44" w:rsidRPr="003C7760" w:rsidRDefault="00572A44" w:rsidP="00154A36">
      <w:pPr>
        <w:pStyle w:val="Heading2"/>
        <w:shd w:val="clear" w:color="auto" w:fill="E0E0E0"/>
        <w:jc w:val="both"/>
        <w:rPr>
          <w:rFonts w:ascii="Times New Roman" w:hAnsi="Times New Roman"/>
          <w:i w:val="0"/>
          <w:iCs w:val="0"/>
          <w:sz w:val="36"/>
          <w:szCs w:val="36"/>
        </w:rPr>
      </w:pPr>
      <w:r w:rsidRPr="003C7760">
        <w:rPr>
          <w:rFonts w:ascii="Times New Roman" w:hAnsi="Times New Roman"/>
          <w:i w:val="0"/>
          <w:iCs w:val="0"/>
          <w:sz w:val="36"/>
          <w:szCs w:val="36"/>
        </w:rPr>
        <w:t>ISAHLUKO 8</w:t>
      </w:r>
    </w:p>
    <w:p w:rsidR="00572A44" w:rsidRDefault="00572A44" w:rsidP="00154A36">
      <w:pPr>
        <w:jc w:val="both"/>
      </w:pPr>
    </w:p>
    <w:p w:rsidR="00572A44" w:rsidRPr="00A427B4" w:rsidRDefault="00572A44" w:rsidP="00154A36">
      <w:pPr>
        <w:pStyle w:val="Default0"/>
        <w:jc w:val="both"/>
        <w:rPr>
          <w:rFonts w:cs="Times New Roman"/>
          <w:color w:val="auto"/>
          <w:sz w:val="28"/>
          <w:szCs w:val="28"/>
          <w:lang w:val="xh-ZA"/>
        </w:rPr>
      </w:pPr>
      <w:r w:rsidRPr="00A427B4">
        <w:rPr>
          <w:rFonts w:cs="Times New Roman"/>
          <w:color w:val="auto"/>
          <w:sz w:val="28"/>
          <w:szCs w:val="28"/>
          <w:lang w:val="xh-ZA"/>
        </w:rPr>
        <w:t>Ukubekwa Amabala Nokucalulwa;</w:t>
      </w:r>
    </w:p>
    <w:p w:rsidR="00572A44" w:rsidRPr="00A427B4" w:rsidRDefault="00572A44" w:rsidP="00154A36">
      <w:pPr>
        <w:pStyle w:val="Default0"/>
        <w:jc w:val="both"/>
        <w:rPr>
          <w:rFonts w:cs="Times New Roman"/>
          <w:color w:val="auto"/>
          <w:sz w:val="28"/>
          <w:szCs w:val="28"/>
          <w:lang w:val="xh-ZA"/>
        </w:rPr>
      </w:pPr>
      <w:r w:rsidRPr="00A427B4">
        <w:rPr>
          <w:rFonts w:cs="Times New Roman"/>
          <w:color w:val="auto"/>
          <w:sz w:val="28"/>
          <w:szCs w:val="28"/>
          <w:lang w:val="xh-ZA"/>
        </w:rPr>
        <w:t xml:space="preserve">Imiba Yasemsebenzini Neyomthetho </w:t>
      </w:r>
    </w:p>
    <w:p w:rsidR="00572A44" w:rsidRPr="00A427B4" w:rsidRDefault="00572A44" w:rsidP="00154A36">
      <w:pPr>
        <w:pStyle w:val="Default0"/>
        <w:numPr>
          <w:ilvl w:val="0"/>
          <w:numId w:val="67"/>
        </w:numPr>
        <w:ind w:left="720" w:hanging="720"/>
        <w:jc w:val="both"/>
        <w:rPr>
          <w:rFonts w:ascii="Futura XBlkCnIt BT" w:hAnsi="Futura XBlkCnIt BT" w:cs="Futura XBlkCnIt BT"/>
          <w:color w:val="auto"/>
          <w:lang w:val="xh-ZA"/>
        </w:rPr>
      </w:pPr>
      <w:r w:rsidRPr="00A427B4">
        <w:rPr>
          <w:rFonts w:cs="Times New Roman"/>
          <w:color w:val="auto"/>
          <w:sz w:val="32"/>
          <w:szCs w:val="32"/>
          <w:lang w:val="xh-ZA"/>
        </w:rPr>
        <w:t xml:space="preserve">• </w:t>
      </w:r>
      <w:r w:rsidRPr="00A427B4">
        <w:rPr>
          <w:rFonts w:ascii="Futura XBlkCnIt BT" w:hAnsi="Futura XBlkCnIt BT" w:cs="Futura XBlkCnIt BT"/>
          <w:color w:val="auto"/>
          <w:lang w:val="xh-ZA"/>
        </w:rPr>
        <w:t>Iindlela abantu ababacalula ngazo abantu abane-HIV</w:t>
      </w:r>
    </w:p>
    <w:p w:rsidR="00572A44" w:rsidRPr="00A427B4" w:rsidRDefault="00572A44" w:rsidP="00154A36">
      <w:pPr>
        <w:pStyle w:val="Default0"/>
        <w:numPr>
          <w:ilvl w:val="0"/>
          <w:numId w:val="67"/>
        </w:numPr>
        <w:ind w:left="720" w:hanging="720"/>
        <w:jc w:val="both"/>
        <w:rPr>
          <w:rFonts w:ascii="Futura XBlkCnIt BT" w:hAnsi="Futura XBlkCnIt BT" w:cs="Futura XBlkCnIt BT"/>
          <w:color w:val="auto"/>
          <w:lang w:val="xh-ZA"/>
        </w:rPr>
      </w:pPr>
      <w:r w:rsidRPr="00A427B4">
        <w:rPr>
          <w:rFonts w:ascii="Futura XBlkCnIt BT" w:hAnsi="Futura XBlkCnIt BT" w:cs="Futura XBlkCnIt BT"/>
          <w:color w:val="auto"/>
          <w:sz w:val="32"/>
          <w:szCs w:val="32"/>
          <w:lang w:val="xh-ZA"/>
        </w:rPr>
        <w:t xml:space="preserve">• </w:t>
      </w:r>
      <w:r w:rsidRPr="00A427B4">
        <w:rPr>
          <w:rFonts w:ascii="Futura XBlkCnIt BT" w:hAnsi="Futura XBlkCnIt BT" w:cs="Futura XBlkCnIt BT"/>
          <w:color w:val="auto"/>
          <w:lang w:val="xh-ZA"/>
        </w:rPr>
        <w:t>Amalungelo abantu angakhethi kuthi umntu une-HIV okanye akanayo okanye ukuba nesiphene</w:t>
      </w:r>
    </w:p>
    <w:p w:rsidR="00572A44" w:rsidRPr="00A427B4" w:rsidRDefault="00572A44" w:rsidP="00154A36">
      <w:pPr>
        <w:pStyle w:val="Default0"/>
        <w:numPr>
          <w:ilvl w:val="0"/>
          <w:numId w:val="67"/>
        </w:numPr>
        <w:ind w:left="720" w:hanging="720"/>
        <w:jc w:val="both"/>
        <w:rPr>
          <w:rFonts w:ascii="Futura XBlkCnIt BT" w:hAnsi="Futura XBlkCnIt BT" w:cs="Futura XBlkCnIt BT"/>
          <w:color w:val="auto"/>
          <w:lang w:val="xh-ZA"/>
        </w:rPr>
      </w:pPr>
      <w:r w:rsidRPr="00A427B4">
        <w:rPr>
          <w:rFonts w:ascii="Futura XBlkCnIt BT" w:hAnsi="Futura XBlkCnIt BT" w:cs="Futura XBlkCnIt BT"/>
          <w:color w:val="auto"/>
          <w:sz w:val="32"/>
          <w:szCs w:val="32"/>
          <w:lang w:val="xh-ZA"/>
        </w:rPr>
        <w:t xml:space="preserve">• </w:t>
      </w:r>
      <w:r w:rsidRPr="00A427B4">
        <w:rPr>
          <w:rFonts w:ascii="Futura XBlkCnIt BT" w:hAnsi="Futura XBlkCnIt BT" w:cs="Futura XBlkCnIt BT"/>
          <w:color w:val="auto"/>
          <w:lang w:val="xh-ZA"/>
        </w:rPr>
        <w:t xml:space="preserve">Izinto onokuzenza ukuqiniseka ukuba amalungelo akho ayahlonitshwa </w:t>
      </w:r>
    </w:p>
    <w:p w:rsidR="00572A44" w:rsidRPr="00A427B4" w:rsidRDefault="00572A44" w:rsidP="00154A36">
      <w:pPr>
        <w:pStyle w:val="Default0"/>
        <w:jc w:val="both"/>
        <w:rPr>
          <w:rFonts w:ascii="Futura XBlkCnIt BT" w:hAnsi="Futura XBlkCnIt BT" w:cs="Futura XBlkCnIt BT"/>
          <w:color w:val="auto"/>
          <w:lang w:val="xh-ZA"/>
        </w:rPr>
      </w:pPr>
    </w:p>
    <w:p w:rsidR="00572A44" w:rsidRPr="00A427B4" w:rsidRDefault="00572A44" w:rsidP="00154A36">
      <w:pPr>
        <w:pStyle w:val="Default0"/>
        <w:ind w:left="360" w:right="360"/>
        <w:jc w:val="both"/>
        <w:rPr>
          <w:rFonts w:ascii="Futura Hv BT" w:hAnsi="Futura Hv BT" w:cs="Futura Hv BT"/>
          <w:color w:val="auto"/>
          <w:sz w:val="20"/>
          <w:szCs w:val="20"/>
          <w:lang w:val="xh-ZA"/>
        </w:rPr>
      </w:pPr>
      <w:r w:rsidRPr="00A427B4">
        <w:rPr>
          <w:rFonts w:ascii="Futura Hv BT" w:hAnsi="Futura Hv BT" w:cs="Futura Hv BT"/>
          <w:color w:val="auto"/>
          <w:sz w:val="20"/>
          <w:szCs w:val="20"/>
          <w:lang w:val="xh-ZA"/>
        </w:rPr>
        <w:t>Amagama abalulekileyo</w:t>
      </w:r>
    </w:p>
    <w:p w:rsidR="00572A44" w:rsidRPr="00A427B4" w:rsidRDefault="00572A44" w:rsidP="00154A36">
      <w:pPr>
        <w:pStyle w:val="Default0"/>
        <w:ind w:left="360" w:right="360"/>
        <w:jc w:val="both"/>
        <w:rPr>
          <w:rFonts w:ascii="Futura Lt BT" w:hAnsi="Futura Lt BT" w:cs="Futura Lt BT"/>
          <w:color w:val="auto"/>
          <w:sz w:val="20"/>
          <w:szCs w:val="20"/>
          <w:lang w:val="xh-ZA"/>
        </w:rPr>
      </w:pPr>
      <w:r w:rsidRPr="00A427B4">
        <w:rPr>
          <w:rFonts w:ascii="Futura Hv BT" w:hAnsi="Futura Hv BT" w:cs="Futura Hv BT"/>
          <w:color w:val="auto"/>
          <w:sz w:val="20"/>
          <w:szCs w:val="20"/>
          <w:lang w:val="xh-ZA"/>
        </w:rPr>
        <w:t xml:space="preserve">Ukubekwa amabala: </w:t>
      </w:r>
      <w:r w:rsidRPr="00A427B4">
        <w:rPr>
          <w:rFonts w:ascii="Futura Lt BT" w:hAnsi="Futura Lt BT" w:cs="Futura Lt BT"/>
          <w:color w:val="auto"/>
          <w:sz w:val="20"/>
          <w:szCs w:val="20"/>
          <w:lang w:val="xh-ZA"/>
        </w:rPr>
        <w:t xml:space="preserve">yinto eyona igama lomntu. Xa abantu bengathandi into ethile, ngokukodwa ukuba oko kukumdlel’ indlala umntu; ukubeka ibala kukuphatha umntu okanye into ngokuyigxeka uyidlel’ indlala. </w:t>
      </w:r>
      <w:r w:rsidRPr="00A427B4">
        <w:rPr>
          <w:rFonts w:ascii="Futura Lt BT" w:hAnsi="Futura Lt BT" w:cs="Futura Lt BT"/>
          <w:color w:val="auto"/>
          <w:position w:val="6"/>
          <w:sz w:val="20"/>
          <w:szCs w:val="20"/>
          <w:vertAlign w:val="superscript"/>
          <w:lang w:val="xh-ZA"/>
        </w:rPr>
        <w:t xml:space="preserve">lx </w:t>
      </w:r>
      <w:r w:rsidRPr="00A427B4">
        <w:rPr>
          <w:rFonts w:ascii="Futura Lt BT" w:hAnsi="Futura Lt BT" w:cs="Futura Lt BT"/>
          <w:color w:val="auto"/>
          <w:sz w:val="20"/>
          <w:szCs w:val="20"/>
          <w:lang w:val="xh-ZA"/>
        </w:rPr>
        <w:t xml:space="preserve">Ngokomzekelo, “Abantu abafanele babekwe amabala ngenxa yeziphene abanazo”. </w:t>
      </w:r>
    </w:p>
    <w:p w:rsidR="00572A44" w:rsidRPr="00A427B4" w:rsidRDefault="00572A44" w:rsidP="00154A36">
      <w:pPr>
        <w:pStyle w:val="Default0"/>
        <w:ind w:left="360" w:right="360"/>
        <w:jc w:val="both"/>
        <w:rPr>
          <w:rFonts w:ascii="Futura Lt BT" w:hAnsi="Futura Lt BT" w:cs="Futura Lt BT"/>
          <w:color w:val="auto"/>
          <w:sz w:val="12"/>
          <w:szCs w:val="12"/>
          <w:lang w:val="xh-ZA"/>
        </w:rPr>
      </w:pPr>
      <w:r w:rsidRPr="00A427B4">
        <w:rPr>
          <w:rFonts w:ascii="Futura Hv BT" w:hAnsi="Futura Hv BT" w:cs="Futura Hv BT"/>
          <w:color w:val="auto"/>
          <w:sz w:val="20"/>
          <w:szCs w:val="20"/>
          <w:lang w:val="xh-ZA"/>
        </w:rPr>
        <w:t>Ikhethe: Kukugweba umntu okanye iqela labantu qatha ngenxa yokuqhutywa kukungazi okanye yeengcamango eziqhelekileyo</w:t>
      </w:r>
      <w:r w:rsidRPr="00A427B4">
        <w:rPr>
          <w:rFonts w:ascii="Futura Lt BT" w:hAnsi="Futura Lt BT" w:cs="Futura Lt BT"/>
          <w:color w:val="auto"/>
          <w:sz w:val="20"/>
          <w:szCs w:val="20"/>
          <w:lang w:val="xh-ZA"/>
        </w:rPr>
        <w:t>.</w:t>
      </w:r>
      <w:r w:rsidRPr="00A427B4">
        <w:rPr>
          <w:rFonts w:ascii="Futura Lt BT" w:hAnsi="Futura Lt BT" w:cs="Futura Lt BT"/>
          <w:color w:val="auto"/>
          <w:sz w:val="12"/>
          <w:szCs w:val="12"/>
          <w:lang w:val="xh-ZA"/>
        </w:rPr>
        <w:t xml:space="preserve">lxi </w:t>
      </w:r>
    </w:p>
    <w:p w:rsidR="00572A44" w:rsidRPr="00A427B4" w:rsidRDefault="00572A44" w:rsidP="00154A36">
      <w:pPr>
        <w:pStyle w:val="Default0"/>
        <w:ind w:left="360" w:right="360"/>
        <w:jc w:val="both"/>
        <w:rPr>
          <w:rFonts w:ascii="Futura Lt BT" w:hAnsi="Futura Lt BT" w:cs="Futura Lt BT"/>
          <w:color w:val="auto"/>
          <w:sz w:val="20"/>
          <w:szCs w:val="20"/>
          <w:lang w:val="xh-ZA"/>
        </w:rPr>
      </w:pPr>
      <w:r w:rsidRPr="00A427B4">
        <w:rPr>
          <w:rFonts w:ascii="Futura Hv BT" w:hAnsi="Futura Hv BT" w:cs="Futura Hv BT"/>
          <w:color w:val="auto"/>
          <w:sz w:val="20"/>
          <w:szCs w:val="20"/>
          <w:lang w:val="xh-ZA"/>
        </w:rPr>
        <w:t>Ingcamango Eqhelekileyo: Ukucingela okanye ukukholelwa ukuba bonke abantu beqela elithile bayafana</w:t>
      </w:r>
      <w:r w:rsidRPr="00A427B4">
        <w:rPr>
          <w:rFonts w:ascii="Futura Lt BT" w:hAnsi="Futura Lt BT" w:cs="Futura Lt BT"/>
          <w:color w:val="auto"/>
          <w:sz w:val="20"/>
          <w:szCs w:val="20"/>
          <w:lang w:val="xh-ZA"/>
        </w:rPr>
        <w:t xml:space="preserve">. </w:t>
      </w:r>
    </w:p>
    <w:p w:rsidR="00572A44" w:rsidRPr="00A427B4" w:rsidRDefault="00572A44" w:rsidP="00154A36">
      <w:pPr>
        <w:pStyle w:val="Default0"/>
        <w:ind w:left="360" w:right="360"/>
        <w:jc w:val="both"/>
        <w:rPr>
          <w:rFonts w:ascii="Futura Lt BT" w:hAnsi="Futura Lt BT" w:cs="Futura Lt BT"/>
          <w:color w:val="auto"/>
          <w:sz w:val="20"/>
          <w:szCs w:val="20"/>
          <w:lang w:val="xh-ZA"/>
        </w:rPr>
      </w:pPr>
      <w:r w:rsidRPr="00A427B4">
        <w:rPr>
          <w:rFonts w:ascii="Futura Hv BT" w:hAnsi="Futura Hv BT" w:cs="Futura Hv BT"/>
          <w:color w:val="auto"/>
          <w:sz w:val="20"/>
          <w:szCs w:val="20"/>
          <w:lang w:val="xh-ZA"/>
        </w:rPr>
        <w:t>Ucalulo: Kukuphatha umntu othile ngendlela eyahlukileyo ngenxa yebala, unqulo, isizwe, uhlanga alulo, ubudala, oko anokukwazi ukukwenza ngomzimba wakhe, ubuni, icala athambekele kulo kwisondo, okanye naziphi na ezinye iimpawu</w:t>
      </w:r>
      <w:r w:rsidRPr="00A427B4">
        <w:rPr>
          <w:rFonts w:ascii="Futura Lt BT" w:hAnsi="Futura Lt BT" w:cs="Futura Lt BT"/>
          <w:color w:val="auto"/>
          <w:sz w:val="20"/>
          <w:szCs w:val="20"/>
          <w:lang w:val="xh-ZA"/>
        </w:rPr>
        <w:t xml:space="preserve">. Ucalulo sisenzo esisekelwe kwikhethe lomntu. </w:t>
      </w:r>
    </w:p>
    <w:p w:rsidR="00572A44" w:rsidRPr="00A427B4" w:rsidRDefault="00572A44" w:rsidP="00154A36">
      <w:pPr>
        <w:pStyle w:val="Default0"/>
        <w:jc w:val="both"/>
        <w:rPr>
          <w:rFonts w:ascii="Futura MdCn BT" w:hAnsi="Futura MdCn BT" w:cs="Futura MdCn BT"/>
          <w:color w:val="auto"/>
          <w:lang w:val="xh-ZA"/>
        </w:rPr>
      </w:pPr>
      <w:r w:rsidRPr="00A427B4">
        <w:rPr>
          <w:rFonts w:ascii="Futura MdCn BT" w:hAnsi="Futura MdCn BT" w:cs="Futura MdCn BT"/>
          <w:color w:val="auto"/>
          <w:lang w:val="xh-ZA"/>
        </w:rPr>
        <w:t>Xa sibuyela ekliniki, kukho abasebenzi bezempilo ababini abahlebayo emva kokufumanisa ukuba uVuyo noNandi baza kufumana umntwana. Kubo le yinto emangalisa kakhulu kwa</w:t>
      </w:r>
      <w:r>
        <w:rPr>
          <w:rFonts w:ascii="Futura MdCn BT" w:hAnsi="Futura MdCn BT" w:cs="Futura MdCn BT"/>
          <w:color w:val="auto"/>
          <w:lang w:val="xh-ZA"/>
        </w:rPr>
        <w:t xml:space="preserve"> </w:t>
      </w:r>
      <w:r w:rsidRPr="00A427B4">
        <w:rPr>
          <w:rFonts w:ascii="Futura MdCn BT" w:hAnsi="Futura MdCn BT" w:cs="Futura MdCn BT"/>
          <w:color w:val="auto"/>
          <w:lang w:val="xh-ZA"/>
        </w:rPr>
        <w:t xml:space="preserve">ukuyicinga: ukuba abantu ababini abaneziphene banokuthandana baze babe nomntwana! </w:t>
      </w:r>
    </w:p>
    <w:p w:rsidR="00572A44" w:rsidRDefault="00572A44" w:rsidP="00154A36">
      <w:pPr>
        <w:pStyle w:val="BodyText"/>
        <w:jc w:val="both"/>
        <w:rPr>
          <w:sz w:val="22"/>
          <w:szCs w:val="22"/>
          <w:u w:val="none"/>
          <w:lang w:val="en-GB"/>
        </w:rPr>
      </w:pPr>
    </w:p>
    <w:p w:rsidR="00572A44" w:rsidRDefault="00572A44" w:rsidP="00154A36">
      <w:pPr>
        <w:jc w:val="both"/>
      </w:pPr>
      <w:r w:rsidRPr="00A04D27">
        <w:rPr>
          <w:noProof/>
          <w:lang w:val="de-CH" w:eastAsia="ko-KR"/>
        </w:rPr>
        <w:pict>
          <v:shape id="Picture 53" o:spid="_x0000_i1077" type="#_x0000_t75" alt="Kwezi foto ezimbini  ezilandelayo, sibona inenekazi nomama othwele iqhiya bencokola. " style="width:281.25pt;height:181.5pt;visibility:visible">
            <v:imagedata r:id="rId56" o:title=""/>
          </v:shape>
        </w:pict>
      </w:r>
    </w:p>
    <w:p w:rsidR="00572A44" w:rsidRDefault="00572A44" w:rsidP="00154A36">
      <w:pPr>
        <w:jc w:val="both"/>
      </w:pPr>
    </w:p>
    <w:p w:rsidR="00572A44" w:rsidRPr="00A427B4" w:rsidRDefault="00572A44" w:rsidP="00154A36">
      <w:pPr>
        <w:pStyle w:val="Default0"/>
        <w:ind w:left="720" w:hanging="720"/>
        <w:jc w:val="both"/>
        <w:rPr>
          <w:rFonts w:ascii="Futura LtCn BT" w:hAnsi="Futura LtCn BT" w:cs="Futura LtCn BT"/>
          <w:color w:val="auto"/>
          <w:lang w:val="xh-ZA"/>
        </w:rPr>
      </w:pPr>
      <w:r w:rsidRPr="00A427B4">
        <w:rPr>
          <w:rFonts w:ascii="Futura MdCn BT" w:hAnsi="Futura MdCn BT" w:cs="Futura MdCn BT"/>
          <w:color w:val="auto"/>
          <w:lang w:val="xh-ZA"/>
        </w:rPr>
        <w:t xml:space="preserve">UNosipho: </w:t>
      </w:r>
      <w:r>
        <w:rPr>
          <w:rFonts w:ascii="Futura LtCn BT" w:hAnsi="Futura LtCn BT" w:cs="Futura LtCn BT"/>
          <w:color w:val="auto"/>
          <w:lang w:val="xh-ZA"/>
        </w:rPr>
        <w:t>(amehlo ak</w:t>
      </w:r>
      <w:r w:rsidRPr="00A427B4">
        <w:rPr>
          <w:rFonts w:ascii="Futura LtCn BT" w:hAnsi="Futura LtCn BT" w:cs="Futura LtCn BT"/>
          <w:color w:val="auto"/>
          <w:lang w:val="xh-ZA"/>
        </w:rPr>
        <w:t xml:space="preserve">he evuleke kakhulu kwaye ebeke esinye isandla sakhe emlonyeni) “Andiyikholelwa into endiyibone ngala wam, Ntombi, </w:t>
      </w:r>
      <w:r>
        <w:rPr>
          <w:rFonts w:ascii="Futura LtCn BT" w:hAnsi="Futura LtCn BT" w:cs="Futura LtCn BT"/>
          <w:color w:val="auto"/>
          <w:lang w:val="xh-ZA"/>
        </w:rPr>
        <w:t>owasetyhini o</w:t>
      </w:r>
      <w:r w:rsidRPr="00A427B4">
        <w:rPr>
          <w:rFonts w:ascii="Futura LtCn BT" w:hAnsi="Futura LtCn BT" w:cs="Futura LtCn BT"/>
          <w:color w:val="auto"/>
          <w:lang w:val="xh-ZA"/>
        </w:rPr>
        <w:t>sisithulu okhulelw</w:t>
      </w:r>
      <w:r>
        <w:rPr>
          <w:rFonts w:ascii="Futura LtCn BT" w:hAnsi="Futura LtCn BT" w:cs="Futura LtCn BT"/>
          <w:color w:val="auto"/>
          <w:lang w:val="xh-ZA"/>
        </w:rPr>
        <w:t>e</w:t>
      </w:r>
      <w:r w:rsidRPr="00A427B4">
        <w:rPr>
          <w:rFonts w:ascii="Futura LtCn BT" w:hAnsi="Futura LtCn BT" w:cs="Futura LtCn BT"/>
          <w:color w:val="auto"/>
          <w:lang w:val="xh-ZA"/>
        </w:rPr>
        <w:t xml:space="preserve">yo, </w:t>
      </w:r>
    </w:p>
    <w:p w:rsidR="00572A44" w:rsidRDefault="00572A44" w:rsidP="00154A36">
      <w:pPr>
        <w:jc w:val="both"/>
        <w:rPr>
          <w:rFonts w:ascii="Futura LtCn BT" w:hAnsi="Futura LtCn BT" w:cs="Futura LtCn BT"/>
          <w:lang w:val="xh-ZA"/>
        </w:rPr>
      </w:pPr>
    </w:p>
    <w:p w:rsidR="00572A44" w:rsidRPr="0026212C" w:rsidRDefault="00572A44" w:rsidP="00154A36">
      <w:pPr>
        <w:jc w:val="both"/>
        <w:rPr>
          <w:rFonts w:ascii="Futura LtCn BT" w:hAnsi="Futura LtCn BT" w:cs="Futura LtCn BT"/>
          <w:lang w:val="xh-ZA"/>
        </w:rPr>
      </w:pPr>
    </w:p>
    <w:p w:rsidR="00572A44" w:rsidRPr="00A427B4" w:rsidRDefault="00572A44" w:rsidP="00154A36">
      <w:pPr>
        <w:pStyle w:val="Default0"/>
        <w:ind w:left="720" w:hanging="720"/>
        <w:jc w:val="both"/>
        <w:rPr>
          <w:rFonts w:ascii="Futura LtCn BT" w:hAnsi="Futura LtCn BT" w:cs="Futura LtCn BT"/>
          <w:color w:val="auto"/>
          <w:lang w:val="xh-ZA"/>
        </w:rPr>
      </w:pPr>
      <w:r w:rsidRPr="00A427B4">
        <w:rPr>
          <w:rFonts w:ascii="Futura LtCn BT" w:hAnsi="Futura LtCn BT" w:cs="Futura LtCn BT"/>
          <w:color w:val="auto"/>
          <w:lang w:val="xh-ZA"/>
        </w:rPr>
        <w:t xml:space="preserve">esenziwa nzima lela phela lihamba ngeentonga. Lo mhlaba uyatshintsha ndiyakuxelela, nezinja ziza kumithisa iikati kungekudala, uza kubona wena!” </w:t>
      </w:r>
    </w:p>
    <w:p w:rsidR="00572A44" w:rsidRDefault="00572A44" w:rsidP="00154A36">
      <w:pPr>
        <w:shd w:val="clear" w:color="auto" w:fill="E0E0E0"/>
        <w:ind w:left="3840"/>
        <w:jc w:val="both"/>
        <w:rPr>
          <w:sz w:val="22"/>
          <w:szCs w:val="22"/>
        </w:rPr>
      </w:pPr>
    </w:p>
    <w:p w:rsidR="00572A44" w:rsidRPr="00A427B4" w:rsidRDefault="00572A44" w:rsidP="00154A36">
      <w:pPr>
        <w:pStyle w:val="Default0"/>
        <w:ind w:left="720" w:hanging="720"/>
        <w:jc w:val="both"/>
        <w:rPr>
          <w:rFonts w:ascii="Futura LtCn BT" w:hAnsi="Futura LtCn BT" w:cs="Futura LtCn BT"/>
          <w:color w:val="auto"/>
          <w:lang w:val="xh-ZA"/>
        </w:rPr>
      </w:pPr>
      <w:r w:rsidRPr="00A04D27">
        <w:rPr>
          <w:b/>
          <w:bCs/>
          <w:noProof/>
          <w:sz w:val="22"/>
          <w:szCs w:val="22"/>
          <w:lang w:val="de-CH" w:eastAsia="ko-KR"/>
        </w:rPr>
        <w:pict>
          <v:shape id="Picture 54" o:spid="_x0000_i1078" type="#_x0000_t75" alt="image085" style="width:239.25pt;height:141pt;visibility:visible">
            <v:imagedata r:id="rId57" o:title=""/>
          </v:shape>
        </w:pict>
      </w:r>
      <w:r w:rsidRPr="00A9145D">
        <w:rPr>
          <w:rFonts w:ascii="Futura MdCn BT" w:hAnsi="Futura MdCn BT" w:cs="Futura MdCn BT"/>
          <w:lang w:val="xh-ZA"/>
        </w:rPr>
        <w:t xml:space="preserve"> </w:t>
      </w:r>
      <w:r w:rsidRPr="00A427B4">
        <w:rPr>
          <w:rFonts w:ascii="Futura MdCn BT" w:hAnsi="Futura MdCn BT" w:cs="Futura MdCn BT"/>
          <w:color w:val="auto"/>
          <w:lang w:val="xh-ZA"/>
        </w:rPr>
        <w:t xml:space="preserve">UNtombi: </w:t>
      </w:r>
      <w:r w:rsidRPr="00A427B4">
        <w:rPr>
          <w:rFonts w:ascii="Futura Light Condensed" w:hAnsi="Futura Light Condensed" w:cs="Futura Light Condensed"/>
          <w:i/>
          <w:iCs/>
          <w:color w:val="auto"/>
          <w:lang w:val="xh-ZA"/>
        </w:rPr>
        <w:t xml:space="preserve">(eqhwaba izandla) </w:t>
      </w:r>
      <w:r w:rsidRPr="00A427B4">
        <w:rPr>
          <w:rFonts w:ascii="Futura LtCn BT" w:hAnsi="Futura LtCn BT" w:cs="Futura LtCn BT"/>
          <w:color w:val="auto"/>
          <w:lang w:val="xh-ZA"/>
        </w:rPr>
        <w:t xml:space="preserve">“Yhuu,…akukho nto ingenakwenzeka kule mihla. Into endingayiqondiyo kukuba ukhulelwa njani lo sisi esaxhomekeke ekuncedweni ngabantu! Owu bethu, olo sizana lwendoda oluhamba ngeentonga…kuza kufuneka ajonge isiqu sakhe nesentokazi yakhe esiSithulu kuba kufuneka incedwe ukuze iphile kulo mhlaba, ukukhwela iteksi, ukuya kuthenga ngamaxesha athile kodwa …le yona??? </w:t>
      </w:r>
    </w:p>
    <w:p w:rsidR="00572A44" w:rsidRPr="00A427B4" w:rsidRDefault="00572A44" w:rsidP="00154A36">
      <w:pPr>
        <w:pStyle w:val="Default0"/>
        <w:jc w:val="both"/>
        <w:rPr>
          <w:rFonts w:ascii="Futura LtCn BT" w:hAnsi="Futura LtCn BT" w:cs="Futura LtCn BT"/>
          <w:color w:val="auto"/>
          <w:lang w:val="xh-ZA"/>
        </w:rPr>
      </w:pPr>
      <w:r w:rsidRPr="00A427B4">
        <w:rPr>
          <w:rFonts w:ascii="Futura MdCn BT" w:hAnsi="Futura MdCn BT" w:cs="Futura MdCn BT"/>
          <w:color w:val="auto"/>
          <w:lang w:val="xh-ZA"/>
        </w:rPr>
        <w:t xml:space="preserve">UNosipho: </w:t>
      </w:r>
      <w:r w:rsidRPr="00A427B4">
        <w:rPr>
          <w:rFonts w:ascii="Futura LtCn BT" w:hAnsi="Futura LtCn BT" w:cs="Futura LtCn BT"/>
          <w:color w:val="auto"/>
          <w:lang w:val="xh-ZA"/>
        </w:rPr>
        <w:t xml:space="preserve">“Usana…awu bantu, ingathi olo sana lungangafani nabo”. </w:t>
      </w:r>
    </w:p>
    <w:p w:rsidR="00572A44" w:rsidRDefault="00572A44" w:rsidP="00154A36">
      <w:pPr>
        <w:pStyle w:val="Default0"/>
        <w:ind w:left="720" w:hanging="720"/>
        <w:jc w:val="both"/>
        <w:rPr>
          <w:rFonts w:ascii="Futura LtCn BT" w:hAnsi="Futura LtCn BT" w:cs="Futura LtCn BT"/>
          <w:color w:val="auto"/>
          <w:lang w:val="xh-ZA"/>
        </w:rPr>
      </w:pPr>
      <w:r w:rsidRPr="00A427B4">
        <w:rPr>
          <w:rFonts w:ascii="Futura MdCn BT" w:hAnsi="Futura MdCn BT" w:cs="Futura MdCn BT"/>
          <w:color w:val="auto"/>
          <w:lang w:val="xh-ZA"/>
        </w:rPr>
        <w:t xml:space="preserve">UNtombi: </w:t>
      </w:r>
      <w:r w:rsidRPr="00A427B4">
        <w:rPr>
          <w:rFonts w:ascii="Futura LtCn BT" w:hAnsi="Futura LtCn BT" w:cs="Futura LtCn BT"/>
          <w:color w:val="auto"/>
          <w:lang w:val="xh-ZA"/>
        </w:rPr>
        <w:t>“Indoda yakhe kuza kufuneka ibe ngathi iyaqinisa ukusebenza oku ngoku…kuza kufuneka iye naye eklini</w:t>
      </w:r>
      <w:r>
        <w:rPr>
          <w:rFonts w:ascii="Futura LtCn BT" w:hAnsi="Futura LtCn BT" w:cs="Futura LtCn BT"/>
          <w:color w:val="auto"/>
          <w:lang w:val="xh-ZA"/>
        </w:rPr>
        <w:t>ki</w:t>
      </w:r>
      <w:r w:rsidRPr="00A427B4">
        <w:rPr>
          <w:rFonts w:ascii="Futura LtCn BT" w:hAnsi="Futura LtCn BT" w:cs="Futura LtCn BT"/>
          <w:color w:val="auto"/>
          <w:lang w:val="xh-ZA"/>
        </w:rPr>
        <w:t xml:space="preserve"> ngalo lonke Ixesha esiya…mna andikwazi tu ukuthetha ngezandla!” </w:t>
      </w:r>
    </w:p>
    <w:p w:rsidR="00572A44" w:rsidRPr="0026212C" w:rsidRDefault="00572A44" w:rsidP="00154A36">
      <w:pPr>
        <w:jc w:val="both"/>
        <w:rPr>
          <w:lang w:val="xh-ZA"/>
        </w:rPr>
      </w:pPr>
    </w:p>
    <w:p w:rsidR="00572A44" w:rsidRDefault="00572A44" w:rsidP="00154A36">
      <w:pPr>
        <w:jc w:val="both"/>
        <w:rPr>
          <w:lang w:val="xh-ZA"/>
        </w:rPr>
      </w:pPr>
    </w:p>
    <w:p w:rsidR="00572A44" w:rsidRDefault="00572A44" w:rsidP="00154A36">
      <w:pPr>
        <w:ind w:right="5280"/>
        <w:jc w:val="both"/>
        <w:rPr>
          <w:u w:val="single"/>
        </w:rPr>
      </w:pPr>
    </w:p>
    <w:p w:rsidR="00572A44" w:rsidRDefault="00572A44" w:rsidP="00154A36">
      <w:pPr>
        <w:ind w:right="5280"/>
        <w:jc w:val="both"/>
      </w:pPr>
      <w:r>
        <w:rPr>
          <w:u w:val="single"/>
        </w:rPr>
        <w:t>Isigaba A</w:t>
      </w:r>
      <w:r>
        <w:t xml:space="preserve">: </w:t>
      </w:r>
      <w:r>
        <w:rPr>
          <w:u w:val="single"/>
        </w:rPr>
        <w:t>Ukucalulwa</w:t>
      </w:r>
    </w:p>
    <w:p w:rsidR="00572A44" w:rsidRDefault="00572A44" w:rsidP="00154A36">
      <w:pPr>
        <w:pStyle w:val="BodyText"/>
        <w:jc w:val="both"/>
        <w:rPr>
          <w:lang w:val="en-GB"/>
        </w:rPr>
      </w:pPr>
      <w:r>
        <w:rPr>
          <w:lang w:val="en-GB"/>
        </w:rPr>
        <w:t>Ngexesha ndixelela umhlobo wam emnxebeni ukuba ndinentsholongwane kagawulayo wathi ukuba ebekufutshane ngaba undibulala ngokwakhe.</w:t>
      </w:r>
    </w:p>
    <w:p w:rsidR="00572A44" w:rsidRDefault="00572A44" w:rsidP="00154A36">
      <w:pPr>
        <w:ind w:right="5280"/>
        <w:jc w:val="both"/>
      </w:pPr>
    </w:p>
    <w:p w:rsidR="00572A44" w:rsidRDefault="00572A44" w:rsidP="00154A36">
      <w:pPr>
        <w:ind w:right="5280"/>
        <w:jc w:val="both"/>
      </w:pPr>
      <w:r>
        <w:rPr>
          <w:u w:val="single"/>
        </w:rPr>
        <w:t>Isigaba B</w:t>
      </w:r>
      <w:r>
        <w:t xml:space="preserve">: </w:t>
      </w:r>
      <w:r>
        <w:rPr>
          <w:u w:val="single"/>
        </w:rPr>
        <w:t>Isenzo sokucalula</w:t>
      </w:r>
    </w:p>
    <w:p w:rsidR="00572A44" w:rsidRDefault="00572A44" w:rsidP="00154A36">
      <w:pPr>
        <w:jc w:val="both"/>
      </w:pPr>
      <w:r>
        <w:t>Kwaba nzima ukuxelela utata. Waba nomsindo wathi ndihlazise usapho wathi ndingaxeleli mntu.</w:t>
      </w:r>
    </w:p>
    <w:p w:rsidR="00572A44" w:rsidRDefault="00572A44" w:rsidP="00154A36">
      <w:pPr>
        <w:jc w:val="both"/>
      </w:pPr>
    </w:p>
    <w:p w:rsidR="00572A44" w:rsidRDefault="00572A44" w:rsidP="00154A36">
      <w:pPr>
        <w:ind w:right="5280"/>
        <w:jc w:val="both"/>
      </w:pPr>
      <w:r>
        <w:rPr>
          <w:u w:val="single"/>
        </w:rPr>
        <w:t>Isigaba C</w:t>
      </w:r>
      <w:r>
        <w:t xml:space="preserve">: </w:t>
      </w:r>
      <w:r>
        <w:rPr>
          <w:u w:val="single"/>
        </w:rPr>
        <w:t>Ukwenza okulungileyo</w:t>
      </w:r>
    </w:p>
    <w:p w:rsidR="00572A44" w:rsidRDefault="00572A44" w:rsidP="00154A36">
      <w:pPr>
        <w:jc w:val="both"/>
      </w:pPr>
      <w:r>
        <w:t>Utata waba nomsindo kakhulu akuva ukuba ndinentsholongwane kagawulayo.  Kwamthatha iinyanga ezimbini ukwamkela kodwa ngoku sendixhasa.</w:t>
      </w:r>
    </w:p>
    <w:p w:rsidR="00572A44" w:rsidRDefault="00572A44" w:rsidP="00154A36">
      <w:pPr>
        <w:ind w:right="5280"/>
        <w:jc w:val="both"/>
      </w:pPr>
    </w:p>
    <w:p w:rsidR="00572A44" w:rsidRDefault="00572A44" w:rsidP="00154A36">
      <w:pPr>
        <w:ind w:right="5280"/>
        <w:jc w:val="both"/>
      </w:pPr>
    </w:p>
    <w:p w:rsidR="00572A44" w:rsidRDefault="00572A44" w:rsidP="00154A36">
      <w:pPr>
        <w:ind w:right="5280"/>
        <w:jc w:val="both"/>
      </w:pPr>
    </w:p>
    <w:p w:rsidR="00572A44" w:rsidRDefault="00572A44" w:rsidP="00154A36">
      <w:pPr>
        <w:ind w:right="5280"/>
        <w:jc w:val="both"/>
        <w:rPr>
          <w:u w:val="single"/>
        </w:rPr>
      </w:pPr>
      <w:r>
        <w:rPr>
          <w:u w:val="single"/>
        </w:rPr>
        <w:t>Isigaba D:</w:t>
      </w:r>
      <w:r>
        <w:t>  </w:t>
      </w:r>
      <w:r>
        <w:rPr>
          <w:u w:val="single"/>
        </w:rPr>
        <w:t>Isenzo sokucalula</w:t>
      </w:r>
    </w:p>
    <w:p w:rsidR="00572A44" w:rsidRDefault="00572A44" w:rsidP="00154A36">
      <w:pPr>
        <w:ind w:right="5280"/>
        <w:jc w:val="both"/>
      </w:pPr>
    </w:p>
    <w:p w:rsidR="00572A44" w:rsidRDefault="00572A44" w:rsidP="00154A36">
      <w:pPr>
        <w:jc w:val="both"/>
      </w:pPr>
      <w:r>
        <w:rPr>
          <w:bdr w:val="single" w:sz="8" w:space="0" w:color="auto" w:frame="1"/>
        </w:rPr>
        <w:t>Umqeshi wam wathi makuhlolwe igazi. Iziphumo zathi ndinentsholongwane kagawulayo. Abantu endisebenza nabo beva baqala ke ukundicalula. Ekugqibeleni ndabona kungcono ukuba ndihambe emsebenzini.</w:t>
      </w:r>
    </w:p>
    <w:p w:rsidR="00572A44" w:rsidRDefault="00572A44" w:rsidP="00154A36">
      <w:pPr>
        <w:ind w:right="5280"/>
        <w:jc w:val="both"/>
      </w:pPr>
    </w:p>
    <w:p w:rsidR="00572A44" w:rsidRDefault="00572A44" w:rsidP="00154A36">
      <w:pPr>
        <w:ind w:right="5280"/>
        <w:jc w:val="both"/>
      </w:pPr>
      <w:r>
        <w:rPr>
          <w:u w:val="single"/>
        </w:rPr>
        <w:t>Isigaba B</w:t>
      </w:r>
      <w:r>
        <w:t xml:space="preserve">: </w:t>
      </w:r>
      <w:r>
        <w:rPr>
          <w:u w:val="single"/>
        </w:rPr>
        <w:t>Ukwenza okulungileyo</w:t>
      </w:r>
    </w:p>
    <w:p w:rsidR="00572A44" w:rsidRDefault="00572A44" w:rsidP="00154A36">
      <w:pPr>
        <w:ind w:right="5280"/>
        <w:jc w:val="both"/>
      </w:pPr>
      <w:r>
        <w:rPr>
          <w:bdr w:val="single" w:sz="8" w:space="0" w:color="auto" w:frame="1"/>
        </w:rPr>
        <w:t>Ukwazisa abasebenzi kwaba nzima. Ekuqaleni abaninzi abathandanga ukuthetha nam. Ngethamsanqa bakwazi ukuguqula ingqondo yam emva kokufika owafundisa ngogawulayo (AIDS).</w:t>
      </w:r>
    </w:p>
    <w:p w:rsidR="00572A44" w:rsidRDefault="00572A44" w:rsidP="00154A36">
      <w:pPr>
        <w:jc w:val="both"/>
      </w:pPr>
    </w:p>
    <w:p w:rsidR="00572A44" w:rsidRDefault="00572A44" w:rsidP="00154A36">
      <w:pPr>
        <w:pStyle w:val="Heading3"/>
        <w:jc w:val="both"/>
        <w:rPr>
          <w:rFonts w:ascii="Times New Roman" w:hAnsi="Times New Roman"/>
        </w:rPr>
      </w:pPr>
      <w:r>
        <w:rPr>
          <w:rFonts w:ascii="Times New Roman" w:hAnsi="Times New Roman"/>
        </w:rPr>
        <w:t>Imithetho yeendawo zokusebenza</w:t>
      </w:r>
    </w:p>
    <w:p w:rsidR="00572A44" w:rsidRDefault="00572A44" w:rsidP="00154A36">
      <w:pPr>
        <w:jc w:val="both"/>
      </w:pPr>
    </w:p>
    <w:p w:rsidR="00572A44" w:rsidRDefault="00572A44" w:rsidP="00154A36">
      <w:pPr>
        <w:jc w:val="both"/>
      </w:pPr>
      <w:r>
        <w:rPr>
          <w:b/>
          <w:bCs/>
          <w:u w:val="single"/>
        </w:rPr>
        <w:t>Mnu Nkomo</w:t>
      </w:r>
      <w:r>
        <w:t>: (Ungumphathi osisithuli) “Hayi ke sisi ungayithatha ikhefu lokukhulelwa izokuba ziinyanga ezi-6. Ungabuya nanini xa uziva sowungcono uzoqala umsebenzi kwakhona. Kodwa kukho into enye encinane endizothanda ukuba uyazi njengoba usazi isimo sethu apha, inxenye yomthetho wethu ithi, “Xa ungasebenzanga awurholi”. Oko kuthetha ukuthi ukuthi awuwuhlawulwa xa ungasebenzanga. Lowo mthetho usebenza kubo bonke abaseebnzi bethu, hayi kuwe kuphela. Ngoko ke kufanele sivumelane ngento enye akukho ntoo inkampani engakwenzela yona, xa uyeka. Akukho nto  emthethweni wethu ethetha ngamakhefu ahlawulelwayo</w:t>
      </w:r>
    </w:p>
    <w:p w:rsidR="00572A44" w:rsidRDefault="00572A44" w:rsidP="00154A36">
      <w:pPr>
        <w:jc w:val="both"/>
      </w:pPr>
      <w:r>
        <w:rPr>
          <w:b/>
          <w:bCs/>
          <w:u w:val="single"/>
        </w:rPr>
        <w:t>Nandi</w:t>
      </w:r>
      <w:r>
        <w:rPr>
          <w:b/>
          <w:bCs/>
        </w:rPr>
        <w:t>:</w:t>
      </w:r>
      <w:r>
        <w:t xml:space="preserve"> “Uthi ndiva kakuhle? Okuthethayo akuhambisani nomthetho  waseMzantsi Afrika wabasebenzi! Ndinelungelo lokuhlawulwa xa ndithathe ikhefu lokukhulelwa, xa ndigula, ikhefu labasebenzi nokunye. Wena kubo bonke abantu ngeke undixelele loo nto! Xa lenkampani isebenza ngokungekho emthethweni ingayazi imithetho yeenkampani, ingahambisani nemithetho neemeko ezilawula iinkampani, ingawahloniphi amalungelo abasebenzi bayo, seyilixesha lokuba ivezwe obala ukuze abantu bayazi ukuba ayikho emthethweni ixhaphaza amalungelo abasebenzi. Kusasa sizokhuphela abeendaba ingxelo ephathelene nezi meko “</w:t>
      </w:r>
    </w:p>
    <w:p w:rsidR="00572A44" w:rsidRDefault="00572A44" w:rsidP="00154A36">
      <w:pPr>
        <w:jc w:val="both"/>
      </w:pPr>
    </w:p>
    <w:p w:rsidR="00572A44" w:rsidRDefault="00572A44" w:rsidP="00154A36">
      <w:pPr>
        <w:jc w:val="both"/>
        <w:rPr>
          <w:b/>
          <w:bCs/>
        </w:rPr>
      </w:pPr>
      <w:r>
        <w:rPr>
          <w:b/>
          <w:bCs/>
        </w:rPr>
        <w:t>Kutheni kukho imigaqo-nkqubo yeendawo zokusebenza ne-HIV/AIDS?</w:t>
      </w:r>
    </w:p>
    <w:p w:rsidR="00572A44" w:rsidRDefault="00572A44" w:rsidP="00154A36">
      <w:pPr>
        <w:jc w:val="both"/>
      </w:pPr>
      <w:r>
        <w:t>Imigaqo-nkquboo yeezindawo zokusebenza iveza iindlela ezingathathwa ukunciphisa ukusasazeka kwe-HIV/AIDS.</w:t>
      </w:r>
    </w:p>
    <w:p w:rsidR="00572A44" w:rsidRDefault="00572A44" w:rsidP="00154A36">
      <w:pPr>
        <w:jc w:val="both"/>
      </w:pPr>
    </w:p>
    <w:p w:rsidR="00572A44" w:rsidRDefault="00572A44" w:rsidP="00154A36">
      <w:pPr>
        <w:numPr>
          <w:ilvl w:val="0"/>
          <w:numId w:val="8"/>
        </w:numPr>
        <w:jc w:val="both"/>
      </w:pPr>
      <w:r>
        <w:t>Ukubeka kucace ukuzibophelela nokusebenzisana.</w:t>
      </w:r>
    </w:p>
    <w:p w:rsidR="00572A44" w:rsidRDefault="00572A44" w:rsidP="00154A36">
      <w:pPr>
        <w:numPr>
          <w:ilvl w:val="0"/>
          <w:numId w:val="8"/>
        </w:numPr>
        <w:jc w:val="both"/>
      </w:pPr>
      <w:r>
        <w:t>Ukuqinisekisa ukuthobela umthetho welizwe.</w:t>
      </w:r>
    </w:p>
    <w:p w:rsidR="00572A44" w:rsidRDefault="00572A44" w:rsidP="00154A36">
      <w:pPr>
        <w:numPr>
          <w:ilvl w:val="0"/>
          <w:numId w:val="8"/>
        </w:numPr>
        <w:jc w:val="both"/>
      </w:pPr>
      <w:r>
        <w:t>Ukucacisa indlela ekumele baziphathe ngayo abasebenzi xa sebenayo intsholongwane okanye bengenayo.</w:t>
      </w:r>
    </w:p>
    <w:p w:rsidR="00572A44" w:rsidRDefault="00572A44" w:rsidP="00154A36">
      <w:pPr>
        <w:numPr>
          <w:ilvl w:val="0"/>
          <w:numId w:val="8"/>
        </w:numPr>
        <w:jc w:val="both"/>
      </w:pPr>
      <w:r>
        <w:t>Ukunika isikhokelo abaphathi nabalawuli benkampani.</w:t>
      </w:r>
    </w:p>
    <w:p w:rsidR="00572A44" w:rsidRDefault="00572A44" w:rsidP="00154A36">
      <w:pPr>
        <w:numPr>
          <w:ilvl w:val="0"/>
          <w:numId w:val="8"/>
        </w:numPr>
        <w:jc w:val="both"/>
      </w:pPr>
      <w:r>
        <w:t>Unceda abasebenzi abaphila ne-HIV/AIDS ukuba baqonde ngokukhathalelwa abaza kukufumana, ukuze beze ngokuzithandela ukuzovavanywa igazi.</w:t>
      </w:r>
    </w:p>
    <w:p w:rsidR="00572A44" w:rsidRDefault="00572A44" w:rsidP="00154A36">
      <w:pPr>
        <w:numPr>
          <w:ilvl w:val="0"/>
          <w:numId w:val="8"/>
        </w:numPr>
        <w:jc w:val="both"/>
      </w:pPr>
      <w:r>
        <w:t>Unceda  ukumisa nokunqanda ukusasazeka kwentsholongwane ngokuba bazikhusele.</w:t>
      </w:r>
    </w:p>
    <w:p w:rsidR="00572A44" w:rsidRDefault="00572A44" w:rsidP="00154A36">
      <w:pPr>
        <w:numPr>
          <w:ilvl w:val="0"/>
          <w:numId w:val="8"/>
        </w:numPr>
        <w:jc w:val="both"/>
      </w:pPr>
      <w:r>
        <w:t>Unceda oosomashishini ukuba bavavanyelwe i-HIV/AIDS nobungozi bayo ukuze balondoloze imali.</w:t>
      </w:r>
    </w:p>
    <w:p w:rsidR="00572A44" w:rsidRDefault="00572A44" w:rsidP="00154A36">
      <w:pPr>
        <w:jc w:val="both"/>
      </w:pPr>
    </w:p>
    <w:p w:rsidR="00572A44" w:rsidRDefault="00572A44" w:rsidP="00154A36">
      <w:pPr>
        <w:jc w:val="both"/>
      </w:pPr>
      <w:r>
        <w:t>Umgaqo-nkqubo wasemsebenzini udibanisa iinkqubo zokhuselo, ukukhathalela amalungelo kwaye kujongwe nemeko yeendawo zokusebenza uhlanganisa iinkqubo zokukhusela kwi-HIV/AIDS. Kungenzeka kwakhona ukuba kubekho umthetho ohambelana nokhuseleko, ngezempilo neemeko zokusebenza.</w:t>
      </w:r>
    </w:p>
    <w:p w:rsidR="00572A44" w:rsidRDefault="00572A44" w:rsidP="00154A36">
      <w:pPr>
        <w:jc w:val="both"/>
      </w:pPr>
    </w:p>
    <w:p w:rsidR="00572A44" w:rsidRDefault="00572A44" w:rsidP="00154A36">
      <w:pPr>
        <w:jc w:val="both"/>
      </w:pPr>
      <w:r>
        <w:rPr>
          <w:i/>
          <w:iCs/>
          <w:u w:val="single"/>
        </w:rPr>
        <w:t>Nandi</w:t>
      </w:r>
      <w:r>
        <w:t>: Ukuba bendingekaze ngive ngamalungelo endinawo, abanye abantu ngaba bandiphatha ngendlela umalume awayendiphethe ngayo ndisesemncinane. Xa  singafunda ukuzimela, simele nabanye, sizakuphumelela ukuzenzela uluntu lwabantu abavuyela ukuhlonitshwa.</w:t>
      </w:r>
    </w:p>
    <w:p w:rsidR="00572A44" w:rsidRDefault="00572A44" w:rsidP="00154A36">
      <w:pPr>
        <w:jc w:val="both"/>
      </w:pPr>
    </w:p>
    <w:p w:rsidR="00572A44" w:rsidRDefault="00572A44" w:rsidP="00154A36">
      <w:pPr>
        <w:jc w:val="both"/>
      </w:pPr>
      <w:r>
        <w:t>Nantsi imibuzo esingayicinga:</w:t>
      </w:r>
    </w:p>
    <w:p w:rsidR="00572A44" w:rsidRDefault="00572A44" w:rsidP="00154A36">
      <w:pPr>
        <w:jc w:val="both"/>
      </w:pPr>
    </w:p>
    <w:p w:rsidR="00572A44" w:rsidRDefault="00572A44" w:rsidP="00154A36">
      <w:pPr>
        <w:shd w:val="clear" w:color="auto" w:fill="A0A0A0"/>
        <w:jc w:val="both"/>
        <w:rPr>
          <w:b/>
          <w:bCs/>
          <w:sz w:val="28"/>
          <w:szCs w:val="28"/>
        </w:rPr>
      </w:pPr>
    </w:p>
    <w:p w:rsidR="00572A44" w:rsidRPr="00577BEE" w:rsidRDefault="00572A44" w:rsidP="00154A36">
      <w:pPr>
        <w:shd w:val="clear" w:color="auto" w:fill="A0A0A0"/>
        <w:jc w:val="both"/>
        <w:rPr>
          <w:b/>
          <w:bCs/>
          <w:sz w:val="28"/>
          <w:szCs w:val="28"/>
        </w:rPr>
      </w:pPr>
      <w:r w:rsidRPr="00577BEE">
        <w:rPr>
          <w:b/>
          <w:bCs/>
          <w:sz w:val="28"/>
          <w:szCs w:val="28"/>
        </w:rPr>
        <w:t>Isahluko 8: Imibuzo</w:t>
      </w:r>
    </w:p>
    <w:p w:rsidR="00572A44" w:rsidRPr="00577BEE" w:rsidRDefault="00572A44" w:rsidP="00154A36">
      <w:pPr>
        <w:jc w:val="both"/>
        <w:rPr>
          <w:b/>
          <w:bCs/>
          <w:sz w:val="32"/>
          <w:szCs w:val="32"/>
        </w:rPr>
      </w:pPr>
    </w:p>
    <w:p w:rsidR="00572A44" w:rsidRDefault="00572A44" w:rsidP="00154A36">
      <w:pPr>
        <w:numPr>
          <w:ilvl w:val="0"/>
          <w:numId w:val="9"/>
        </w:numPr>
        <w:jc w:val="both"/>
      </w:pPr>
      <w:r>
        <w:t xml:space="preserve">Kokuphi ukufana kokuthathela phantsi abajongene nako nakuphi ukujongela phantsi ababhekene nako abakhubazekileyo, nabo abakuluntu abajongene ne-HIV/AIDS? Yintoni umahluko? </w:t>
      </w:r>
    </w:p>
    <w:p w:rsidR="00572A44" w:rsidRDefault="00572A44" w:rsidP="00154A36">
      <w:pPr>
        <w:numPr>
          <w:ilvl w:val="0"/>
          <w:numId w:val="9"/>
        </w:numPr>
        <w:jc w:val="both"/>
      </w:pPr>
      <w:r>
        <w:t xml:space="preserve">Singalusebenzisa kanjani ulwazi lwethu lokujongelwa phantsi njengabantu abakhubazekile, ukwamkela abo bantu sebephila ne-HIV/AIDS eluntwini? </w:t>
      </w:r>
    </w:p>
    <w:p w:rsidR="00572A44" w:rsidRDefault="00572A44" w:rsidP="00154A36">
      <w:pPr>
        <w:numPr>
          <w:ilvl w:val="0"/>
          <w:numId w:val="9"/>
        </w:numPr>
        <w:jc w:val="both"/>
      </w:pPr>
      <w:r>
        <w:t xml:space="preserve">Amanyathelo ethu thina ngabanye nemibutho yethu yabantu abakhubazekile sibeka ngaphandle abaphila ne-HIV/AIDS, singenza ntoni ukwamkela nokuxhasa </w:t>
      </w:r>
      <w:r>
        <w:rPr>
          <w:b/>
          <w:bCs/>
        </w:rPr>
        <w:t>PLWA</w:t>
      </w:r>
      <w:r>
        <w:t xml:space="preserve"> sisebenzele ukuphelisa oku kujongelwa phantsi eluntwini? </w:t>
      </w:r>
    </w:p>
    <w:p w:rsidR="00572A44" w:rsidRDefault="00572A44" w:rsidP="00154A36">
      <w:pPr>
        <w:numPr>
          <w:ilvl w:val="0"/>
          <w:numId w:val="9"/>
        </w:numPr>
        <w:jc w:val="both"/>
      </w:pPr>
      <w:r>
        <w:t xml:space="preserve">Ungathanda ukuba uphathwe kanjani xa kufumaniseka ukuba une-HIV? </w:t>
      </w:r>
    </w:p>
    <w:p w:rsidR="00572A44" w:rsidRDefault="00572A44" w:rsidP="00154A36">
      <w:pPr>
        <w:numPr>
          <w:ilvl w:val="0"/>
          <w:numId w:val="9"/>
        </w:numPr>
        <w:jc w:val="both"/>
      </w:pPr>
      <w:r>
        <w:t xml:space="preserve">Ingaba ukucalulwa okujongene nabantu abane-HIV/AIDS kuyafana okanye kohlukile koko kwakusenziwa ngabantu abamhlophe ngexesha localulo? </w:t>
      </w: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jc w:val="both"/>
      </w:pPr>
    </w:p>
    <w:p w:rsidR="00572A44" w:rsidRDefault="00572A44" w:rsidP="00154A36">
      <w:pPr>
        <w:shd w:val="clear" w:color="auto" w:fill="A0A0A0"/>
        <w:jc w:val="both"/>
        <w:rPr>
          <w:b/>
          <w:sz w:val="36"/>
          <w:szCs w:val="36"/>
        </w:rPr>
      </w:pPr>
    </w:p>
    <w:p w:rsidR="00572A44" w:rsidRPr="00577BEE" w:rsidRDefault="00572A44" w:rsidP="00154A36">
      <w:pPr>
        <w:shd w:val="clear" w:color="auto" w:fill="A0A0A0"/>
        <w:jc w:val="both"/>
        <w:rPr>
          <w:b/>
          <w:sz w:val="36"/>
          <w:szCs w:val="36"/>
        </w:rPr>
      </w:pPr>
      <w:r w:rsidRPr="00577BEE">
        <w:rPr>
          <w:b/>
          <w:sz w:val="36"/>
          <w:szCs w:val="36"/>
        </w:rPr>
        <w:t>ISAHLUKO 9</w:t>
      </w:r>
    </w:p>
    <w:p w:rsidR="00572A44" w:rsidRDefault="00572A44" w:rsidP="00154A36">
      <w:pPr>
        <w:jc w:val="both"/>
        <w:rPr>
          <w:b/>
          <w:bCs/>
          <w:sz w:val="32"/>
          <w:szCs w:val="32"/>
        </w:rPr>
      </w:pPr>
    </w:p>
    <w:p w:rsidR="00572A44" w:rsidRPr="00A427B4" w:rsidRDefault="00572A44" w:rsidP="00154A36">
      <w:pPr>
        <w:pStyle w:val="Default0"/>
        <w:jc w:val="both"/>
        <w:rPr>
          <w:rFonts w:cs="Times New Roman"/>
          <w:color w:val="auto"/>
          <w:sz w:val="28"/>
          <w:szCs w:val="28"/>
          <w:lang w:val="xh-ZA"/>
        </w:rPr>
      </w:pPr>
      <w:r>
        <w:rPr>
          <w:rFonts w:cs="Times New Roman"/>
          <w:color w:val="auto"/>
          <w:sz w:val="28"/>
          <w:szCs w:val="28"/>
          <w:lang w:val="xh-ZA"/>
        </w:rPr>
        <w:t>UkoSulelwa k</w:t>
      </w:r>
      <w:r w:rsidRPr="00A427B4">
        <w:rPr>
          <w:rFonts w:cs="Times New Roman"/>
          <w:color w:val="auto"/>
          <w:sz w:val="28"/>
          <w:szCs w:val="28"/>
          <w:lang w:val="xh-ZA"/>
        </w:rPr>
        <w:t>om</w:t>
      </w:r>
      <w:r>
        <w:rPr>
          <w:rFonts w:cs="Times New Roman"/>
          <w:color w:val="auto"/>
          <w:sz w:val="28"/>
          <w:szCs w:val="28"/>
          <w:lang w:val="xh-ZA"/>
        </w:rPr>
        <w:t>N</w:t>
      </w:r>
      <w:r w:rsidRPr="00A427B4">
        <w:rPr>
          <w:rFonts w:cs="Times New Roman"/>
          <w:color w:val="auto"/>
          <w:sz w:val="28"/>
          <w:szCs w:val="28"/>
          <w:lang w:val="xh-ZA"/>
        </w:rPr>
        <w:t xml:space="preserve">twana NguMama </w:t>
      </w:r>
    </w:p>
    <w:p w:rsidR="00572A44" w:rsidRPr="00A427B4" w:rsidRDefault="00572A44" w:rsidP="00154A36">
      <w:pPr>
        <w:pStyle w:val="Default0"/>
        <w:jc w:val="both"/>
        <w:rPr>
          <w:rFonts w:cs="Times New Roman"/>
          <w:color w:val="auto"/>
          <w:sz w:val="28"/>
          <w:szCs w:val="28"/>
          <w:lang w:val="xh-ZA"/>
        </w:rPr>
      </w:pPr>
      <w:r w:rsidRPr="00A427B4">
        <w:rPr>
          <w:rFonts w:cs="Times New Roman"/>
          <w:color w:val="auto"/>
          <w:sz w:val="28"/>
          <w:szCs w:val="28"/>
          <w:lang w:val="xh-ZA"/>
        </w:rPr>
        <w:t xml:space="preserve">(MTCT) </w:t>
      </w:r>
    </w:p>
    <w:p w:rsidR="00572A44" w:rsidRPr="00A427B4" w:rsidRDefault="00572A44" w:rsidP="00154A36">
      <w:pPr>
        <w:pStyle w:val="Default0"/>
        <w:numPr>
          <w:ilvl w:val="0"/>
          <w:numId w:val="68"/>
        </w:numPr>
        <w:ind w:left="720" w:hanging="360"/>
        <w:jc w:val="both"/>
        <w:rPr>
          <w:rFonts w:ascii="Futura XBlkCnIt BT" w:hAnsi="Futura XBlkCnIt BT" w:cs="Futura XBlkCnIt BT"/>
          <w:color w:val="auto"/>
          <w:sz w:val="28"/>
          <w:szCs w:val="28"/>
          <w:lang w:val="xh-ZA"/>
        </w:rPr>
      </w:pPr>
      <w:r w:rsidRPr="00A427B4">
        <w:rPr>
          <w:rFonts w:cs="Times New Roman"/>
          <w:color w:val="auto"/>
          <w:sz w:val="28"/>
          <w:szCs w:val="28"/>
          <w:lang w:val="xh-ZA"/>
        </w:rPr>
        <w:t xml:space="preserve">• </w:t>
      </w:r>
      <w:r w:rsidRPr="00A427B4">
        <w:rPr>
          <w:rFonts w:ascii="Futura XBlkCnIt BT" w:hAnsi="Futura XBlkCnIt BT" w:cs="Futura XBlkCnIt BT"/>
          <w:color w:val="auto"/>
          <w:sz w:val="28"/>
          <w:szCs w:val="28"/>
          <w:lang w:val="xh-ZA"/>
        </w:rPr>
        <w:t xml:space="preserve">Indlela i-HIV esuka ngayo kumama iye emntwaneni </w:t>
      </w:r>
    </w:p>
    <w:p w:rsidR="00572A44" w:rsidRPr="00A427B4" w:rsidRDefault="00572A44" w:rsidP="00154A36">
      <w:pPr>
        <w:pStyle w:val="Default0"/>
        <w:numPr>
          <w:ilvl w:val="0"/>
          <w:numId w:val="68"/>
        </w:numPr>
        <w:ind w:left="720" w:hanging="360"/>
        <w:jc w:val="both"/>
        <w:rPr>
          <w:rFonts w:ascii="Futura XBlkCnIt BT" w:hAnsi="Futura XBlkCnIt BT" w:cs="Futura XBlkCnIt BT"/>
          <w:color w:val="auto"/>
          <w:sz w:val="28"/>
          <w:szCs w:val="28"/>
          <w:lang w:val="xh-ZA"/>
        </w:rPr>
      </w:pPr>
      <w:r w:rsidRPr="00A427B4">
        <w:rPr>
          <w:rFonts w:ascii="Futura XBlkCnIt BT" w:hAnsi="Futura XBlkCnIt BT" w:cs="Futura XBlkCnIt BT"/>
          <w:color w:val="auto"/>
          <w:sz w:val="28"/>
          <w:szCs w:val="28"/>
          <w:lang w:val="xh-ZA"/>
        </w:rPr>
        <w:t>• Ukuthintela ukudluliselwa kwe-HIV isuka kumama isiya emntwaneni</w:t>
      </w:r>
    </w:p>
    <w:p w:rsidR="00572A44" w:rsidRPr="00A427B4" w:rsidRDefault="00572A44" w:rsidP="00154A36">
      <w:pPr>
        <w:pStyle w:val="Default0"/>
        <w:numPr>
          <w:ilvl w:val="0"/>
          <w:numId w:val="68"/>
        </w:numPr>
        <w:ind w:left="720" w:hanging="360"/>
        <w:jc w:val="both"/>
        <w:rPr>
          <w:rFonts w:ascii="Futura XBlkCnIt BT" w:hAnsi="Futura XBlkCnIt BT" w:cs="Futura XBlkCnIt BT"/>
          <w:color w:val="auto"/>
          <w:sz w:val="28"/>
          <w:szCs w:val="28"/>
          <w:lang w:val="xh-ZA"/>
        </w:rPr>
      </w:pPr>
      <w:r w:rsidRPr="00A427B4">
        <w:rPr>
          <w:rFonts w:ascii="Futura XBlkCnIt BT" w:hAnsi="Futura XBlkCnIt BT" w:cs="Futura XBlkCnIt BT"/>
          <w:color w:val="auto"/>
          <w:sz w:val="32"/>
          <w:szCs w:val="32"/>
          <w:lang w:val="xh-ZA"/>
        </w:rPr>
        <w:t xml:space="preserve">• </w:t>
      </w:r>
      <w:r w:rsidRPr="00A427B4">
        <w:rPr>
          <w:rFonts w:ascii="Futura XBlkCnIt BT" w:hAnsi="Futura XBlkCnIt BT" w:cs="Futura XBlkCnIt BT"/>
          <w:color w:val="auto"/>
          <w:sz w:val="28"/>
          <w:szCs w:val="28"/>
          <w:lang w:val="xh-ZA"/>
        </w:rPr>
        <w:t>Amalungelo Oomama</w:t>
      </w:r>
    </w:p>
    <w:p w:rsidR="00572A44" w:rsidRPr="00A427B4" w:rsidRDefault="00572A44" w:rsidP="00154A36">
      <w:pPr>
        <w:pStyle w:val="Default0"/>
        <w:jc w:val="both"/>
        <w:rPr>
          <w:rFonts w:ascii="Futura XBlkCnIt BT" w:hAnsi="Futura XBlkCnIt BT" w:cs="Futura XBlkCnIt BT"/>
          <w:color w:val="auto"/>
          <w:sz w:val="28"/>
          <w:szCs w:val="28"/>
          <w:lang w:val="xh-ZA"/>
        </w:rPr>
      </w:pPr>
    </w:p>
    <w:p w:rsidR="00572A44" w:rsidRPr="00A427B4" w:rsidRDefault="00572A44" w:rsidP="00154A36">
      <w:pPr>
        <w:pStyle w:val="Default0"/>
        <w:ind w:left="360" w:right="720"/>
        <w:jc w:val="both"/>
        <w:rPr>
          <w:rFonts w:ascii="Futura Hv BT" w:hAnsi="Futura Hv BT" w:cs="Futura Hv BT"/>
          <w:color w:val="auto"/>
          <w:sz w:val="20"/>
          <w:szCs w:val="20"/>
          <w:lang w:val="xh-ZA"/>
        </w:rPr>
      </w:pPr>
      <w:r w:rsidRPr="00A427B4">
        <w:rPr>
          <w:rFonts w:ascii="Futura Hv BT" w:hAnsi="Futura Hv BT" w:cs="Futura Hv BT"/>
          <w:i/>
          <w:iCs/>
          <w:color w:val="auto"/>
          <w:sz w:val="20"/>
          <w:szCs w:val="20"/>
          <w:lang w:val="xh-ZA"/>
        </w:rPr>
        <w:t xml:space="preserve">Amagama abalulekileyo </w:t>
      </w:r>
    </w:p>
    <w:p w:rsidR="00572A44" w:rsidRPr="00A427B4" w:rsidRDefault="00572A44" w:rsidP="00154A36">
      <w:pPr>
        <w:pStyle w:val="Default0"/>
        <w:ind w:left="360" w:right="720"/>
        <w:jc w:val="both"/>
        <w:rPr>
          <w:rFonts w:ascii="Futura Lt BT" w:hAnsi="Futura Lt BT" w:cs="Futura Lt BT"/>
          <w:color w:val="auto"/>
          <w:sz w:val="20"/>
          <w:szCs w:val="20"/>
          <w:lang w:val="xh-ZA"/>
        </w:rPr>
      </w:pPr>
      <w:r w:rsidRPr="00150AF4">
        <w:rPr>
          <w:rFonts w:ascii="Futura Hv BT" w:hAnsi="Futura Hv BT" w:cs="Futura Hv BT"/>
          <w:b/>
          <w:i/>
          <w:iCs/>
          <w:color w:val="auto"/>
          <w:sz w:val="20"/>
          <w:szCs w:val="20"/>
          <w:lang w:val="xh-ZA"/>
        </w:rPr>
        <w:t>I-PMTCT:</w:t>
      </w:r>
      <w:r w:rsidRPr="00A427B4">
        <w:rPr>
          <w:rFonts w:ascii="Futura Hv BT" w:hAnsi="Futura Hv BT" w:cs="Futura Hv BT"/>
          <w:i/>
          <w:iCs/>
          <w:color w:val="auto"/>
          <w:sz w:val="20"/>
          <w:szCs w:val="20"/>
          <w:lang w:val="xh-ZA"/>
        </w:rPr>
        <w:t xml:space="preserve"> </w:t>
      </w:r>
      <w:r w:rsidRPr="00A427B4">
        <w:rPr>
          <w:rFonts w:ascii="Futura Lt BT" w:hAnsi="Futura Lt BT" w:cs="Futura Lt BT"/>
          <w:i/>
          <w:iCs/>
          <w:color w:val="auto"/>
          <w:sz w:val="20"/>
          <w:szCs w:val="20"/>
          <w:lang w:val="xh-ZA"/>
        </w:rPr>
        <w:t xml:space="preserve">Ukuthintela Ukosulelwa Komntwana Ngumama. Kukho inkqubo karhulumente efumaneka mahala koomama baseMzantsi Afrika abane-HIV. Xa bebhaliswe kule nkqubo banikwa inkcazelo efunekayo, amayeza nobisi lwabantwana olufunekayo ukuze banciphise kakhulu amathuba okosulela okanye okudlulisela intsholongwane ye-HIV kusana lwabo. </w:t>
      </w:r>
    </w:p>
    <w:p w:rsidR="00572A44" w:rsidRPr="00A427B4" w:rsidRDefault="00572A44" w:rsidP="00154A36">
      <w:pPr>
        <w:pStyle w:val="Default0"/>
        <w:ind w:left="360" w:right="720"/>
        <w:jc w:val="both"/>
        <w:rPr>
          <w:rFonts w:ascii="Futura Lt BT" w:hAnsi="Futura Lt BT" w:cs="Futura Lt BT"/>
          <w:color w:val="auto"/>
          <w:sz w:val="20"/>
          <w:szCs w:val="20"/>
          <w:lang w:val="xh-ZA"/>
        </w:rPr>
      </w:pPr>
      <w:r w:rsidRPr="00150AF4">
        <w:rPr>
          <w:rFonts w:ascii="Futura Hv BT" w:hAnsi="Futura Hv BT" w:cs="Futura Hv BT"/>
          <w:b/>
          <w:i/>
          <w:iCs/>
          <w:color w:val="auto"/>
          <w:sz w:val="20"/>
          <w:szCs w:val="20"/>
          <w:lang w:val="xh-ZA"/>
        </w:rPr>
        <w:t>I-AZT:</w:t>
      </w:r>
      <w:r w:rsidRPr="00A427B4">
        <w:rPr>
          <w:rFonts w:ascii="Futura Hv BT" w:hAnsi="Futura Hv BT" w:cs="Futura Hv BT"/>
          <w:i/>
          <w:iCs/>
          <w:color w:val="auto"/>
          <w:sz w:val="20"/>
          <w:szCs w:val="20"/>
          <w:lang w:val="xh-ZA"/>
        </w:rPr>
        <w:t xml:space="preserve"> </w:t>
      </w:r>
      <w:r w:rsidRPr="00A427B4">
        <w:rPr>
          <w:rFonts w:ascii="Futura Lt BT" w:hAnsi="Futura Lt BT" w:cs="Futura Lt BT"/>
          <w:i/>
          <w:iCs/>
          <w:color w:val="auto"/>
          <w:sz w:val="20"/>
          <w:szCs w:val="20"/>
          <w:lang w:val="xh-ZA"/>
        </w:rPr>
        <w:t xml:space="preserve">Ikwabizwa ngokuba yi-Zidovudine. Eli liyeza le-antiretroviral (ARV – bona Isahluko 7) elilwa ne-HIV ngokuthintela i-HIV ukuba ingaziphindaphindi. Lelinye lamayeza anikwa oomama abakhulelweyo abane-HIV njengenxalenye yenkqubo ye-PMTCT. </w:t>
      </w:r>
    </w:p>
    <w:p w:rsidR="00572A44" w:rsidRPr="00A427B4" w:rsidRDefault="00572A44" w:rsidP="00154A36">
      <w:pPr>
        <w:pStyle w:val="Default0"/>
        <w:ind w:left="360" w:right="720"/>
        <w:jc w:val="both"/>
        <w:rPr>
          <w:rFonts w:ascii="Futura Lt BT" w:hAnsi="Futura Lt BT" w:cs="Futura Lt BT"/>
          <w:color w:val="auto"/>
          <w:sz w:val="20"/>
          <w:szCs w:val="20"/>
          <w:lang w:val="xh-ZA"/>
        </w:rPr>
      </w:pPr>
      <w:r w:rsidRPr="00A427B4">
        <w:rPr>
          <w:rFonts w:ascii="Futura Hv BT" w:hAnsi="Futura Hv BT" w:cs="Futura Hv BT"/>
          <w:i/>
          <w:iCs/>
          <w:color w:val="auto"/>
          <w:sz w:val="20"/>
          <w:szCs w:val="20"/>
          <w:lang w:val="xh-ZA"/>
        </w:rPr>
        <w:t xml:space="preserve">I-Nevaropine: </w:t>
      </w:r>
      <w:r w:rsidRPr="00A427B4">
        <w:rPr>
          <w:rFonts w:ascii="Futura Lt BT" w:hAnsi="Futura Lt BT" w:cs="Futura Lt BT"/>
          <w:i/>
          <w:iCs/>
          <w:color w:val="auto"/>
          <w:sz w:val="20"/>
          <w:szCs w:val="20"/>
          <w:lang w:val="xh-ZA"/>
        </w:rPr>
        <w:t>Yenye i-ARV esetyenziswa njengenxalenye yenkqubo ye-PMTCT.</w:t>
      </w:r>
    </w:p>
    <w:p w:rsidR="00572A44" w:rsidRPr="00A427B4" w:rsidRDefault="00572A44" w:rsidP="00154A36">
      <w:pPr>
        <w:pStyle w:val="Default0"/>
        <w:jc w:val="both"/>
        <w:rPr>
          <w:rFonts w:ascii="Futura MdCn BT" w:hAnsi="Futura MdCn BT" w:cs="Futura MdCn BT"/>
          <w:color w:val="auto"/>
          <w:lang w:val="xh-ZA"/>
        </w:rPr>
      </w:pPr>
      <w:r w:rsidRPr="00A427B4">
        <w:rPr>
          <w:rFonts w:ascii="Futura MdCn BT" w:hAnsi="Futura MdCn BT" w:cs="Futura MdCn BT"/>
          <w:color w:val="auto"/>
          <w:lang w:val="xh-ZA"/>
        </w:rPr>
        <w:t xml:space="preserve">Kusesibhedlele apho uVuyo eye kwikliniki yangaphambi kokubeleka kunye noNandi: </w:t>
      </w:r>
    </w:p>
    <w:p w:rsidR="00572A44" w:rsidRPr="00A427B4" w:rsidRDefault="00572A44" w:rsidP="00154A36">
      <w:pPr>
        <w:pStyle w:val="Default0"/>
        <w:jc w:val="both"/>
        <w:rPr>
          <w:rFonts w:ascii="Futura LtCn BT" w:hAnsi="Futura LtCn BT" w:cs="Futura LtCn BT"/>
          <w:color w:val="auto"/>
          <w:lang w:val="xh-ZA"/>
        </w:rPr>
      </w:pPr>
      <w:r w:rsidRPr="00A427B4">
        <w:rPr>
          <w:rFonts w:ascii="Futura MdCn BT" w:hAnsi="Futura MdCn BT" w:cs="Futura MdCn BT"/>
          <w:color w:val="auto"/>
          <w:lang w:val="xh-ZA"/>
        </w:rPr>
        <w:t xml:space="preserve">UVuyo: </w:t>
      </w:r>
      <w:r w:rsidRPr="00A427B4">
        <w:rPr>
          <w:rFonts w:ascii="Futura LtCn BT" w:hAnsi="Futura LtCn BT" w:cs="Futura LtCn BT"/>
          <w:color w:val="auto"/>
          <w:lang w:val="xh-ZA"/>
        </w:rPr>
        <w:t xml:space="preserve">(ebhekisa kumsebenzi wezempilo) “Khawutsho ke ngoku </w:t>
      </w:r>
      <w:r>
        <w:rPr>
          <w:rFonts w:ascii="Futura LtCn BT" w:hAnsi="Futura LtCn BT" w:cs="Futura LtCn BT"/>
          <w:color w:val="auto"/>
          <w:lang w:val="xh-ZA"/>
        </w:rPr>
        <w:t>mongikazi</w:t>
      </w:r>
      <w:r w:rsidRPr="00A427B4">
        <w:rPr>
          <w:rFonts w:ascii="Futura LtCn BT" w:hAnsi="Futura LtCn BT" w:cs="Futura LtCn BT"/>
          <w:color w:val="auto"/>
          <w:lang w:val="xh-ZA"/>
        </w:rPr>
        <w:t xml:space="preserve">, </w:t>
      </w:r>
      <w:r>
        <w:rPr>
          <w:rFonts w:ascii="Futura LtCn BT" w:hAnsi="Futura LtCn BT" w:cs="Futura LtCn BT"/>
          <w:color w:val="auto"/>
          <w:lang w:val="xh-ZA"/>
        </w:rPr>
        <w:t>i</w:t>
      </w:r>
      <w:r w:rsidRPr="00A427B4">
        <w:rPr>
          <w:rFonts w:ascii="Futura LtCn BT" w:hAnsi="Futura LtCn BT" w:cs="Futura LtCn BT"/>
          <w:color w:val="auto"/>
          <w:lang w:val="xh-ZA"/>
        </w:rPr>
        <w:t xml:space="preserve">ngaba </w:t>
      </w:r>
      <w:r>
        <w:rPr>
          <w:rFonts w:ascii="Futura LtCn BT" w:hAnsi="Futura LtCn BT" w:cs="Futura LtCn BT"/>
          <w:color w:val="auto"/>
          <w:lang w:val="xh-ZA"/>
        </w:rPr>
        <w:t>l</w:t>
      </w:r>
      <w:r w:rsidRPr="00A427B4">
        <w:rPr>
          <w:rFonts w:ascii="Futura LtCn BT" w:hAnsi="Futura LtCn BT" w:cs="Futura LtCn BT"/>
          <w:color w:val="auto"/>
          <w:lang w:val="xh-ZA"/>
        </w:rPr>
        <w:t>o</w:t>
      </w:r>
      <w:r>
        <w:rPr>
          <w:rFonts w:ascii="Futura LtCn BT" w:hAnsi="Futura LtCn BT" w:cs="Futura LtCn BT"/>
          <w:color w:val="auto"/>
          <w:lang w:val="xh-ZA"/>
        </w:rPr>
        <w:t xml:space="preserve"> </w:t>
      </w:r>
      <w:r w:rsidRPr="00A427B4">
        <w:rPr>
          <w:rFonts w:ascii="Futura LtCn BT" w:hAnsi="Futura LtCn BT" w:cs="Futura LtCn BT"/>
          <w:color w:val="auto"/>
          <w:lang w:val="xh-ZA"/>
        </w:rPr>
        <w:t xml:space="preserve">mntwana wosulelekile? Kuza kwenzeka ntoni ukuba wosulelekile? Andifuni kulahlekelwa ngumntwana wam, torho…” </w:t>
      </w:r>
    </w:p>
    <w:p w:rsidR="00572A44" w:rsidRPr="00A427B4" w:rsidRDefault="00572A44" w:rsidP="00154A36">
      <w:pPr>
        <w:pStyle w:val="Default0"/>
        <w:jc w:val="both"/>
        <w:rPr>
          <w:rFonts w:ascii="Futura LtCn BT" w:hAnsi="Futura LtCn BT" w:cs="Futura LtCn BT"/>
          <w:color w:val="auto"/>
          <w:lang w:val="xh-ZA"/>
        </w:rPr>
      </w:pPr>
      <w:r>
        <w:rPr>
          <w:rFonts w:ascii="Futura MdCn BT" w:hAnsi="Futura MdCn BT" w:cs="Futura MdCn BT"/>
          <w:color w:val="auto"/>
          <w:lang w:val="xh-ZA"/>
        </w:rPr>
        <w:t>Umsebenzi w</w:t>
      </w:r>
      <w:r w:rsidRPr="00A427B4">
        <w:rPr>
          <w:rFonts w:ascii="Futura MdCn BT" w:hAnsi="Futura MdCn BT" w:cs="Futura MdCn BT"/>
          <w:color w:val="auto"/>
          <w:lang w:val="xh-ZA"/>
        </w:rPr>
        <w:t>eze</w:t>
      </w:r>
      <w:r>
        <w:rPr>
          <w:rFonts w:ascii="Futura MdCn BT" w:hAnsi="Futura MdCn BT" w:cs="Futura MdCn BT"/>
          <w:color w:val="auto"/>
          <w:lang w:val="xh-ZA"/>
        </w:rPr>
        <w:t>M</w:t>
      </w:r>
      <w:r w:rsidRPr="00A427B4">
        <w:rPr>
          <w:rFonts w:ascii="Futura MdCn BT" w:hAnsi="Futura MdCn BT" w:cs="Futura MdCn BT"/>
          <w:color w:val="auto"/>
          <w:lang w:val="xh-ZA"/>
        </w:rPr>
        <w:t xml:space="preserve">pilo: </w:t>
      </w:r>
      <w:r w:rsidRPr="00A427B4">
        <w:rPr>
          <w:rFonts w:ascii="Futura LtCn BT" w:hAnsi="Futura LtCn BT" w:cs="Futura LtCn BT"/>
          <w:color w:val="auto"/>
          <w:lang w:val="xh-ZA"/>
        </w:rPr>
        <w:t>“Hayi, usana luphile qete kwaye alukosulelek</w:t>
      </w:r>
      <w:r>
        <w:rPr>
          <w:rFonts w:ascii="Futura LtCn BT" w:hAnsi="Futura LtCn BT" w:cs="Futura LtCn BT"/>
          <w:color w:val="auto"/>
          <w:lang w:val="xh-ZA"/>
        </w:rPr>
        <w:t>anga</w:t>
      </w:r>
      <w:r w:rsidRPr="00A427B4">
        <w:rPr>
          <w:rFonts w:ascii="Futura LtCn BT" w:hAnsi="Futura LtCn BT" w:cs="Futura LtCn BT"/>
          <w:color w:val="auto"/>
          <w:lang w:val="xh-ZA"/>
        </w:rPr>
        <w:t>. Amajoni omzimba walo asenamandla kodwa ke loo nto ayithethi kuthi aluyi kosuleleka. Ngethamsanqa sinenkqubo apha ekliniki enceda ekuthinteleni ukudluliselwa kwentsholongwane isuka kumama isiya kusana, ngoko iqabane lakho liya kungena kule nkqubo. Um</w:t>
      </w:r>
      <w:r>
        <w:rPr>
          <w:rFonts w:ascii="Futura LtCn BT" w:hAnsi="Futura LtCn BT" w:cs="Futura LtCn BT"/>
          <w:color w:val="auto"/>
          <w:lang w:val="xh-ZA"/>
        </w:rPr>
        <w:t>cebisi</w:t>
      </w:r>
      <w:r w:rsidRPr="00A427B4">
        <w:rPr>
          <w:rFonts w:ascii="Futura LtCn BT" w:hAnsi="Futura LtCn BT" w:cs="Futura LtCn BT"/>
          <w:color w:val="auto"/>
          <w:lang w:val="xh-ZA"/>
        </w:rPr>
        <w:t xml:space="preserve"> uya kubafundisa ngazo zonke iingozi zokosulelwa yi-HIV kwabantwana.” </w:t>
      </w:r>
    </w:p>
    <w:p w:rsidR="00572A44" w:rsidRDefault="00572A44" w:rsidP="00154A36">
      <w:pPr>
        <w:jc w:val="both"/>
      </w:pPr>
      <w:r w:rsidRPr="00A427B4">
        <w:rPr>
          <w:rFonts w:ascii="Futura MdCn BT" w:hAnsi="Futura MdCn BT" w:cs="Futura MdCn BT"/>
          <w:lang w:val="xh-ZA"/>
        </w:rPr>
        <w:t xml:space="preserve">UVuyo: </w:t>
      </w:r>
      <w:r w:rsidRPr="00A427B4">
        <w:rPr>
          <w:rFonts w:ascii="Futura LtCn BT" w:hAnsi="Futura LtCn BT" w:cs="Futura LtCn BT"/>
          <w:lang w:val="xh-ZA"/>
        </w:rPr>
        <w:t>(ephefumlela phezulu) “Whuuuuuh!!!…….kwatsho kwee qabu ndakuva loo nto, ngoku ndiziva bhetele.”</w:t>
      </w:r>
    </w:p>
    <w:p w:rsidR="00572A44" w:rsidRPr="00577BEE" w:rsidRDefault="00572A44" w:rsidP="00154A36">
      <w:pPr>
        <w:jc w:val="both"/>
      </w:pPr>
    </w:p>
    <w:p w:rsidR="00572A44" w:rsidRPr="00577BEE" w:rsidRDefault="00572A44" w:rsidP="00154A36">
      <w:pPr>
        <w:jc w:val="both"/>
      </w:pPr>
    </w:p>
    <w:p w:rsidR="00572A44" w:rsidRDefault="00572A44" w:rsidP="00154A36">
      <w:pPr>
        <w:jc w:val="both"/>
        <w:rPr>
          <w:b/>
          <w:bCs/>
          <w:sz w:val="28"/>
          <w:szCs w:val="28"/>
        </w:rPr>
      </w:pPr>
      <w:r>
        <w:rPr>
          <w:b/>
          <w:bCs/>
          <w:sz w:val="28"/>
          <w:szCs w:val="28"/>
        </w:rPr>
        <w:t>UKUKHULELWA</w:t>
      </w:r>
    </w:p>
    <w:p w:rsidR="00572A44" w:rsidRDefault="00572A44" w:rsidP="00154A36">
      <w:pPr>
        <w:jc w:val="both"/>
      </w:pPr>
    </w:p>
    <w:p w:rsidR="00572A44" w:rsidRPr="00A427B4" w:rsidRDefault="00572A44" w:rsidP="00154A36">
      <w:pPr>
        <w:pStyle w:val="Default0"/>
        <w:spacing w:after="120"/>
        <w:jc w:val="both"/>
        <w:rPr>
          <w:rFonts w:ascii="Futura Lt BT" w:hAnsi="Futura Lt BT" w:cs="Futura Lt BT"/>
          <w:color w:val="auto"/>
          <w:sz w:val="22"/>
          <w:szCs w:val="22"/>
          <w:lang w:val="xh-ZA"/>
        </w:rPr>
      </w:pPr>
      <w:r>
        <w:rPr>
          <w:rFonts w:ascii="Futura Lt BT" w:hAnsi="Futura Lt BT" w:cs="Futura Lt BT"/>
          <w:color w:val="auto"/>
          <w:sz w:val="22"/>
          <w:szCs w:val="22"/>
          <w:lang w:val="xh-ZA"/>
        </w:rPr>
        <w:t>L</w:t>
      </w:r>
      <w:r w:rsidRPr="00A427B4">
        <w:rPr>
          <w:rFonts w:ascii="Futura Lt BT" w:hAnsi="Futura Lt BT" w:cs="Futura Lt BT"/>
          <w:color w:val="auto"/>
          <w:sz w:val="22"/>
          <w:szCs w:val="22"/>
          <w:lang w:val="xh-ZA"/>
        </w:rPr>
        <w:t>ukhetho lwakho ukuba nomntwana okanye ukungabi naye. Unelungelo lo</w:t>
      </w:r>
      <w:r>
        <w:rPr>
          <w:rFonts w:ascii="Futura Lt BT" w:hAnsi="Futura Lt BT" w:cs="Futura Lt BT"/>
          <w:color w:val="auto"/>
          <w:sz w:val="22"/>
          <w:szCs w:val="22"/>
          <w:lang w:val="xh-ZA"/>
        </w:rPr>
        <w:t>kukhetha enoba une-HIV okanye aw</w:t>
      </w:r>
      <w:r w:rsidRPr="00A427B4">
        <w:rPr>
          <w:rFonts w:ascii="Futura Lt BT" w:hAnsi="Futura Lt BT" w:cs="Futura Lt BT"/>
          <w:color w:val="auto"/>
          <w:sz w:val="22"/>
          <w:szCs w:val="22"/>
          <w:lang w:val="xh-ZA"/>
        </w:rPr>
        <w:t xml:space="preserve">unayo </w:t>
      </w:r>
      <w:r>
        <w:rPr>
          <w:rFonts w:ascii="Futura Lt BT" w:hAnsi="Futura Lt BT" w:cs="Futura Lt BT"/>
          <w:color w:val="auto"/>
          <w:sz w:val="22"/>
          <w:szCs w:val="22"/>
          <w:lang w:val="xh-ZA"/>
        </w:rPr>
        <w:t>kwaye enoba unesiphene okanye aw</w:t>
      </w:r>
      <w:r w:rsidRPr="00A427B4">
        <w:rPr>
          <w:rFonts w:ascii="Futura Lt BT" w:hAnsi="Futura Lt BT" w:cs="Futura Lt BT"/>
          <w:color w:val="auto"/>
          <w:sz w:val="22"/>
          <w:szCs w:val="22"/>
          <w:lang w:val="xh-ZA"/>
        </w:rPr>
        <w:t xml:space="preserve">unaso. </w:t>
      </w:r>
    </w:p>
    <w:p w:rsidR="00572A44" w:rsidRPr="00A427B4" w:rsidRDefault="00572A44" w:rsidP="00154A36">
      <w:pPr>
        <w:pStyle w:val="Default0"/>
        <w:jc w:val="both"/>
        <w:rPr>
          <w:rFonts w:ascii="Futura Lt BT" w:hAnsi="Futura Lt BT" w:cs="Futura Lt BT"/>
          <w:color w:val="auto"/>
          <w:sz w:val="13"/>
          <w:szCs w:val="13"/>
          <w:lang w:val="xh-ZA"/>
        </w:rPr>
      </w:pPr>
      <w:r w:rsidRPr="00A427B4">
        <w:rPr>
          <w:rFonts w:ascii="Futura Lt BT" w:hAnsi="Futura Lt BT" w:cs="Futura Lt BT"/>
          <w:color w:val="auto"/>
          <w:sz w:val="22"/>
          <w:szCs w:val="22"/>
          <w:lang w:val="xh-ZA"/>
        </w:rPr>
        <w:t xml:space="preserve">Ngokwahlukileyo kuNandi, oneqabane elimxhasayo nelimkhathaleleyo, asingabo bonke </w:t>
      </w:r>
      <w:r>
        <w:rPr>
          <w:rFonts w:ascii="Futura Lt BT" w:hAnsi="Futura Lt BT" w:cs="Futura Lt BT"/>
          <w:color w:val="auto"/>
          <w:sz w:val="22"/>
          <w:szCs w:val="22"/>
          <w:lang w:val="xh-ZA"/>
        </w:rPr>
        <w:t>abasetyhini</w:t>
      </w:r>
      <w:r w:rsidRPr="00A427B4">
        <w:rPr>
          <w:rFonts w:ascii="Futura Lt BT" w:hAnsi="Futura Lt BT" w:cs="Futura Lt BT"/>
          <w:color w:val="auto"/>
          <w:sz w:val="22"/>
          <w:szCs w:val="22"/>
          <w:lang w:val="xh-ZA"/>
        </w:rPr>
        <w:t xml:space="preserve"> abagqiba kwelokuba bakhulelwe. Ukuba akufuni kuba nosana, kwaye ubona kuselithuba ukuba ukhulelwe, unokukuphelisa oko kukhulelwa (T.O.P.) Oko kuku</w:t>
      </w:r>
      <w:r>
        <w:rPr>
          <w:rFonts w:ascii="Futura Lt BT" w:hAnsi="Futura Lt BT" w:cs="Futura Lt BT"/>
          <w:color w:val="auto"/>
          <w:sz w:val="22"/>
          <w:szCs w:val="22"/>
          <w:lang w:val="xh-ZA"/>
        </w:rPr>
        <w:t>khupha isisu</w:t>
      </w:r>
      <w:r w:rsidRPr="00A427B4">
        <w:rPr>
          <w:rFonts w:ascii="Futura Lt BT" w:hAnsi="Futura Lt BT" w:cs="Futura Lt BT"/>
          <w:color w:val="auto"/>
          <w:sz w:val="22"/>
          <w:szCs w:val="22"/>
          <w:lang w:val="xh-ZA"/>
        </w:rPr>
        <w:t xml:space="preserve"> okwenziwa ngoogqirha ekliniki. Ukuba uneenyanga ezingaphezu kwezintathu ukhulelwe ixesha likushiyile. Ukuba ugula kakhulu unokuyenza loo</w:t>
      </w:r>
      <w:r>
        <w:rPr>
          <w:rFonts w:ascii="Futura Lt BT" w:hAnsi="Futura Lt BT" w:cs="Futura Lt BT"/>
          <w:color w:val="auto"/>
          <w:sz w:val="22"/>
          <w:szCs w:val="22"/>
          <w:lang w:val="xh-ZA"/>
        </w:rPr>
        <w:t xml:space="preserve"> nto</w:t>
      </w:r>
      <w:r w:rsidRPr="00A427B4">
        <w:rPr>
          <w:rFonts w:ascii="Futura Lt BT" w:hAnsi="Futura Lt BT" w:cs="Futura Lt BT"/>
          <w:color w:val="auto"/>
          <w:sz w:val="22"/>
          <w:szCs w:val="22"/>
          <w:lang w:val="xh-ZA"/>
        </w:rPr>
        <w:t xml:space="preserve"> de kube ziinyanga ezintlanu ukhulelwe. Ukuba sele ushiywe lixesha ukuba wenze i-T.O.P. yikhumbule loo nto ukuze ukwazi ukucebisa udade wenu oza emva kwakho.</w:t>
      </w:r>
      <w:r w:rsidRPr="00A427B4">
        <w:rPr>
          <w:rFonts w:ascii="Futura Lt BT" w:hAnsi="Futura Lt BT" w:cs="Futura Lt BT"/>
          <w:color w:val="auto"/>
          <w:sz w:val="13"/>
          <w:szCs w:val="13"/>
          <w:lang w:val="xh-ZA"/>
        </w:rPr>
        <w:t xml:space="preserve">lxv </w:t>
      </w:r>
    </w:p>
    <w:p w:rsidR="00572A44" w:rsidRPr="00577BEE" w:rsidRDefault="00572A44" w:rsidP="00154A36">
      <w:pPr>
        <w:jc w:val="both"/>
      </w:pPr>
      <w:r w:rsidRPr="00577BEE">
        <w:t xml:space="preserve">. </w:t>
      </w:r>
    </w:p>
    <w:p w:rsidR="00572A44" w:rsidRDefault="00572A44" w:rsidP="00154A36">
      <w:pPr>
        <w:jc w:val="both"/>
      </w:pPr>
    </w:p>
    <w:p w:rsidR="00572A44" w:rsidRDefault="00572A44" w:rsidP="00154A36">
      <w:pPr>
        <w:jc w:val="both"/>
      </w:pPr>
    </w:p>
    <w:p w:rsidR="00572A44" w:rsidRDefault="00572A44" w:rsidP="00154A36">
      <w:pPr>
        <w:ind w:left="180"/>
        <w:jc w:val="both"/>
        <w:rPr>
          <w:b/>
          <w:bCs/>
          <w:sz w:val="28"/>
          <w:szCs w:val="28"/>
        </w:rPr>
      </w:pPr>
      <w:r w:rsidRPr="00A04D27">
        <w:rPr>
          <w:b/>
          <w:bCs/>
          <w:noProof/>
          <w:sz w:val="28"/>
          <w:szCs w:val="28"/>
          <w:lang w:val="de-CH" w:eastAsia="ko-KR"/>
        </w:rPr>
        <w:pict>
          <v:shape id="Picture 55" o:spid="_x0000_i1079" type="#_x0000_t75" alt="image089" style="width:68.25pt;height:75.75pt;visibility:visible">
            <v:imagedata r:id="rId58" o:title=""/>
          </v:shape>
        </w:pict>
      </w:r>
    </w:p>
    <w:p w:rsidR="00572A44" w:rsidRPr="00A427B4" w:rsidRDefault="00572A44" w:rsidP="00154A36">
      <w:pPr>
        <w:pStyle w:val="Default0"/>
        <w:jc w:val="both"/>
        <w:rPr>
          <w:rFonts w:ascii="Futura Hv BT" w:hAnsi="Futura Hv BT" w:cs="Futura Hv BT"/>
          <w:color w:val="auto"/>
          <w:sz w:val="22"/>
          <w:szCs w:val="22"/>
          <w:lang w:val="xh-ZA"/>
        </w:rPr>
      </w:pPr>
      <w:r w:rsidRPr="00A427B4">
        <w:rPr>
          <w:rFonts w:ascii="Futura Hv BT" w:hAnsi="Futura Hv BT" w:cs="Futura Hv BT"/>
          <w:color w:val="auto"/>
          <w:sz w:val="22"/>
          <w:szCs w:val="22"/>
          <w:lang w:val="xh-ZA"/>
        </w:rPr>
        <w:t xml:space="preserve">Icebiso likaMama: </w:t>
      </w:r>
    </w:p>
    <w:p w:rsidR="00572A44" w:rsidRPr="00A427B4" w:rsidRDefault="00572A44" w:rsidP="00154A36">
      <w:pPr>
        <w:pStyle w:val="Default0"/>
        <w:ind w:left="1800" w:hanging="1800"/>
        <w:jc w:val="both"/>
        <w:rPr>
          <w:rFonts w:ascii="Futura Bk BT" w:hAnsi="Futura Bk BT" w:cs="Futura Bk BT"/>
          <w:color w:val="auto"/>
          <w:sz w:val="22"/>
          <w:szCs w:val="22"/>
          <w:lang w:val="xh-ZA"/>
        </w:rPr>
      </w:pPr>
      <w:r w:rsidRPr="00A427B4">
        <w:rPr>
          <w:rFonts w:ascii="Futura Bk BT" w:hAnsi="Futura Bk BT" w:cs="Futura Bk BT"/>
          <w:color w:val="auto"/>
          <w:sz w:val="22"/>
          <w:szCs w:val="22"/>
          <w:lang w:val="xh-ZA"/>
        </w:rPr>
        <w:t>U</w:t>
      </w:r>
      <w:r>
        <w:rPr>
          <w:rFonts w:ascii="Futura Bk BT" w:hAnsi="Futura Bk BT" w:cs="Futura Bk BT"/>
          <w:color w:val="auto"/>
          <w:sz w:val="22"/>
          <w:szCs w:val="22"/>
          <w:lang w:val="xh-ZA"/>
        </w:rPr>
        <w:t>ku</w:t>
      </w:r>
      <w:r w:rsidRPr="00A427B4">
        <w:rPr>
          <w:rFonts w:ascii="Futura Bk BT" w:hAnsi="Futura Bk BT" w:cs="Futura Bk BT"/>
          <w:color w:val="auto"/>
          <w:sz w:val="22"/>
          <w:szCs w:val="22"/>
          <w:lang w:val="xh-ZA"/>
        </w:rPr>
        <w:t>ba uzilungiselele, ukuba nosana ku</w:t>
      </w:r>
      <w:r>
        <w:rPr>
          <w:rFonts w:ascii="Futura Bk BT" w:hAnsi="Futura Bk BT" w:cs="Futura Bk BT"/>
          <w:color w:val="auto"/>
          <w:sz w:val="22"/>
          <w:szCs w:val="22"/>
          <w:lang w:val="xh-ZA"/>
        </w:rPr>
        <w:t>ngaba</w:t>
      </w:r>
      <w:r w:rsidRPr="00A427B4">
        <w:rPr>
          <w:rFonts w:ascii="Futura Bk BT" w:hAnsi="Futura Bk BT" w:cs="Futura Bk BT"/>
          <w:color w:val="auto"/>
          <w:sz w:val="22"/>
          <w:szCs w:val="22"/>
          <w:lang w:val="xh-ZA"/>
        </w:rPr>
        <w:t xml:space="preserve"> yinto enomvuzo nentle kungakhathaliseki ukuba unesiphene okanye i-HIV okanye akunjalo. Ko</w:t>
      </w:r>
      <w:r>
        <w:rPr>
          <w:rFonts w:ascii="Futura Bk BT" w:hAnsi="Futura Bk BT" w:cs="Futura Bk BT"/>
          <w:color w:val="auto"/>
          <w:sz w:val="22"/>
          <w:szCs w:val="22"/>
          <w:lang w:val="xh-ZA"/>
        </w:rPr>
        <w:t>dwa ke, kubalulekile uk</w:t>
      </w:r>
      <w:r w:rsidRPr="00A427B4">
        <w:rPr>
          <w:rFonts w:ascii="Futura Bk BT" w:hAnsi="Futura Bk BT" w:cs="Futura Bk BT"/>
          <w:color w:val="auto"/>
          <w:sz w:val="22"/>
          <w:szCs w:val="22"/>
          <w:lang w:val="xh-ZA"/>
        </w:rPr>
        <w:t>wenza ukhetho olunengqondo njengokuyeka ukutshaya nokusela utywala, ukuya kwikliniki yangaphambi kokubeleka ukuze uhlolwe nokuba nenxaxheba kwinkqubo ye-PMTCT ukuba une-HIV ukuze umntwana wakho umnike ithuba eli</w:t>
      </w:r>
      <w:r>
        <w:rPr>
          <w:rFonts w:ascii="Futura Bk BT" w:hAnsi="Futura Bk BT" w:cs="Futura Bk BT"/>
          <w:color w:val="auto"/>
          <w:sz w:val="22"/>
          <w:szCs w:val="22"/>
          <w:lang w:val="xh-ZA"/>
        </w:rPr>
        <w:t>ngcono</w:t>
      </w:r>
      <w:r w:rsidRPr="00A427B4">
        <w:rPr>
          <w:rFonts w:ascii="Futura Bk BT" w:hAnsi="Futura Bk BT" w:cs="Futura Bk BT"/>
          <w:color w:val="auto"/>
          <w:sz w:val="22"/>
          <w:szCs w:val="22"/>
          <w:lang w:val="xh-ZA"/>
        </w:rPr>
        <w:t xml:space="preserve">. </w:t>
      </w:r>
    </w:p>
    <w:p w:rsidR="00572A44" w:rsidRPr="00A427B4" w:rsidRDefault="00572A44" w:rsidP="00154A36">
      <w:pPr>
        <w:pStyle w:val="Default0"/>
        <w:jc w:val="both"/>
        <w:rPr>
          <w:rFonts w:ascii="Futura Lt BT" w:hAnsi="Futura Lt BT" w:cs="Futura Lt BT"/>
          <w:color w:val="auto"/>
          <w:sz w:val="22"/>
          <w:szCs w:val="22"/>
          <w:lang w:val="xh-ZA"/>
        </w:rPr>
      </w:pPr>
      <w:r>
        <w:rPr>
          <w:rFonts w:ascii="Futura Lt BT" w:hAnsi="Futura Lt BT" w:cs="Futura Lt BT"/>
          <w:color w:val="auto"/>
          <w:sz w:val="22"/>
          <w:szCs w:val="22"/>
          <w:lang w:val="xh-ZA"/>
        </w:rPr>
        <w:t>I</w:t>
      </w:r>
      <w:r w:rsidRPr="00A427B4">
        <w:rPr>
          <w:rFonts w:ascii="Futura Lt BT" w:hAnsi="Futura Lt BT" w:cs="Futura Lt BT"/>
          <w:color w:val="auto"/>
          <w:sz w:val="22"/>
          <w:szCs w:val="22"/>
          <w:lang w:val="xh-ZA"/>
        </w:rPr>
        <w:t>-HIV inokud</w:t>
      </w:r>
      <w:r>
        <w:rPr>
          <w:rFonts w:ascii="Futura Lt BT" w:hAnsi="Futura Lt BT" w:cs="Futura Lt BT"/>
          <w:color w:val="auto"/>
          <w:sz w:val="22"/>
          <w:szCs w:val="22"/>
          <w:lang w:val="xh-ZA"/>
        </w:rPr>
        <w:t>l</w:t>
      </w:r>
      <w:r w:rsidRPr="00A427B4">
        <w:rPr>
          <w:rFonts w:ascii="Futura Lt BT" w:hAnsi="Futura Lt BT" w:cs="Futura Lt BT"/>
          <w:color w:val="auto"/>
          <w:sz w:val="22"/>
          <w:szCs w:val="22"/>
          <w:lang w:val="xh-ZA"/>
        </w:rPr>
        <w:t xml:space="preserve">uliselwa kusana ebudeni bokukhulelwa, ebudeni bokubeleka naxa encanciswa, kufuneka sicinge ngeyona ndlela ilungileyo yokunyanga kuwo onke la manqanaba: </w:t>
      </w:r>
      <w:r w:rsidRPr="00A427B4">
        <w:rPr>
          <w:rFonts w:ascii="Futura Lt BT" w:hAnsi="Futura Lt BT" w:cs="Futura Lt BT"/>
          <w:color w:val="auto"/>
          <w:position w:val="6"/>
          <w:sz w:val="22"/>
          <w:szCs w:val="22"/>
          <w:vertAlign w:val="superscript"/>
          <w:lang w:val="xh-ZA"/>
        </w:rPr>
        <w:t>lxvi</w:t>
      </w:r>
    </w:p>
    <w:p w:rsidR="00572A44" w:rsidRPr="00A427B4" w:rsidRDefault="00572A44" w:rsidP="00154A36">
      <w:pPr>
        <w:pStyle w:val="Default0"/>
        <w:spacing w:before="100" w:after="120"/>
        <w:jc w:val="both"/>
        <w:rPr>
          <w:rFonts w:ascii="Futura Md BT" w:hAnsi="Futura Md BT" w:cs="Futura Md BT"/>
          <w:color w:val="auto"/>
          <w:lang w:val="xh-ZA"/>
        </w:rPr>
      </w:pPr>
      <w:r w:rsidRPr="00A427B4">
        <w:rPr>
          <w:rFonts w:ascii="Futura Md BT" w:hAnsi="Futura Md BT" w:cs="Futura Md BT"/>
          <w:color w:val="auto"/>
          <w:lang w:val="xh-ZA"/>
        </w:rPr>
        <w:t xml:space="preserve">Ebudeni bokukhulelwa: </w:t>
      </w:r>
    </w:p>
    <w:p w:rsidR="00572A44" w:rsidRPr="00A427B4" w:rsidRDefault="00572A44" w:rsidP="00154A36">
      <w:pPr>
        <w:pStyle w:val="Default0"/>
        <w:spacing w:before="100" w:after="12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Zimbalwa iintsana ezosulelwa ebudeni bokukhulelwa ngokwako. Kodwa ke, indlela ophila ngayo ubomi bakho ngexesha okhulelwe ngalo inokunceda ekunciphiseni ingozi ebudeni bokubeleka okanye ukuncacisa. Eli lixesha apho kubaluleke kakhulu ukutya kakuhle, ukuzigcina usempilweni nokuphepha ukuphinda wosulelwe yi-HIV. Unelungelo lokucela nelokunikwa inkcazo ngeengozi nangeenzuzo zako nakuphi na ukuhlolwa kokukhula kosana esibelekweni.</w:t>
      </w:r>
    </w:p>
    <w:p w:rsidR="00572A44" w:rsidRPr="00A427B4" w:rsidRDefault="00572A44" w:rsidP="00154A36">
      <w:pPr>
        <w:pStyle w:val="Default0"/>
        <w:spacing w:before="100" w:after="12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Amandla akho okulwa izigulo afanele ahlolwe hleze kuthi kanti kufuneka ufumane amayeza athintela izifo ezininzi ezinokuhlasela abantu abane-HIV. Ufanele unyangwe ngokukhawuleza ukuba uyosuleleka, ukuze uphephe ukwenzakalisa usana olusakhulayo. </w:t>
      </w:r>
    </w:p>
    <w:p w:rsidR="00572A44" w:rsidRPr="00A427B4" w:rsidRDefault="00572A44" w:rsidP="00154A36">
      <w:pPr>
        <w:jc w:val="both"/>
        <w:rPr>
          <w:rFonts w:ascii="Futura Lt BT" w:hAnsi="Futura Lt BT" w:cs="Futura Lt BT"/>
          <w:sz w:val="22"/>
          <w:szCs w:val="22"/>
          <w:lang w:val="xh-ZA"/>
        </w:rPr>
        <w:sectPr w:rsidR="00572A44" w:rsidRPr="00A427B4">
          <w:pgSz w:w="12240" w:h="15840"/>
          <w:pgMar w:top="1440" w:right="1800" w:bottom="1440" w:left="1800" w:header="720" w:footer="720" w:gutter="0"/>
          <w:cols w:space="720"/>
        </w:sectPr>
      </w:pPr>
    </w:p>
    <w:p w:rsidR="00572A44" w:rsidRPr="00A427B4" w:rsidRDefault="00572A44" w:rsidP="00154A36">
      <w:pPr>
        <w:pStyle w:val="Default0"/>
        <w:spacing w:before="100" w:after="120"/>
        <w:jc w:val="both"/>
        <w:rPr>
          <w:rFonts w:ascii="Futura Lt BT" w:hAnsi="Futura Lt BT" w:cs="Futura Lt BT"/>
          <w:color w:val="auto"/>
          <w:lang w:val="xh-ZA"/>
        </w:rPr>
      </w:pPr>
      <w:r w:rsidRPr="00A427B4">
        <w:rPr>
          <w:rFonts w:ascii="Futura Lt BT" w:hAnsi="Futura Lt BT" w:cs="Futura Lt BT"/>
          <w:color w:val="auto"/>
          <w:lang w:val="xh-ZA"/>
        </w:rPr>
        <w:t xml:space="preserve">Kufuneka unikwe inkcazo engokubaluleka kokutya kakuhle. Ukutya izinto ezingenasondlo nokutyeba kunokwandisa amathuba okufumana umntwana ngaphambi kwexesha okanye okuba nomntwana onobunzima obungaphantsi kobuqhelekileyo, nto leyo eya kukhulisa amathuba okudlulisela i-HIV. </w:t>
      </w:r>
    </w:p>
    <w:p w:rsidR="00572A44" w:rsidRPr="00A427B4" w:rsidRDefault="00572A44" w:rsidP="00154A36">
      <w:pPr>
        <w:pStyle w:val="Default0"/>
        <w:spacing w:before="100" w:after="12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Kufuneka uxelelwe zonke iingozi neenzuzo ezaziwayo zalo naluphi na unyango olunikwayo. </w:t>
      </w:r>
    </w:p>
    <w:p w:rsidR="00572A44" w:rsidRPr="00A427B4" w:rsidRDefault="00572A44" w:rsidP="00154A36">
      <w:pPr>
        <w:pStyle w:val="Default0"/>
        <w:spacing w:before="100" w:after="120"/>
        <w:jc w:val="both"/>
        <w:rPr>
          <w:rFonts w:ascii="Futura Hv BT" w:hAnsi="Futura Hv BT" w:cs="Futura Hv BT"/>
          <w:color w:val="auto"/>
          <w:lang w:val="xh-ZA"/>
        </w:rPr>
      </w:pPr>
      <w:r w:rsidRPr="00A427B4">
        <w:rPr>
          <w:rFonts w:ascii="Futura Hv BT" w:hAnsi="Futura Hv BT" w:cs="Futura Hv BT"/>
          <w:color w:val="auto"/>
          <w:lang w:val="xh-ZA"/>
        </w:rPr>
        <w:t xml:space="preserve">Ukubeleka </w:t>
      </w:r>
    </w:p>
    <w:p w:rsidR="00572A44" w:rsidRPr="00A427B4" w:rsidRDefault="00572A44" w:rsidP="00154A36">
      <w:pPr>
        <w:pStyle w:val="Default0"/>
        <w:spacing w:before="100" w:after="120"/>
        <w:jc w:val="both"/>
        <w:rPr>
          <w:rFonts w:ascii="Futura Lt BT" w:hAnsi="Futura Lt BT" w:cs="Futura Lt BT"/>
          <w:color w:val="auto"/>
          <w:lang w:val="xh-ZA"/>
        </w:rPr>
      </w:pPr>
      <w:r w:rsidRPr="00A427B4">
        <w:rPr>
          <w:rFonts w:ascii="Futura Lt BT" w:hAnsi="Futura Lt BT" w:cs="Futura Lt BT"/>
          <w:color w:val="auto"/>
          <w:lang w:val="xh-ZA"/>
        </w:rPr>
        <w:t xml:space="preserve">Ukusebenzisa amayeza athintela ukosulelwa komntwana ngunina kunokuwanciphisa amathuba okosulela usana lwakho aye kutsho kufutshane nama-50%. </w:t>
      </w:r>
    </w:p>
    <w:p w:rsidR="00572A44" w:rsidRPr="00A427B4" w:rsidRDefault="00572A44" w:rsidP="00154A36">
      <w:pPr>
        <w:pStyle w:val="Default0"/>
        <w:spacing w:before="100" w:after="120"/>
        <w:ind w:left="840"/>
        <w:jc w:val="both"/>
        <w:rPr>
          <w:rFonts w:ascii="Futura Md BT" w:hAnsi="Futura Md BT" w:cs="Futura Md BT"/>
          <w:color w:val="auto"/>
          <w:sz w:val="22"/>
          <w:szCs w:val="22"/>
          <w:lang w:val="xh-ZA"/>
        </w:rPr>
      </w:pPr>
      <w:r w:rsidRPr="00A427B4">
        <w:rPr>
          <w:rFonts w:ascii="Futura Md BT" w:hAnsi="Futura Md BT" w:cs="Futura Md BT"/>
          <w:color w:val="auto"/>
          <w:sz w:val="22"/>
          <w:szCs w:val="22"/>
          <w:lang w:val="xh-ZA"/>
        </w:rPr>
        <w:t xml:space="preserve">Unyango olunconyelwayo sithethanje ukuze kuthintelwe ukosulelwa komntwana ngunina lolu: </w:t>
      </w:r>
    </w:p>
    <w:p w:rsidR="00572A44" w:rsidRPr="00A427B4" w:rsidRDefault="00572A44" w:rsidP="00154A36">
      <w:pPr>
        <w:pStyle w:val="Default0"/>
        <w:numPr>
          <w:ilvl w:val="0"/>
          <w:numId w:val="69"/>
        </w:numPr>
        <w:spacing w:after="120"/>
        <w:ind w:left="1200" w:hanging="360"/>
        <w:jc w:val="both"/>
        <w:rPr>
          <w:rFonts w:ascii="Futura Lt BT" w:hAnsi="Futura Lt BT" w:cs="Futura Lt BT"/>
          <w:color w:val="auto"/>
          <w:sz w:val="22"/>
          <w:szCs w:val="22"/>
          <w:lang w:val="xh-ZA"/>
        </w:rPr>
      </w:pPr>
      <w:r w:rsidRPr="00A427B4">
        <w:rPr>
          <w:rFonts w:ascii="Futura Md BT" w:hAnsi="Futura Md BT" w:cs="Futura Md BT"/>
          <w:color w:val="auto"/>
          <w:sz w:val="22"/>
          <w:szCs w:val="22"/>
          <w:lang w:val="xh-ZA"/>
        </w:rPr>
        <w:t xml:space="preserve">• I-AZT (Zidovudine): </w:t>
      </w:r>
      <w:r w:rsidRPr="00A427B4">
        <w:rPr>
          <w:rFonts w:ascii="Futura Lt BT" w:hAnsi="Futura Lt BT" w:cs="Futura Lt BT"/>
          <w:color w:val="auto"/>
          <w:sz w:val="22"/>
          <w:szCs w:val="22"/>
          <w:lang w:val="xh-ZA"/>
        </w:rPr>
        <w:t xml:space="preserve">Umlinganiselo wama-300mg uwunikwa kabini ngosuku ukususela kwiiveki ezingama-36 ukhulelwe. La mayeza uyawasela. Xa ubeleka umele unikwe ama-300mg qho emva kweeyure ezi-3. Usana lwakho lufanele lunikwe umlinganiselo ongamanzi we-4mg/kg, kabini ngosuku kangangeentsuku ezisi-7. </w:t>
      </w:r>
    </w:p>
    <w:p w:rsidR="00572A44" w:rsidRPr="00A427B4" w:rsidRDefault="00572A44" w:rsidP="00154A36">
      <w:pPr>
        <w:pStyle w:val="Default0"/>
        <w:numPr>
          <w:ilvl w:val="0"/>
          <w:numId w:val="69"/>
        </w:numPr>
        <w:spacing w:after="120"/>
        <w:ind w:left="1200" w:hanging="36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I-</w:t>
      </w:r>
      <w:r w:rsidRPr="00A427B4">
        <w:rPr>
          <w:rFonts w:ascii="Futura Md BT" w:hAnsi="Futura Md BT" w:cs="Futura Md BT"/>
          <w:color w:val="auto"/>
          <w:sz w:val="22"/>
          <w:szCs w:val="22"/>
          <w:lang w:val="xh-ZA"/>
        </w:rPr>
        <w:t>Nevirapine: Sithethanje olu lolona nyango lungabizi kakhulu emalini noluphumelelayo</w:t>
      </w:r>
      <w:r w:rsidRPr="00A427B4">
        <w:rPr>
          <w:rFonts w:ascii="Futura Lt BT" w:hAnsi="Futura Lt BT" w:cs="Futura Lt BT"/>
          <w:color w:val="auto"/>
          <w:sz w:val="22"/>
          <w:szCs w:val="22"/>
          <w:lang w:val="xh-ZA"/>
        </w:rPr>
        <w:t xml:space="preserve">. Umlinganiselo omnye wama-200mg uwunikwa xa uqalisa ukubeleka kuze emva koko kunikwe usana lwakho isiraphu yeNevirapine ezii-0,6 mls (2mg/kg) kwiiyure ezingama-72 luzelwe. </w:t>
      </w:r>
    </w:p>
    <w:p w:rsidR="00572A44" w:rsidRPr="00A427B4" w:rsidRDefault="00572A44" w:rsidP="00154A36">
      <w:pPr>
        <w:pStyle w:val="Default0"/>
        <w:numPr>
          <w:ilvl w:val="0"/>
          <w:numId w:val="69"/>
        </w:numPr>
        <w:spacing w:after="120"/>
        <w:ind w:left="1200" w:hanging="360"/>
        <w:jc w:val="both"/>
        <w:rPr>
          <w:rFonts w:ascii="Futura Md BT" w:hAnsi="Futura Md BT" w:cs="Futura Md BT"/>
          <w:color w:val="auto"/>
          <w:sz w:val="22"/>
          <w:szCs w:val="22"/>
          <w:lang w:val="xh-ZA"/>
        </w:rPr>
      </w:pPr>
      <w:r w:rsidRPr="00A427B4">
        <w:rPr>
          <w:rFonts w:ascii="Futura Lt BT" w:hAnsi="Futura Lt BT" w:cs="Futura Lt BT"/>
          <w:color w:val="auto"/>
          <w:sz w:val="22"/>
          <w:szCs w:val="22"/>
          <w:lang w:val="xh-ZA"/>
        </w:rPr>
        <w:t>• Omabini la mayeza akayongozi kuwe nakumntwana wakho, kwaye abhalisiwe kweli loMzantsi Afrika</w:t>
      </w:r>
      <w:r w:rsidRPr="00A427B4">
        <w:rPr>
          <w:rFonts w:ascii="Futura Md BT" w:hAnsi="Futura Md BT" w:cs="Futura Md BT"/>
          <w:color w:val="auto"/>
          <w:sz w:val="22"/>
          <w:szCs w:val="22"/>
          <w:lang w:val="xh-ZA"/>
        </w:rPr>
        <w:t xml:space="preserve">. </w:t>
      </w:r>
    </w:p>
    <w:p w:rsidR="00572A44" w:rsidRPr="00A427B4" w:rsidRDefault="00572A44" w:rsidP="00154A36">
      <w:pPr>
        <w:pStyle w:val="Default0"/>
        <w:numPr>
          <w:ilvl w:val="0"/>
          <w:numId w:val="69"/>
        </w:numPr>
        <w:spacing w:after="120"/>
        <w:ind w:left="1200" w:hanging="360"/>
        <w:jc w:val="both"/>
        <w:rPr>
          <w:rFonts w:ascii="Futura Md BT" w:hAnsi="Futura Md BT" w:cs="Futura Md BT"/>
          <w:color w:val="auto"/>
          <w:sz w:val="22"/>
          <w:szCs w:val="22"/>
          <w:lang w:val="xh-ZA"/>
        </w:rPr>
      </w:pPr>
      <w:r w:rsidRPr="00A427B4">
        <w:rPr>
          <w:rFonts w:ascii="Futura Md BT" w:hAnsi="Futura Md BT" w:cs="Futura Md BT"/>
          <w:color w:val="auto"/>
          <w:sz w:val="22"/>
          <w:szCs w:val="22"/>
          <w:lang w:val="xh-ZA"/>
        </w:rPr>
        <w:t xml:space="preserve">• Kubalulekile ukuphawula ukuba la mayeza akakuthinteli ngokupheleleyo ukosulelwa komntwana wakho kodwa anciphisa ingozi. Umele uthathe isigqibo sokuba uwasebenzise okanye ungawasebenzisi </w:t>
      </w:r>
    </w:p>
    <w:p w:rsidR="00572A44" w:rsidRPr="00A427B4" w:rsidRDefault="00572A44" w:rsidP="00154A36">
      <w:pPr>
        <w:pStyle w:val="Default0"/>
        <w:numPr>
          <w:ilvl w:val="0"/>
          <w:numId w:val="69"/>
        </w:numPr>
        <w:spacing w:after="120"/>
        <w:ind w:left="1200" w:hanging="360"/>
        <w:jc w:val="both"/>
        <w:rPr>
          <w:rFonts w:ascii="Futura Md BT" w:hAnsi="Futura Md BT" w:cs="Futura Md BT"/>
          <w:color w:val="auto"/>
          <w:sz w:val="22"/>
          <w:szCs w:val="22"/>
          <w:lang w:val="xh-ZA"/>
        </w:rPr>
      </w:pPr>
      <w:r w:rsidRPr="00A427B4">
        <w:rPr>
          <w:rFonts w:ascii="Futura Md BT" w:hAnsi="Futura Md BT" w:cs="Futura Md BT"/>
          <w:color w:val="auto"/>
          <w:lang w:val="xh-ZA"/>
        </w:rPr>
        <w:t xml:space="preserve">• </w:t>
      </w:r>
      <w:r w:rsidRPr="00A427B4">
        <w:rPr>
          <w:rFonts w:ascii="Futura Md BT" w:hAnsi="Futura Md BT" w:cs="Futura Md BT"/>
          <w:color w:val="auto"/>
          <w:sz w:val="22"/>
          <w:szCs w:val="22"/>
          <w:lang w:val="xh-ZA"/>
        </w:rPr>
        <w:t>Kwanokuba uyawathatha la mayeza, isekho ingozi yokuba usana lwakho losulelwe ngokuncancisa. Thetha nogqirha wakho okanye no</w:t>
      </w:r>
      <w:r>
        <w:rPr>
          <w:rFonts w:ascii="Futura Md BT" w:hAnsi="Futura Md BT" w:cs="Futura Md BT"/>
          <w:color w:val="auto"/>
          <w:sz w:val="22"/>
          <w:szCs w:val="22"/>
          <w:lang w:val="xh-ZA"/>
        </w:rPr>
        <w:t>mongikazi</w:t>
      </w:r>
      <w:r w:rsidRPr="00A427B4">
        <w:rPr>
          <w:rFonts w:ascii="Futura Md BT" w:hAnsi="Futura Md BT" w:cs="Futura Md BT"/>
          <w:color w:val="auto"/>
          <w:sz w:val="22"/>
          <w:szCs w:val="22"/>
          <w:lang w:val="xh-ZA"/>
        </w:rPr>
        <w:t xml:space="preserve"> ngeendlela ezikhuselekileyo zokutyisa usana lwakho.</w:t>
      </w:r>
    </w:p>
    <w:p w:rsidR="00572A44" w:rsidRPr="00A427B4" w:rsidRDefault="00572A44" w:rsidP="00154A36">
      <w:pPr>
        <w:pStyle w:val="Default0"/>
        <w:jc w:val="both"/>
        <w:rPr>
          <w:rFonts w:ascii="Futura Md BT" w:hAnsi="Futura Md BT" w:cs="Futura Md BT"/>
          <w:color w:val="auto"/>
          <w:sz w:val="22"/>
          <w:szCs w:val="22"/>
          <w:lang w:val="xh-ZA"/>
        </w:rPr>
      </w:pPr>
    </w:p>
    <w:p w:rsidR="00572A44" w:rsidRPr="00A427B4" w:rsidRDefault="00572A44" w:rsidP="00154A36">
      <w:pPr>
        <w:pStyle w:val="Default0"/>
        <w:spacing w:before="100" w:after="120"/>
        <w:jc w:val="both"/>
        <w:rPr>
          <w:rFonts w:ascii="Futura Hv BT" w:hAnsi="Futura Hv BT" w:cs="Futura Hv BT"/>
          <w:color w:val="auto"/>
          <w:lang w:val="xh-ZA"/>
        </w:rPr>
      </w:pPr>
      <w:r w:rsidRPr="00A427B4">
        <w:rPr>
          <w:rFonts w:ascii="Futura Hv BT" w:hAnsi="Futura Hv BT" w:cs="Futura Hv BT"/>
          <w:color w:val="auto"/>
          <w:lang w:val="xh-ZA"/>
        </w:rPr>
        <w:t xml:space="preserve">Emva kokuba usana luzelwe </w:t>
      </w:r>
    </w:p>
    <w:p w:rsidR="00572A44" w:rsidRPr="00A427B4" w:rsidRDefault="00572A44" w:rsidP="00154A36">
      <w:pPr>
        <w:pStyle w:val="Default0"/>
        <w:spacing w:after="120"/>
        <w:jc w:val="both"/>
        <w:rPr>
          <w:rFonts w:ascii="Futura Lt BT" w:hAnsi="Futura Lt BT" w:cs="Futura Lt BT"/>
          <w:color w:val="auto"/>
          <w:lang w:val="xh-ZA"/>
        </w:rPr>
      </w:pPr>
      <w:r w:rsidRPr="00A427B4">
        <w:rPr>
          <w:rFonts w:ascii="Futura Lt BT" w:hAnsi="Futura Lt BT" w:cs="Futura Lt BT"/>
          <w:color w:val="auto"/>
          <w:lang w:val="xh-ZA"/>
        </w:rPr>
        <w:t>Ukuba</w:t>
      </w:r>
      <w:r>
        <w:rPr>
          <w:rFonts w:ascii="Futura Lt BT" w:hAnsi="Futura Lt BT" w:cs="Futura Lt BT"/>
          <w:color w:val="auto"/>
          <w:lang w:val="xh-ZA"/>
        </w:rPr>
        <w:t xml:space="preserve"> une-HIV, usana lwakho k</w:t>
      </w:r>
      <w:r w:rsidRPr="00A427B4">
        <w:rPr>
          <w:rFonts w:ascii="Futura Lt BT" w:hAnsi="Futura Lt BT" w:cs="Futura Lt BT"/>
          <w:color w:val="auto"/>
          <w:lang w:val="xh-ZA"/>
        </w:rPr>
        <w:t xml:space="preserve">ufanele lunikwe iyeza </w:t>
      </w:r>
      <w:r>
        <w:rPr>
          <w:rFonts w:ascii="Futura Lt BT" w:hAnsi="Futura Lt BT" w:cs="Futura Lt BT"/>
          <w:color w:val="auto"/>
          <w:lang w:val="xh-ZA"/>
        </w:rPr>
        <w:t>ekuthiwa</w:t>
      </w:r>
      <w:r w:rsidRPr="00A427B4">
        <w:rPr>
          <w:rFonts w:ascii="Futura Lt BT" w:hAnsi="Futura Lt BT" w:cs="Futura Lt BT"/>
          <w:color w:val="auto"/>
          <w:lang w:val="xh-ZA"/>
        </w:rPr>
        <w:t xml:space="preserve"> yi-</w:t>
      </w:r>
      <w:r w:rsidRPr="00A427B4">
        <w:rPr>
          <w:rFonts w:ascii="Futura Md BT" w:hAnsi="Futura Md BT" w:cs="Futura Md BT"/>
          <w:color w:val="auto"/>
          <w:lang w:val="xh-ZA"/>
        </w:rPr>
        <w:t xml:space="preserve">cotrimoxazole </w:t>
      </w:r>
      <w:r w:rsidRPr="00A427B4">
        <w:rPr>
          <w:rFonts w:ascii="Futura Lt BT" w:hAnsi="Futura Lt BT" w:cs="Futura Lt BT"/>
          <w:color w:val="auto"/>
          <w:lang w:val="xh-ZA"/>
        </w:rPr>
        <w:t>(elikwabizwa ngokuba yi-</w:t>
      </w:r>
      <w:r w:rsidRPr="00A427B4">
        <w:rPr>
          <w:rFonts w:ascii="Futura Lt BT" w:hAnsi="Futura Lt BT" w:cs="Futura Lt BT"/>
          <w:i/>
          <w:color w:val="auto"/>
          <w:lang w:val="xh-ZA"/>
        </w:rPr>
        <w:t>Bactrim</w:t>
      </w:r>
      <w:r w:rsidRPr="00A427B4">
        <w:rPr>
          <w:rFonts w:ascii="Futura Lt BT" w:hAnsi="Futura Lt BT" w:cs="Futura Lt BT"/>
          <w:color w:val="auto"/>
          <w:lang w:val="xh-ZA"/>
        </w:rPr>
        <w:t xml:space="preserve"> okanye i-</w:t>
      </w:r>
      <w:r w:rsidRPr="00A427B4">
        <w:rPr>
          <w:rFonts w:ascii="Futura Lt BT" w:hAnsi="Futura Lt BT" w:cs="Futura Lt BT"/>
          <w:i/>
          <w:color w:val="auto"/>
          <w:lang w:val="xh-ZA"/>
        </w:rPr>
        <w:t>Septrin</w:t>
      </w:r>
      <w:r w:rsidRPr="00A427B4">
        <w:rPr>
          <w:rFonts w:ascii="Futura Lt BT" w:hAnsi="Futura Lt BT" w:cs="Futura Lt BT"/>
          <w:color w:val="auto"/>
          <w:lang w:val="xh-ZA"/>
        </w:rPr>
        <w:t>), ukususela xa luneeveki ezine de lube nonyaka. Ukuba usana lwakho lufunyaniswa lungenayo i-HIV emva konyaka, inokuyekwa i-</w:t>
      </w:r>
      <w:r w:rsidRPr="00A427B4">
        <w:rPr>
          <w:rFonts w:ascii="Futura Lt BT" w:hAnsi="Futura Lt BT" w:cs="Futura Lt BT"/>
          <w:i/>
          <w:color w:val="auto"/>
          <w:lang w:val="xh-ZA"/>
        </w:rPr>
        <w:t>cotrimoxozole</w:t>
      </w:r>
      <w:r w:rsidRPr="00A427B4">
        <w:rPr>
          <w:rFonts w:ascii="Futura Lt BT" w:hAnsi="Futura Lt BT" w:cs="Futura Lt BT"/>
          <w:color w:val="auto"/>
          <w:lang w:val="xh-ZA"/>
        </w:rPr>
        <w:t xml:space="preserve">. </w:t>
      </w:r>
    </w:p>
    <w:p w:rsidR="00572A44" w:rsidRPr="00A427B4" w:rsidRDefault="00572A44" w:rsidP="00154A36">
      <w:pPr>
        <w:jc w:val="both"/>
        <w:rPr>
          <w:rFonts w:ascii="Futura Lt BT" w:hAnsi="Futura Lt BT" w:cs="Futura Lt BT"/>
          <w:lang w:val="xh-ZA"/>
        </w:rPr>
        <w:sectPr w:rsidR="00572A44" w:rsidRPr="00A427B4">
          <w:pgSz w:w="12240" w:h="15840"/>
          <w:pgMar w:top="1440" w:right="1800" w:bottom="1440" w:left="1800" w:header="720" w:footer="720" w:gutter="0"/>
          <w:cols w:space="720"/>
        </w:sectPr>
      </w:pPr>
    </w:p>
    <w:p w:rsidR="00572A44" w:rsidRPr="00A427B4" w:rsidRDefault="00572A44" w:rsidP="00154A36">
      <w:pPr>
        <w:pStyle w:val="Default0"/>
        <w:spacing w:before="100" w:after="120"/>
        <w:jc w:val="both"/>
        <w:rPr>
          <w:rFonts w:ascii="Futura Lt BT" w:hAnsi="Futura Lt BT" w:cs="Futura Lt BT"/>
          <w:color w:val="auto"/>
          <w:lang w:val="xh-ZA"/>
        </w:rPr>
      </w:pPr>
      <w:r w:rsidRPr="00A427B4">
        <w:rPr>
          <w:rFonts w:ascii="Futura Lt BT" w:hAnsi="Futura Lt BT" w:cs="Futura Lt BT"/>
          <w:color w:val="auto"/>
          <w:lang w:val="xh-ZA"/>
        </w:rPr>
        <w:t>Ukutyisa umntwana ukutya okukhethekileyo kuyeyona ndlela ilungileyo yokuthintela ukosulelwa emva kokuba ezelwe. Oomama abane-HIV bafanele bacele ubisi lokutyisa abantwana, iibhotile zokubatyisa kunye nenkcazelo engeendlela ezikhuselekileyo zokutyisa iintsana. Ukuba uhlala kwindawo apho kungekho manzi acocekileyo, okanye akukwazi ukusoloko uwafudumeza amanzi, okanye uhlala kwiindawo apho iimeko zingekho ntle, into ethetha ukuba kukho izifo ezininzi nobumdaka obunokuba yingozi kwimpilo yeentsana, mhlawumbi kunokuba yinto ekhuselekileyo ukuncancisa. Loo nto ibangelwa kukuba ubisi lukamama luneevithamini neeproteni ezinokunceda ekulweni nezigulo ze</w:t>
      </w:r>
      <w:r>
        <w:rPr>
          <w:rFonts w:ascii="Futura Lt BT" w:hAnsi="Futura Lt BT" w:cs="Futura Lt BT"/>
          <w:color w:val="auto"/>
          <w:lang w:val="xh-ZA"/>
        </w:rPr>
        <w:t>ndalo</w:t>
      </w:r>
      <w:r w:rsidRPr="00A427B4">
        <w:rPr>
          <w:rFonts w:ascii="Futura Lt BT" w:hAnsi="Futura Lt BT" w:cs="Futura Lt BT"/>
          <w:color w:val="auto"/>
          <w:lang w:val="xh-ZA"/>
        </w:rPr>
        <w:t xml:space="preserve">. Kodwa, ukuba ugqiba kwelokuba uncancise, umele wazi ukubaluleka kokuba </w:t>
      </w:r>
      <w:r w:rsidRPr="00A427B4">
        <w:rPr>
          <w:rFonts w:ascii="Futura Lt BT" w:hAnsi="Futura Lt BT" w:cs="Futura Lt BT"/>
          <w:i/>
          <w:color w:val="auto"/>
          <w:lang w:val="xh-ZA"/>
        </w:rPr>
        <w:t>kuphela</w:t>
      </w:r>
      <w:r w:rsidRPr="00A427B4">
        <w:rPr>
          <w:rFonts w:ascii="Futura Lt BT" w:hAnsi="Futura Lt BT" w:cs="Futura Lt BT"/>
          <w:color w:val="auto"/>
          <w:lang w:val="xh-ZA"/>
        </w:rPr>
        <w:t xml:space="preserve"> (ngamanye amazwi usana luncance kuphela, ungaluniki nkqu namanzi la) kangangeenyanga ezintandathu uze emva koko uyeke ngokupheleleyo ukuluncancisa. </w:t>
      </w:r>
    </w:p>
    <w:p w:rsidR="00572A44" w:rsidRPr="00A427B4" w:rsidRDefault="00572A44" w:rsidP="00154A36">
      <w:pPr>
        <w:pStyle w:val="Default0"/>
        <w:spacing w:after="120"/>
        <w:jc w:val="both"/>
        <w:rPr>
          <w:rFonts w:ascii="Futura Lt BT" w:hAnsi="Futura Lt BT" w:cs="Futura Lt BT"/>
          <w:color w:val="auto"/>
          <w:lang w:val="xh-ZA"/>
        </w:rPr>
      </w:pPr>
      <w:r w:rsidRPr="00A427B4">
        <w:rPr>
          <w:rFonts w:ascii="Futura Lt BT" w:hAnsi="Futura Lt BT" w:cs="Futura Lt BT"/>
          <w:color w:val="auto"/>
          <w:lang w:val="xh-ZA"/>
        </w:rPr>
        <w:t xml:space="preserve">Zonke iintsana ezizelwe ngoomama abane-HIV zifanele zihlolwe rhoqo ngamaxesha athile de zibe neenyanga ezili-18. </w:t>
      </w:r>
    </w:p>
    <w:p w:rsidR="00572A44" w:rsidRPr="00A427B4" w:rsidRDefault="00572A44" w:rsidP="00154A36">
      <w:pPr>
        <w:pStyle w:val="Default0"/>
        <w:jc w:val="both"/>
        <w:rPr>
          <w:rFonts w:ascii="Futura Md BT" w:hAnsi="Futura Md BT" w:cs="Futura Md BT"/>
          <w:color w:val="auto"/>
          <w:lang w:val="xh-ZA"/>
        </w:rPr>
      </w:pPr>
      <w:r w:rsidRPr="00A427B4">
        <w:rPr>
          <w:rFonts w:ascii="Futura Md BT" w:hAnsi="Futura Md BT" w:cs="Futura Md BT"/>
          <w:b/>
          <w:bCs/>
          <w:color w:val="auto"/>
          <w:lang w:val="xh-ZA"/>
        </w:rPr>
        <w:t xml:space="preserve">Iingongoma omele uzikhumbule … </w:t>
      </w:r>
    </w:p>
    <w:p w:rsidR="00572A44" w:rsidRPr="00A427B4" w:rsidRDefault="00572A44" w:rsidP="00154A36">
      <w:pPr>
        <w:pStyle w:val="Default0"/>
        <w:numPr>
          <w:ilvl w:val="0"/>
          <w:numId w:val="70"/>
        </w:numPr>
        <w:spacing w:after="120"/>
        <w:ind w:left="360" w:hanging="360"/>
        <w:jc w:val="both"/>
        <w:rPr>
          <w:rFonts w:ascii="Futura Lt BT" w:hAnsi="Futura Lt BT" w:cs="Futura Lt BT"/>
          <w:color w:val="auto"/>
          <w:sz w:val="22"/>
          <w:szCs w:val="22"/>
          <w:lang w:val="xh-ZA"/>
        </w:rPr>
      </w:pPr>
      <w:r w:rsidRPr="00A427B4">
        <w:rPr>
          <w:rFonts w:ascii="Futura Md BT" w:hAnsi="Futura Md BT" w:cs="Futura Md BT"/>
          <w:color w:val="auto"/>
          <w:sz w:val="22"/>
          <w:szCs w:val="22"/>
          <w:lang w:val="xh-ZA"/>
        </w:rPr>
        <w:t xml:space="preserve">• </w:t>
      </w:r>
      <w:r w:rsidRPr="00A427B4">
        <w:rPr>
          <w:rFonts w:ascii="Futura Lt BT" w:hAnsi="Futura Lt BT" w:cs="Futura Lt BT"/>
          <w:color w:val="auto"/>
          <w:sz w:val="22"/>
          <w:szCs w:val="22"/>
          <w:lang w:val="xh-ZA"/>
        </w:rPr>
        <w:t>Limele ilungelo lakho lokufumana inkcazelo – kwaye u</w:t>
      </w:r>
      <w:r>
        <w:rPr>
          <w:rFonts w:ascii="Futura Lt BT" w:hAnsi="Futura Lt BT" w:cs="Futura Lt BT"/>
          <w:color w:val="auto"/>
          <w:sz w:val="22"/>
          <w:szCs w:val="22"/>
          <w:lang w:val="xh-ZA"/>
        </w:rPr>
        <w:t>ku</w:t>
      </w:r>
      <w:r w:rsidRPr="00A427B4">
        <w:rPr>
          <w:rFonts w:ascii="Futura Lt BT" w:hAnsi="Futura Lt BT" w:cs="Futura Lt BT"/>
          <w:color w:val="auto"/>
          <w:sz w:val="22"/>
          <w:szCs w:val="22"/>
          <w:lang w:val="xh-ZA"/>
        </w:rPr>
        <w:t xml:space="preserve">phumeze </w:t>
      </w:r>
      <w:r>
        <w:rPr>
          <w:rFonts w:ascii="Futura Lt BT" w:hAnsi="Futura Lt BT" w:cs="Futura Lt BT"/>
          <w:color w:val="auto"/>
          <w:sz w:val="22"/>
          <w:szCs w:val="22"/>
          <w:lang w:val="xh-ZA"/>
        </w:rPr>
        <w:t>ukubopheleleka kwakho ng</w:t>
      </w:r>
      <w:r w:rsidRPr="00A427B4">
        <w:rPr>
          <w:rFonts w:ascii="Futura Lt BT" w:hAnsi="Futura Lt BT" w:cs="Futura Lt BT"/>
          <w:color w:val="auto"/>
          <w:sz w:val="22"/>
          <w:szCs w:val="22"/>
          <w:lang w:val="xh-ZA"/>
        </w:rPr>
        <w:t xml:space="preserve">okwazisa nabanye. </w:t>
      </w:r>
    </w:p>
    <w:p w:rsidR="00572A44" w:rsidRPr="00A427B4" w:rsidRDefault="00572A44" w:rsidP="00154A36">
      <w:pPr>
        <w:pStyle w:val="Default0"/>
        <w:numPr>
          <w:ilvl w:val="0"/>
          <w:numId w:val="70"/>
        </w:numPr>
        <w:spacing w:after="120"/>
        <w:ind w:left="360" w:hanging="36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Lisebenzise ilungelo lakho lokuhlolwa i-HIV nelokufumana u</w:t>
      </w:r>
      <w:r>
        <w:rPr>
          <w:rFonts w:ascii="Futura Lt BT" w:hAnsi="Futura Lt BT" w:cs="Futura Lt BT"/>
          <w:color w:val="auto"/>
          <w:sz w:val="22"/>
          <w:szCs w:val="22"/>
          <w:lang w:val="xh-ZA"/>
        </w:rPr>
        <w:t>kucertyiswa</w:t>
      </w:r>
      <w:r w:rsidRPr="00A427B4">
        <w:rPr>
          <w:rFonts w:ascii="Futura Lt BT" w:hAnsi="Futura Lt BT" w:cs="Futura Lt BT"/>
          <w:color w:val="auto"/>
          <w:sz w:val="22"/>
          <w:szCs w:val="22"/>
          <w:lang w:val="xh-ZA"/>
        </w:rPr>
        <w:t xml:space="preserve"> – uze u</w:t>
      </w:r>
      <w:r>
        <w:rPr>
          <w:rFonts w:ascii="Futura Lt BT" w:hAnsi="Futura Lt BT" w:cs="Futura Lt BT"/>
          <w:color w:val="auto"/>
          <w:sz w:val="22"/>
          <w:szCs w:val="22"/>
          <w:lang w:val="xh-ZA"/>
        </w:rPr>
        <w:t>ku</w:t>
      </w:r>
      <w:r w:rsidRPr="00A427B4">
        <w:rPr>
          <w:rFonts w:ascii="Futura Lt BT" w:hAnsi="Futura Lt BT" w:cs="Futura Lt BT"/>
          <w:color w:val="auto"/>
          <w:sz w:val="22"/>
          <w:szCs w:val="22"/>
          <w:lang w:val="xh-ZA"/>
        </w:rPr>
        <w:t xml:space="preserve">thwale </w:t>
      </w:r>
      <w:r>
        <w:rPr>
          <w:rFonts w:ascii="Futura Lt BT" w:hAnsi="Futura Lt BT" w:cs="Futura Lt BT"/>
          <w:color w:val="auto"/>
          <w:sz w:val="22"/>
          <w:szCs w:val="22"/>
          <w:lang w:val="xh-ZA"/>
        </w:rPr>
        <w:t>ukubophe</w:t>
      </w:r>
      <w:r w:rsidRPr="00A427B4">
        <w:rPr>
          <w:rFonts w:ascii="Futura Lt BT" w:hAnsi="Futura Lt BT" w:cs="Futura Lt BT"/>
          <w:color w:val="auto"/>
          <w:sz w:val="22"/>
          <w:szCs w:val="22"/>
          <w:lang w:val="xh-ZA"/>
        </w:rPr>
        <w:t>lelek</w:t>
      </w:r>
      <w:r>
        <w:rPr>
          <w:rFonts w:ascii="Futura Lt BT" w:hAnsi="Futura Lt BT" w:cs="Futura Lt BT"/>
          <w:color w:val="auto"/>
          <w:sz w:val="22"/>
          <w:szCs w:val="22"/>
          <w:lang w:val="xh-ZA"/>
        </w:rPr>
        <w:t>a kweakho ne</w:t>
      </w:r>
      <w:r w:rsidRPr="00A427B4">
        <w:rPr>
          <w:rFonts w:ascii="Futura Lt BT" w:hAnsi="Futura Lt BT" w:cs="Futura Lt BT"/>
          <w:color w:val="auto"/>
          <w:sz w:val="22"/>
          <w:szCs w:val="22"/>
          <w:lang w:val="xh-ZA"/>
        </w:rPr>
        <w:t xml:space="preserve">ziphumo. </w:t>
      </w:r>
    </w:p>
    <w:p w:rsidR="00572A44" w:rsidRPr="00A427B4" w:rsidRDefault="00572A44" w:rsidP="00154A36">
      <w:pPr>
        <w:pStyle w:val="Default0"/>
        <w:numPr>
          <w:ilvl w:val="0"/>
          <w:numId w:val="70"/>
        </w:numPr>
        <w:spacing w:after="120"/>
        <w:ind w:left="360" w:hanging="36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 Hamba uye kuhlolwa rhoqo ukuze ufumane inkcazelo namacebiso ngokhetho onalo lonyango. </w:t>
      </w:r>
    </w:p>
    <w:p w:rsidR="00572A44" w:rsidRPr="00A427B4" w:rsidRDefault="00572A44" w:rsidP="00154A36">
      <w:pPr>
        <w:pStyle w:val="Default0"/>
        <w:numPr>
          <w:ilvl w:val="0"/>
          <w:numId w:val="70"/>
        </w:numPr>
        <w:spacing w:after="120"/>
        <w:ind w:left="360" w:hanging="36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Zikhusele wena neqabane/namaqabane akho ukuze ungosulelwa okanye ungaphindi wosulelwe, ngok</w:t>
      </w:r>
      <w:r>
        <w:rPr>
          <w:rFonts w:ascii="Futura Lt BT" w:hAnsi="Futura Lt BT" w:cs="Futura Lt BT"/>
          <w:color w:val="auto"/>
          <w:sz w:val="22"/>
          <w:szCs w:val="22"/>
          <w:lang w:val="xh-ZA"/>
        </w:rPr>
        <w:t>wabelana nge</w:t>
      </w:r>
      <w:r w:rsidRPr="00A427B4">
        <w:rPr>
          <w:rFonts w:ascii="Futura Lt BT" w:hAnsi="Futura Lt BT" w:cs="Futura Lt BT"/>
          <w:color w:val="auto"/>
          <w:sz w:val="22"/>
          <w:szCs w:val="22"/>
          <w:lang w:val="xh-ZA"/>
        </w:rPr>
        <w:t xml:space="preserve">sondo ngendlela ekhuselekileyo. </w:t>
      </w:r>
    </w:p>
    <w:p w:rsidR="00572A44" w:rsidRPr="00A427B4" w:rsidRDefault="00572A44" w:rsidP="00154A36">
      <w:pPr>
        <w:pStyle w:val="Default0"/>
        <w:numPr>
          <w:ilvl w:val="0"/>
          <w:numId w:val="70"/>
        </w:numPr>
        <w:spacing w:after="120"/>
        <w:ind w:left="360" w:hanging="36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 Ukuba une-HIV kwaye ukhulelwe, sebenzisa ilungelo lakho lokufumana inkcazelo namacebiso okhetho onalo lonyango ukuze uzigcine usempilweni kangangoko kunokwenzeka wena nosana lwakho. </w:t>
      </w:r>
    </w:p>
    <w:p w:rsidR="00572A44" w:rsidRPr="00A427B4" w:rsidRDefault="00572A44" w:rsidP="00154A36">
      <w:pPr>
        <w:pStyle w:val="Default0"/>
        <w:numPr>
          <w:ilvl w:val="0"/>
          <w:numId w:val="70"/>
        </w:numPr>
        <w:spacing w:after="120"/>
        <w:ind w:left="360" w:hanging="360"/>
        <w:jc w:val="both"/>
        <w:rPr>
          <w:rFonts w:ascii="Futura Lt BT" w:hAnsi="Futura Lt BT" w:cs="Futura Lt BT"/>
          <w:color w:val="auto"/>
          <w:sz w:val="22"/>
          <w:szCs w:val="22"/>
          <w:lang w:val="xh-ZA"/>
        </w:rPr>
      </w:pPr>
      <w:r w:rsidRPr="00A427B4">
        <w:rPr>
          <w:rFonts w:ascii="Futura Lt BT" w:hAnsi="Futura Lt BT" w:cs="Futura Lt BT"/>
          <w:color w:val="auto"/>
          <w:lang w:val="xh-ZA"/>
        </w:rPr>
        <w:t xml:space="preserve">• </w:t>
      </w:r>
      <w:r w:rsidRPr="00A427B4">
        <w:rPr>
          <w:rFonts w:ascii="Futura Lt BT" w:hAnsi="Futura Lt BT" w:cs="Futura Lt BT"/>
          <w:color w:val="auto"/>
          <w:sz w:val="22"/>
          <w:szCs w:val="22"/>
          <w:lang w:val="xh-ZA"/>
        </w:rPr>
        <w:t>Ukuba akunayo i-HIV, hlala unjalo. Zikhusele wena neqabane/namaqabane akho ngok</w:t>
      </w:r>
      <w:r>
        <w:rPr>
          <w:rFonts w:ascii="Futura Lt BT" w:hAnsi="Futura Lt BT" w:cs="Futura Lt BT"/>
          <w:color w:val="auto"/>
          <w:sz w:val="22"/>
          <w:szCs w:val="22"/>
          <w:lang w:val="xh-ZA"/>
        </w:rPr>
        <w:t>wabelana nge</w:t>
      </w:r>
      <w:r w:rsidRPr="00A427B4">
        <w:rPr>
          <w:rFonts w:ascii="Futura Lt BT" w:hAnsi="Futura Lt BT" w:cs="Futura Lt BT"/>
          <w:color w:val="auto"/>
          <w:sz w:val="22"/>
          <w:szCs w:val="22"/>
          <w:lang w:val="xh-ZA"/>
        </w:rPr>
        <w:t xml:space="preserve">sondo ngendlela ekhuselekileyo. </w:t>
      </w:r>
    </w:p>
    <w:p w:rsidR="00572A44" w:rsidRPr="00A427B4" w:rsidRDefault="00572A44" w:rsidP="00154A36">
      <w:pPr>
        <w:pStyle w:val="Default0"/>
        <w:jc w:val="both"/>
        <w:rPr>
          <w:rFonts w:ascii="Futura Lt BT" w:hAnsi="Futura Lt BT" w:cs="Futura Lt BT"/>
          <w:color w:val="auto"/>
          <w:sz w:val="22"/>
          <w:szCs w:val="22"/>
          <w:lang w:val="xh-ZA"/>
        </w:rPr>
      </w:pPr>
    </w:p>
    <w:p w:rsidR="00572A44" w:rsidRPr="00A427B4" w:rsidRDefault="00572A44" w:rsidP="00154A36">
      <w:pPr>
        <w:pStyle w:val="Default0"/>
        <w:spacing w:after="120"/>
        <w:jc w:val="both"/>
        <w:rPr>
          <w:rFonts w:ascii="Futura LtCn BT" w:hAnsi="Futura LtCn BT" w:cs="Futura LtCn BT"/>
          <w:color w:val="auto"/>
          <w:lang w:val="xh-ZA"/>
        </w:rPr>
      </w:pPr>
      <w:r w:rsidRPr="00A427B4">
        <w:rPr>
          <w:rFonts w:ascii="Futura LtCn BT" w:hAnsi="Futura LtCn BT" w:cs="Futura LtCn BT"/>
          <w:color w:val="auto"/>
          <w:lang w:val="xh-ZA"/>
        </w:rPr>
        <w:t>UNandi: Bendingenakuyazi into yokuba imeko yam inganika ithemba ngolu hlobo! Ndiyavuya kuba unontlalontle namaqabane ethu e</w:t>
      </w:r>
      <w:r>
        <w:rPr>
          <w:rFonts w:ascii="Futura LtCn BT" w:hAnsi="Futura LtCn BT" w:cs="Futura LtCn BT"/>
          <w:color w:val="auto"/>
          <w:lang w:val="xh-ZA"/>
        </w:rPr>
        <w:t>-</w:t>
      </w:r>
      <w:r w:rsidRPr="00A427B4">
        <w:rPr>
          <w:rFonts w:ascii="Futura LtCn BT" w:hAnsi="Futura LtCn BT" w:cs="Futura LtCn BT"/>
          <w:color w:val="auto"/>
          <w:lang w:val="xh-ZA"/>
        </w:rPr>
        <w:t xml:space="preserve">Treatment Action Campaign eye asinika le nkcazelo. Ndifuna ukuxelela abanye ngayo yonke into esiyifundileyo – ngokukhawuleza nje akuba umntwana ekhule ngokwaneleyo! </w:t>
      </w:r>
    </w:p>
    <w:p w:rsidR="00572A44" w:rsidRPr="00A427B4" w:rsidRDefault="00572A44" w:rsidP="00154A36">
      <w:pPr>
        <w:pStyle w:val="Default0"/>
        <w:spacing w:after="120"/>
        <w:jc w:val="both"/>
        <w:rPr>
          <w:color w:val="auto"/>
          <w:lang w:val="xh-ZA"/>
        </w:rPr>
      </w:pPr>
      <w:r w:rsidRPr="00A427B4">
        <w:rPr>
          <w:color w:val="auto"/>
          <w:lang w:val="xh-ZA"/>
        </w:rPr>
        <w:t xml:space="preserve">Isahluko 9 Imibuzo: </w:t>
      </w:r>
    </w:p>
    <w:p w:rsidR="00572A44" w:rsidRPr="00A427B4" w:rsidRDefault="00572A44" w:rsidP="00154A36">
      <w:pPr>
        <w:pStyle w:val="Default0"/>
        <w:spacing w:after="120"/>
        <w:ind w:left="720" w:hanging="360"/>
        <w:jc w:val="both"/>
        <w:rPr>
          <w:rFonts w:ascii="Futura Bk BT" w:hAnsi="Futura Bk BT" w:cs="Futura Bk BT"/>
          <w:color w:val="auto"/>
          <w:sz w:val="20"/>
          <w:szCs w:val="20"/>
          <w:lang w:val="xh-ZA"/>
        </w:rPr>
      </w:pPr>
      <w:r w:rsidRPr="00A427B4">
        <w:rPr>
          <w:rFonts w:ascii="Arial" w:hAnsi="Arial" w:cs="Arial"/>
          <w:color w:val="auto"/>
          <w:lang w:val="xh-ZA"/>
        </w:rPr>
        <w:t xml:space="preserve">1. </w:t>
      </w:r>
      <w:r w:rsidRPr="00A427B4">
        <w:rPr>
          <w:rFonts w:ascii="Futura Bk BT" w:hAnsi="Futura Bk BT" w:cs="Futura Bk BT"/>
          <w:color w:val="auto"/>
          <w:sz w:val="20"/>
          <w:szCs w:val="20"/>
          <w:lang w:val="xh-ZA"/>
        </w:rPr>
        <w:t>Z</w:t>
      </w:r>
      <w:r>
        <w:rPr>
          <w:rFonts w:ascii="Futura Bk BT" w:hAnsi="Futura Bk BT" w:cs="Futura Bk BT"/>
          <w:color w:val="auto"/>
          <w:sz w:val="20"/>
          <w:szCs w:val="20"/>
          <w:lang w:val="xh-ZA"/>
        </w:rPr>
        <w:t>e</w:t>
      </w:r>
      <w:r w:rsidRPr="00A427B4">
        <w:rPr>
          <w:rFonts w:ascii="Futura Bk BT" w:hAnsi="Futura Bk BT" w:cs="Futura Bk BT"/>
          <w:color w:val="auto"/>
          <w:sz w:val="20"/>
          <w:szCs w:val="20"/>
          <w:lang w:val="xh-ZA"/>
        </w:rPr>
        <w:t xml:space="preserve">ziphi iindlela eziphambili i-HIV edluliselwa ngazo isuka kumama isiya kusana? </w:t>
      </w:r>
    </w:p>
    <w:p w:rsidR="00572A44" w:rsidRPr="00A427B4" w:rsidRDefault="00572A44" w:rsidP="00154A36">
      <w:pPr>
        <w:pStyle w:val="Default0"/>
        <w:spacing w:after="120"/>
        <w:ind w:left="360"/>
        <w:jc w:val="both"/>
        <w:rPr>
          <w:rFonts w:ascii="Futura Bk BT" w:hAnsi="Futura Bk BT" w:cs="Futura Bk BT"/>
          <w:color w:val="auto"/>
          <w:sz w:val="20"/>
          <w:szCs w:val="20"/>
          <w:lang w:val="xh-ZA"/>
        </w:rPr>
      </w:pPr>
      <w:r w:rsidRPr="00A427B4">
        <w:rPr>
          <w:rFonts w:ascii="Futura Bk BT" w:hAnsi="Futura Bk BT" w:cs="Futura Bk BT"/>
          <w:color w:val="auto"/>
          <w:sz w:val="20"/>
          <w:szCs w:val="20"/>
          <w:lang w:val="xh-ZA"/>
        </w:rPr>
        <w:t xml:space="preserve">2. Yintoni enokwenziwa ukuthintela ukosulelwa kosana ngunina? </w:t>
      </w:r>
    </w:p>
    <w:p w:rsidR="00572A44" w:rsidRPr="00A427B4" w:rsidRDefault="00572A44" w:rsidP="00154A36">
      <w:pPr>
        <w:pStyle w:val="Default0"/>
        <w:numPr>
          <w:ilvl w:val="0"/>
          <w:numId w:val="71"/>
        </w:numPr>
        <w:spacing w:after="120"/>
        <w:ind w:left="720" w:hanging="360"/>
        <w:jc w:val="both"/>
        <w:rPr>
          <w:rFonts w:ascii="Futura Bk BT" w:hAnsi="Futura Bk BT" w:cs="Futura Bk BT"/>
          <w:color w:val="auto"/>
          <w:sz w:val="20"/>
          <w:szCs w:val="20"/>
          <w:lang w:val="xh-ZA"/>
        </w:rPr>
      </w:pPr>
      <w:r w:rsidRPr="00A427B4">
        <w:rPr>
          <w:rFonts w:ascii="Comic Sans MS" w:hAnsi="Comic Sans MS" w:cs="Comic Sans MS"/>
          <w:b/>
          <w:bCs/>
          <w:color w:val="auto"/>
          <w:lang w:val="xh-ZA"/>
        </w:rPr>
        <w:t xml:space="preserve">3. </w:t>
      </w:r>
      <w:r w:rsidRPr="00A427B4">
        <w:rPr>
          <w:rFonts w:ascii="Futura Bk BT" w:hAnsi="Futura Bk BT" w:cs="Futura Bk BT"/>
          <w:color w:val="auto"/>
          <w:sz w:val="20"/>
          <w:szCs w:val="20"/>
          <w:lang w:val="xh-ZA"/>
        </w:rPr>
        <w:t xml:space="preserve">Ukuba umama une-HIV kudla ngokucebiseka ukuba asebenzise ubisi lwabantwana ukutyisa usana lwakhe kunokuba aluncancise. Cacisa imeko apho kungenakwenziwa oku kuyo. </w:t>
      </w:r>
    </w:p>
    <w:p w:rsidR="00572A44" w:rsidRPr="00A427B4" w:rsidRDefault="00572A44" w:rsidP="00154A36">
      <w:pPr>
        <w:pStyle w:val="Default0"/>
        <w:jc w:val="both"/>
        <w:rPr>
          <w:rFonts w:ascii="Futura Bk BT" w:hAnsi="Futura Bk BT" w:cs="Futura Bk BT"/>
          <w:color w:val="auto"/>
          <w:sz w:val="20"/>
          <w:szCs w:val="20"/>
          <w:lang w:val="xh-ZA"/>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jc w:val="both"/>
        <w:rPr>
          <w:sz w:val="26"/>
          <w:szCs w:val="26"/>
        </w:rPr>
      </w:pPr>
    </w:p>
    <w:p w:rsidR="00572A44" w:rsidRDefault="00572A44" w:rsidP="00154A36">
      <w:pPr>
        <w:shd w:val="clear" w:color="auto" w:fill="A0A0A0"/>
        <w:jc w:val="both"/>
        <w:rPr>
          <w:b/>
          <w:sz w:val="36"/>
          <w:szCs w:val="36"/>
          <w:lang w:val="en-GB"/>
        </w:rPr>
      </w:pPr>
    </w:p>
    <w:p w:rsidR="00572A44" w:rsidRPr="00CD6806" w:rsidRDefault="00572A44" w:rsidP="00154A36">
      <w:pPr>
        <w:shd w:val="clear" w:color="auto" w:fill="A0A0A0"/>
        <w:jc w:val="both"/>
        <w:rPr>
          <w:b/>
          <w:sz w:val="36"/>
          <w:szCs w:val="36"/>
          <w:lang w:val="en-GB"/>
        </w:rPr>
      </w:pPr>
      <w:r w:rsidRPr="00CD6806">
        <w:rPr>
          <w:b/>
          <w:sz w:val="36"/>
          <w:szCs w:val="36"/>
          <w:lang w:val="en-GB"/>
        </w:rPr>
        <w:t>ISAHLUKO 10</w:t>
      </w:r>
    </w:p>
    <w:p w:rsidR="00572A44" w:rsidRDefault="00572A44" w:rsidP="00154A36">
      <w:pPr>
        <w:jc w:val="both"/>
        <w:rPr>
          <w:lang w:val="en-GB"/>
        </w:rPr>
      </w:pPr>
    </w:p>
    <w:p w:rsidR="00572A44" w:rsidRPr="00A427B4" w:rsidRDefault="00572A44" w:rsidP="00154A36">
      <w:pPr>
        <w:pStyle w:val="Default0"/>
        <w:ind w:left="360"/>
        <w:jc w:val="both"/>
        <w:rPr>
          <w:rFonts w:cs="Times New Roman"/>
          <w:color w:val="auto"/>
          <w:sz w:val="28"/>
          <w:szCs w:val="28"/>
          <w:lang w:val="xh-ZA"/>
        </w:rPr>
      </w:pPr>
      <w:r w:rsidRPr="00A427B4">
        <w:rPr>
          <w:rFonts w:cs="Times New Roman"/>
          <w:color w:val="auto"/>
          <w:sz w:val="28"/>
          <w:szCs w:val="28"/>
          <w:lang w:val="xh-ZA"/>
        </w:rPr>
        <w:t xml:space="preserve">Ukusasaza Umyalezo </w:t>
      </w:r>
    </w:p>
    <w:p w:rsidR="00572A44" w:rsidRPr="00A427B4" w:rsidRDefault="00572A44" w:rsidP="00154A36">
      <w:pPr>
        <w:pStyle w:val="Default0"/>
        <w:numPr>
          <w:ilvl w:val="0"/>
          <w:numId w:val="72"/>
        </w:numPr>
        <w:ind w:left="720" w:hanging="360"/>
        <w:jc w:val="both"/>
        <w:rPr>
          <w:rFonts w:ascii="Futura XBlkCnIt BT" w:hAnsi="Futura XBlkCnIt BT" w:cs="Futura XBlkCnIt BT"/>
          <w:color w:val="auto"/>
          <w:sz w:val="28"/>
          <w:szCs w:val="28"/>
          <w:lang w:val="xh-ZA"/>
        </w:rPr>
      </w:pPr>
      <w:r w:rsidRPr="00A427B4">
        <w:rPr>
          <w:rFonts w:cs="Times New Roman"/>
          <w:color w:val="auto"/>
          <w:sz w:val="28"/>
          <w:szCs w:val="28"/>
          <w:lang w:val="xh-ZA"/>
        </w:rPr>
        <w:t xml:space="preserve">• </w:t>
      </w:r>
      <w:r w:rsidRPr="00A427B4">
        <w:rPr>
          <w:rFonts w:ascii="Futura XBlkCnIt BT" w:hAnsi="Futura XBlkCnIt BT" w:cs="Futura XBlkCnIt BT"/>
          <w:color w:val="auto"/>
          <w:sz w:val="28"/>
          <w:szCs w:val="28"/>
          <w:lang w:val="xh-ZA"/>
        </w:rPr>
        <w:t xml:space="preserve">Ukuqhuba </w:t>
      </w:r>
      <w:r>
        <w:rPr>
          <w:rFonts w:ascii="Futura XBlkCnIt BT" w:hAnsi="Futura XBlkCnIt BT" w:cs="Futura XBlkCnIt BT"/>
          <w:color w:val="auto"/>
          <w:sz w:val="28"/>
          <w:szCs w:val="28"/>
          <w:lang w:val="xh-ZA"/>
        </w:rPr>
        <w:t>ucweyo</w:t>
      </w:r>
      <w:r w:rsidRPr="00A427B4">
        <w:rPr>
          <w:rFonts w:ascii="Futura XBlkCnIt BT" w:hAnsi="Futura XBlkCnIt BT" w:cs="Futura XBlkCnIt BT"/>
          <w:color w:val="auto"/>
          <w:sz w:val="28"/>
          <w:szCs w:val="28"/>
          <w:lang w:val="xh-ZA"/>
        </w:rPr>
        <w:t xml:space="preserve"> </w:t>
      </w:r>
    </w:p>
    <w:p w:rsidR="00572A44" w:rsidRPr="00A427B4" w:rsidRDefault="00572A44" w:rsidP="00154A36">
      <w:pPr>
        <w:pStyle w:val="Default0"/>
        <w:numPr>
          <w:ilvl w:val="0"/>
          <w:numId w:val="72"/>
        </w:numPr>
        <w:ind w:left="720" w:hanging="360"/>
        <w:jc w:val="both"/>
        <w:rPr>
          <w:rFonts w:ascii="Futura XBlkCnIt BT" w:hAnsi="Futura XBlkCnIt BT" w:cs="Futura XBlkCnIt BT"/>
          <w:color w:val="auto"/>
          <w:sz w:val="28"/>
          <w:szCs w:val="28"/>
          <w:lang w:val="xh-ZA"/>
        </w:rPr>
      </w:pPr>
      <w:r w:rsidRPr="00A427B4">
        <w:rPr>
          <w:rFonts w:ascii="Futura XBlkCnIt BT" w:hAnsi="Futura XBlkCnIt BT" w:cs="Futura XBlkCnIt BT"/>
          <w:color w:val="auto"/>
          <w:sz w:val="28"/>
          <w:szCs w:val="28"/>
          <w:lang w:val="xh-ZA"/>
        </w:rPr>
        <w:t>• Uku</w:t>
      </w:r>
      <w:r>
        <w:rPr>
          <w:rFonts w:ascii="Futura XBlkCnIt BT" w:hAnsi="Futura XBlkCnIt BT" w:cs="Futura XBlkCnIt BT"/>
          <w:color w:val="auto"/>
          <w:sz w:val="28"/>
          <w:szCs w:val="28"/>
          <w:lang w:val="xh-ZA"/>
        </w:rPr>
        <w:t xml:space="preserve">ququzelela </w:t>
      </w:r>
      <w:r w:rsidRPr="00A427B4">
        <w:rPr>
          <w:rFonts w:ascii="Futura XBlkCnIt BT" w:hAnsi="Futura XBlkCnIt BT" w:cs="Futura XBlkCnIt BT"/>
          <w:color w:val="auto"/>
          <w:sz w:val="28"/>
          <w:szCs w:val="28"/>
          <w:lang w:val="xh-ZA"/>
        </w:rPr>
        <w:t xml:space="preserve">iphulo </w:t>
      </w:r>
    </w:p>
    <w:p w:rsidR="00572A44" w:rsidRPr="00A427B4" w:rsidRDefault="00572A44" w:rsidP="00154A36">
      <w:pPr>
        <w:pStyle w:val="Default0"/>
        <w:numPr>
          <w:ilvl w:val="0"/>
          <w:numId w:val="72"/>
        </w:numPr>
        <w:ind w:left="720" w:hanging="360"/>
        <w:jc w:val="both"/>
        <w:rPr>
          <w:rFonts w:ascii="Futura XBlkCnIt BT" w:hAnsi="Futura XBlkCnIt BT" w:cs="Futura XBlkCnIt BT"/>
          <w:color w:val="auto"/>
          <w:sz w:val="28"/>
          <w:szCs w:val="28"/>
          <w:lang w:val="xh-ZA"/>
        </w:rPr>
      </w:pPr>
      <w:r w:rsidRPr="00A427B4">
        <w:rPr>
          <w:rFonts w:ascii="Futura XBlkCnIt BT" w:hAnsi="Futura XBlkCnIt BT" w:cs="Futura XBlkCnIt BT"/>
          <w:color w:val="auto"/>
          <w:sz w:val="28"/>
          <w:szCs w:val="28"/>
          <w:lang w:val="xh-ZA"/>
        </w:rPr>
        <w:t xml:space="preserve">• Ukubhala imiyalezo eya kwabeendaba </w:t>
      </w:r>
    </w:p>
    <w:p w:rsidR="00572A44" w:rsidRPr="00A427B4" w:rsidRDefault="00572A44" w:rsidP="00154A36">
      <w:pPr>
        <w:pStyle w:val="Default0"/>
        <w:numPr>
          <w:ilvl w:val="0"/>
          <w:numId w:val="72"/>
        </w:numPr>
        <w:ind w:left="720" w:hanging="360"/>
        <w:jc w:val="both"/>
        <w:rPr>
          <w:rFonts w:ascii="Futura XBlkCnIt BT" w:hAnsi="Futura XBlkCnIt BT" w:cs="Futura XBlkCnIt BT"/>
          <w:color w:val="auto"/>
          <w:sz w:val="28"/>
          <w:szCs w:val="28"/>
          <w:lang w:val="xh-ZA"/>
        </w:rPr>
      </w:pPr>
      <w:r w:rsidRPr="00A427B4">
        <w:rPr>
          <w:rFonts w:ascii="Futura XBlkCnIt BT" w:hAnsi="Futura XBlkCnIt BT" w:cs="Futura XBlkCnIt BT"/>
          <w:color w:val="auto"/>
          <w:lang w:val="xh-ZA"/>
        </w:rPr>
        <w:t xml:space="preserve">• </w:t>
      </w:r>
      <w:r w:rsidRPr="00A427B4">
        <w:rPr>
          <w:rFonts w:ascii="Futura XBlkCnIt BT" w:hAnsi="Futura XBlkCnIt BT" w:cs="Futura XBlkCnIt BT"/>
          <w:color w:val="auto"/>
          <w:sz w:val="28"/>
          <w:szCs w:val="28"/>
          <w:lang w:val="xh-ZA"/>
        </w:rPr>
        <w:t xml:space="preserve">Ukwenza izibhengezo ezibhaliweyo </w:t>
      </w:r>
    </w:p>
    <w:p w:rsidR="00572A44" w:rsidRPr="00A427B4" w:rsidRDefault="00572A44" w:rsidP="00154A36">
      <w:pPr>
        <w:pStyle w:val="Default0"/>
        <w:jc w:val="both"/>
        <w:rPr>
          <w:rFonts w:ascii="Futura XBlkCnIt BT" w:hAnsi="Futura XBlkCnIt BT" w:cs="Futura XBlkCnIt BT"/>
          <w:color w:val="auto"/>
          <w:sz w:val="28"/>
          <w:szCs w:val="28"/>
          <w:lang w:val="xh-ZA"/>
        </w:rPr>
      </w:pPr>
    </w:p>
    <w:p w:rsidR="00572A44" w:rsidRPr="00A427B4" w:rsidRDefault="00572A44" w:rsidP="00154A36">
      <w:pPr>
        <w:pStyle w:val="Default0"/>
        <w:ind w:left="360" w:right="720"/>
        <w:jc w:val="both"/>
        <w:rPr>
          <w:rFonts w:ascii="Futura Hv BT" w:hAnsi="Futura Hv BT" w:cs="Futura Hv BT"/>
          <w:color w:val="auto"/>
          <w:sz w:val="20"/>
          <w:szCs w:val="20"/>
          <w:lang w:val="xh-ZA"/>
        </w:rPr>
      </w:pPr>
      <w:r w:rsidRPr="00A427B4">
        <w:rPr>
          <w:rFonts w:ascii="Futura Hv BT" w:hAnsi="Futura Hv BT" w:cs="Futura Hv BT"/>
          <w:i/>
          <w:iCs/>
          <w:color w:val="auto"/>
          <w:sz w:val="20"/>
          <w:szCs w:val="20"/>
          <w:lang w:val="xh-ZA"/>
        </w:rPr>
        <w:t xml:space="preserve">Amagama abalulekileyo: </w:t>
      </w:r>
    </w:p>
    <w:p w:rsidR="00572A44" w:rsidRPr="00A427B4" w:rsidRDefault="00572A44" w:rsidP="00154A36">
      <w:pPr>
        <w:pStyle w:val="Default0"/>
        <w:ind w:left="360" w:right="720"/>
        <w:jc w:val="both"/>
        <w:rPr>
          <w:rFonts w:ascii="Futura Lt BT" w:hAnsi="Futura Lt BT" w:cs="Futura Lt BT"/>
          <w:color w:val="auto"/>
          <w:sz w:val="20"/>
          <w:szCs w:val="20"/>
          <w:lang w:val="xh-ZA"/>
        </w:rPr>
      </w:pPr>
      <w:r w:rsidRPr="006E6D2A">
        <w:rPr>
          <w:rFonts w:ascii="Futura Hv BT" w:hAnsi="Futura Hv BT" w:cs="Futura Hv BT"/>
          <w:b/>
          <w:i/>
          <w:iCs/>
          <w:color w:val="auto"/>
          <w:sz w:val="20"/>
          <w:szCs w:val="20"/>
          <w:lang w:val="xh-ZA"/>
        </w:rPr>
        <w:t>Iphulo:</w:t>
      </w:r>
      <w:r w:rsidRPr="00A427B4">
        <w:rPr>
          <w:rFonts w:ascii="Futura Hv BT" w:hAnsi="Futura Hv BT" w:cs="Futura Hv BT"/>
          <w:i/>
          <w:iCs/>
          <w:color w:val="auto"/>
          <w:sz w:val="20"/>
          <w:szCs w:val="20"/>
          <w:lang w:val="xh-ZA"/>
        </w:rPr>
        <w:t xml:space="preserve"> </w:t>
      </w:r>
      <w:r w:rsidRPr="00A427B4">
        <w:rPr>
          <w:rFonts w:ascii="Futura Lt BT" w:hAnsi="Futura Lt BT" w:cs="Futura Lt BT"/>
          <w:i/>
          <w:iCs/>
          <w:color w:val="auto"/>
          <w:sz w:val="20"/>
          <w:szCs w:val="20"/>
          <w:lang w:val="xh-ZA"/>
        </w:rPr>
        <w:t>U</w:t>
      </w:r>
      <w:r>
        <w:rPr>
          <w:rFonts w:ascii="Futura Lt BT" w:hAnsi="Futura Lt BT" w:cs="Futura Lt BT"/>
          <w:i/>
          <w:iCs/>
          <w:color w:val="auto"/>
          <w:sz w:val="20"/>
          <w:szCs w:val="20"/>
          <w:lang w:val="xh-ZA"/>
        </w:rPr>
        <w:t>luhlu</w:t>
      </w:r>
      <w:r w:rsidRPr="00A427B4">
        <w:rPr>
          <w:rFonts w:ascii="Futura Lt BT" w:hAnsi="Futura Lt BT" w:cs="Futura Lt BT"/>
          <w:i/>
          <w:iCs/>
          <w:color w:val="auto"/>
          <w:sz w:val="20"/>
          <w:szCs w:val="20"/>
          <w:lang w:val="xh-ZA"/>
        </w:rPr>
        <w:t xml:space="preserve"> lwezinto ezicetyiweyo eziza kwenziw</w:t>
      </w:r>
      <w:r>
        <w:rPr>
          <w:rFonts w:ascii="Futura Lt BT" w:hAnsi="Futura Lt BT" w:cs="Futura Lt BT"/>
          <w:i/>
          <w:iCs/>
          <w:color w:val="auto"/>
          <w:sz w:val="20"/>
          <w:szCs w:val="20"/>
          <w:lang w:val="xh-ZA"/>
        </w:rPr>
        <w:t>a</w:t>
      </w:r>
      <w:r w:rsidRPr="00A427B4">
        <w:rPr>
          <w:rFonts w:ascii="Futura Lt BT" w:hAnsi="Futura Lt BT" w:cs="Futura Lt BT"/>
          <w:i/>
          <w:iCs/>
          <w:color w:val="auto"/>
          <w:sz w:val="20"/>
          <w:szCs w:val="20"/>
          <w:lang w:val="xh-ZA"/>
        </w:rPr>
        <w:t xml:space="preserve"> ukuze kufikelelwe</w:t>
      </w:r>
      <w:r>
        <w:rPr>
          <w:rFonts w:ascii="Futura Lt BT" w:hAnsi="Futura Lt BT" w:cs="Futura Lt BT"/>
          <w:i/>
          <w:iCs/>
          <w:color w:val="auto"/>
          <w:sz w:val="20"/>
          <w:szCs w:val="20"/>
          <w:lang w:val="xh-ZA"/>
        </w:rPr>
        <w:t xml:space="preserve"> kwisi</w:t>
      </w:r>
      <w:r w:rsidRPr="00A427B4">
        <w:rPr>
          <w:rFonts w:ascii="Futura Lt BT" w:hAnsi="Futura Lt BT" w:cs="Futura Lt BT"/>
          <w:i/>
          <w:iCs/>
          <w:color w:val="auto"/>
          <w:sz w:val="20"/>
          <w:szCs w:val="20"/>
          <w:lang w:val="xh-ZA"/>
        </w:rPr>
        <w:t xml:space="preserve">mphumo okanye </w:t>
      </w:r>
      <w:r>
        <w:rPr>
          <w:rFonts w:ascii="Futura Lt BT" w:hAnsi="Futura Lt BT" w:cs="Futura Lt BT"/>
          <w:i/>
          <w:iCs/>
          <w:color w:val="auto"/>
          <w:sz w:val="20"/>
          <w:szCs w:val="20"/>
          <w:lang w:val="xh-ZA"/>
        </w:rPr>
        <w:t>injongo</w:t>
      </w:r>
      <w:r w:rsidRPr="00A427B4">
        <w:rPr>
          <w:rFonts w:ascii="Futura Lt BT" w:hAnsi="Futura Lt BT" w:cs="Futura Lt BT"/>
          <w:i/>
          <w:iCs/>
          <w:color w:val="auto"/>
          <w:sz w:val="20"/>
          <w:szCs w:val="20"/>
          <w:lang w:val="xh-ZA"/>
        </w:rPr>
        <w:t xml:space="preserve"> </w:t>
      </w:r>
      <w:r>
        <w:rPr>
          <w:rFonts w:ascii="Futura Lt BT" w:hAnsi="Futura Lt BT" w:cs="Futura Lt BT"/>
          <w:i/>
          <w:iCs/>
          <w:color w:val="auto"/>
          <w:sz w:val="20"/>
          <w:szCs w:val="20"/>
          <w:lang w:val="xh-ZA"/>
        </w:rPr>
        <w:t>e</w:t>
      </w:r>
      <w:r w:rsidRPr="00A427B4">
        <w:rPr>
          <w:rFonts w:ascii="Futura Lt BT" w:hAnsi="Futura Lt BT" w:cs="Futura Lt BT"/>
          <w:i/>
          <w:iCs/>
          <w:color w:val="auto"/>
          <w:sz w:val="20"/>
          <w:szCs w:val="20"/>
          <w:lang w:val="xh-ZA"/>
        </w:rPr>
        <w:t xml:space="preserve">thile. </w:t>
      </w:r>
    </w:p>
    <w:p w:rsidR="00572A44" w:rsidRPr="00A427B4" w:rsidRDefault="00572A44" w:rsidP="00154A36">
      <w:pPr>
        <w:pStyle w:val="Default0"/>
        <w:ind w:left="360" w:right="720"/>
        <w:jc w:val="both"/>
        <w:rPr>
          <w:rFonts w:ascii="Futura Lt BT" w:hAnsi="Futura Lt BT" w:cs="Futura Lt BT"/>
          <w:color w:val="auto"/>
          <w:sz w:val="20"/>
          <w:szCs w:val="20"/>
          <w:lang w:val="xh-ZA"/>
        </w:rPr>
      </w:pPr>
      <w:r w:rsidRPr="006E6D2A">
        <w:rPr>
          <w:rFonts w:ascii="Futura Hv BT" w:hAnsi="Futura Hv BT" w:cs="Futura Hv BT"/>
          <w:b/>
          <w:i/>
          <w:iCs/>
          <w:color w:val="auto"/>
          <w:sz w:val="20"/>
          <w:szCs w:val="20"/>
          <w:lang w:val="xh-ZA"/>
        </w:rPr>
        <w:t>Umq</w:t>
      </w:r>
      <w:r>
        <w:rPr>
          <w:rFonts w:ascii="Futura Hv BT" w:hAnsi="Futura Hv BT" w:cs="Futura Hv BT"/>
          <w:b/>
          <w:i/>
          <w:iCs/>
          <w:color w:val="auto"/>
          <w:sz w:val="20"/>
          <w:szCs w:val="20"/>
          <w:lang w:val="xh-ZA"/>
        </w:rPr>
        <w:t>uquzeleli</w:t>
      </w:r>
      <w:r w:rsidRPr="006E6D2A">
        <w:rPr>
          <w:rFonts w:ascii="Futura Hv BT" w:hAnsi="Futura Hv BT" w:cs="Futura Hv BT"/>
          <w:b/>
          <w:i/>
          <w:iCs/>
          <w:color w:val="auto"/>
          <w:sz w:val="20"/>
          <w:szCs w:val="20"/>
          <w:lang w:val="xh-ZA"/>
        </w:rPr>
        <w:t>i:</w:t>
      </w:r>
      <w:r w:rsidRPr="00A427B4">
        <w:rPr>
          <w:rFonts w:ascii="Futura Hv BT" w:hAnsi="Futura Hv BT" w:cs="Futura Hv BT"/>
          <w:i/>
          <w:iCs/>
          <w:color w:val="auto"/>
          <w:sz w:val="20"/>
          <w:szCs w:val="20"/>
          <w:lang w:val="xh-ZA"/>
        </w:rPr>
        <w:t xml:space="preserve"> </w:t>
      </w:r>
      <w:r w:rsidRPr="00A427B4">
        <w:rPr>
          <w:rFonts w:ascii="Futura Lt BT" w:hAnsi="Futura Lt BT" w:cs="Futura Lt BT"/>
          <w:i/>
          <w:iCs/>
          <w:color w:val="auto"/>
          <w:sz w:val="20"/>
          <w:szCs w:val="20"/>
          <w:lang w:val="xh-ZA"/>
        </w:rPr>
        <w:t>Umntu oncedayo, owalathisa nokhuthaza ukufunda nokuba negalelo ebudeni be</w:t>
      </w:r>
      <w:r>
        <w:rPr>
          <w:rFonts w:ascii="Futura Lt BT" w:hAnsi="Futura Lt BT" w:cs="Futura Lt BT"/>
          <w:i/>
          <w:iCs/>
          <w:color w:val="auto"/>
          <w:sz w:val="20"/>
          <w:szCs w:val="20"/>
          <w:lang w:val="xh-ZA"/>
        </w:rPr>
        <w:t>sifundo</w:t>
      </w:r>
      <w:r w:rsidRPr="00A427B4">
        <w:rPr>
          <w:rFonts w:ascii="Futura Lt BT" w:hAnsi="Futura Lt BT" w:cs="Futura Lt BT"/>
          <w:i/>
          <w:iCs/>
          <w:color w:val="auto"/>
          <w:sz w:val="20"/>
          <w:szCs w:val="20"/>
          <w:lang w:val="xh-ZA"/>
        </w:rPr>
        <w:t xml:space="preserve">, intlanganiso yokufundisa okanye intlanganiso. </w:t>
      </w:r>
    </w:p>
    <w:p w:rsidR="00572A44" w:rsidRPr="00A427B4" w:rsidRDefault="00572A44" w:rsidP="00154A36">
      <w:pPr>
        <w:pStyle w:val="Default0"/>
        <w:ind w:left="360" w:right="720"/>
        <w:jc w:val="both"/>
        <w:rPr>
          <w:rFonts w:ascii="Futura Lt BT" w:hAnsi="Futura Lt BT" w:cs="Futura Lt BT"/>
          <w:color w:val="auto"/>
          <w:sz w:val="20"/>
          <w:szCs w:val="20"/>
          <w:lang w:val="xh-ZA"/>
        </w:rPr>
      </w:pPr>
      <w:r>
        <w:rPr>
          <w:rFonts w:ascii="Futura Hv BT" w:hAnsi="Futura Hv BT" w:cs="Futura Hv BT"/>
          <w:b/>
          <w:i/>
          <w:iCs/>
          <w:color w:val="auto"/>
          <w:sz w:val="20"/>
          <w:szCs w:val="20"/>
          <w:lang w:val="xh-ZA"/>
        </w:rPr>
        <w:t>Ukuphucula</w:t>
      </w:r>
      <w:r w:rsidRPr="00A427B4">
        <w:rPr>
          <w:rFonts w:ascii="Futura Hv BT" w:hAnsi="Futura Hv BT" w:cs="Futura Hv BT"/>
          <w:i/>
          <w:iCs/>
          <w:color w:val="auto"/>
          <w:sz w:val="20"/>
          <w:szCs w:val="20"/>
          <w:lang w:val="xh-ZA"/>
        </w:rPr>
        <w:t xml:space="preserve">: </w:t>
      </w:r>
      <w:r w:rsidRPr="00A427B4">
        <w:rPr>
          <w:rFonts w:ascii="Futura Lt BT" w:hAnsi="Futura Lt BT" w:cs="Futura Lt BT"/>
          <w:i/>
          <w:iCs/>
          <w:color w:val="auto"/>
          <w:sz w:val="20"/>
          <w:szCs w:val="20"/>
          <w:lang w:val="xh-ZA"/>
        </w:rPr>
        <w:t xml:space="preserve">Kukwenza into nje ungayicebanga. Kuthetha Ukwenza idrama, umdaniso okanye ukucula ingoma entsha ngeloo xesha, uvumele ukuba ilunge njengoko isiya phambili, usabela kwiimfuno nakwindlela abaphulaphuli nabanye abantu abenza loo nto nabo abasabela ngayo. </w:t>
      </w:r>
    </w:p>
    <w:p w:rsidR="00572A44" w:rsidRPr="00A427B4" w:rsidRDefault="00572A44" w:rsidP="00154A36">
      <w:pPr>
        <w:pStyle w:val="Default0"/>
        <w:ind w:left="360" w:right="720"/>
        <w:jc w:val="both"/>
        <w:rPr>
          <w:rFonts w:ascii="Futura Lt BT" w:hAnsi="Futura Lt BT" w:cs="Futura Lt BT"/>
          <w:color w:val="auto"/>
          <w:sz w:val="12"/>
          <w:szCs w:val="12"/>
          <w:lang w:val="xh-ZA"/>
        </w:rPr>
      </w:pPr>
      <w:r w:rsidRPr="006E6D2A">
        <w:rPr>
          <w:rFonts w:ascii="Futura Hv BT" w:hAnsi="Futura Hv BT" w:cs="Futura Hv BT"/>
          <w:b/>
          <w:i/>
          <w:iCs/>
          <w:color w:val="auto"/>
          <w:sz w:val="20"/>
          <w:szCs w:val="20"/>
          <w:lang w:val="xh-ZA"/>
        </w:rPr>
        <w:t>Imiyalezo eya kwabeendaba:</w:t>
      </w:r>
      <w:r w:rsidRPr="00A427B4">
        <w:rPr>
          <w:rFonts w:ascii="Futura Hv BT" w:hAnsi="Futura Hv BT" w:cs="Futura Hv BT"/>
          <w:i/>
          <w:iCs/>
          <w:color w:val="auto"/>
          <w:sz w:val="20"/>
          <w:szCs w:val="20"/>
          <w:lang w:val="xh-ZA"/>
        </w:rPr>
        <w:t xml:space="preserve"> Umyalezo obhaliweyo okanye orekhodiweyo oya kubantu abasebenza kumajelo eendaba ngenjongo yokukhupha isaziso ngento egqalwa njengeya kuba ziindaba ezibalulekileyo</w:t>
      </w:r>
      <w:r w:rsidRPr="00A427B4">
        <w:rPr>
          <w:rFonts w:ascii="Futura Lt BT" w:hAnsi="Futura Lt BT" w:cs="Futura Lt BT"/>
          <w:i/>
          <w:iCs/>
          <w:color w:val="auto"/>
          <w:sz w:val="20"/>
          <w:szCs w:val="20"/>
          <w:lang w:val="xh-ZA"/>
        </w:rPr>
        <w:t>. Ngokuqhelekileyo, iye ithunyelwe ngeposi okanye ngefeksi kubahleli bamaphephandaba, b</w:t>
      </w:r>
      <w:r>
        <w:rPr>
          <w:rFonts w:ascii="Futura Lt BT" w:hAnsi="Futura Lt BT" w:cs="Futura Lt BT"/>
          <w:i/>
          <w:iCs/>
          <w:color w:val="auto"/>
          <w:sz w:val="20"/>
          <w:szCs w:val="20"/>
          <w:lang w:val="xh-ZA"/>
        </w:rPr>
        <w:t>ee</w:t>
      </w:r>
      <w:r w:rsidRPr="00A427B4">
        <w:rPr>
          <w:rFonts w:ascii="Futura Lt BT" w:hAnsi="Futura Lt BT" w:cs="Futura Lt BT"/>
          <w:i/>
          <w:iCs/>
          <w:color w:val="auto"/>
          <w:sz w:val="20"/>
          <w:szCs w:val="20"/>
          <w:lang w:val="xh-ZA"/>
        </w:rPr>
        <w:t xml:space="preserve">ncwadi, bezikhululo zikanomathotholo, bezikhululo zikamabonakude </w:t>
      </w:r>
      <w:r>
        <w:rPr>
          <w:rFonts w:ascii="Futura Lt BT" w:hAnsi="Futura Lt BT" w:cs="Futura Lt BT"/>
          <w:i/>
          <w:iCs/>
          <w:color w:val="auto"/>
          <w:sz w:val="20"/>
          <w:szCs w:val="20"/>
          <w:lang w:val="xh-ZA"/>
        </w:rPr>
        <w:t>kwaye</w:t>
      </w:r>
      <w:r w:rsidRPr="00A427B4">
        <w:rPr>
          <w:rFonts w:ascii="Futura Lt BT" w:hAnsi="Futura Lt BT" w:cs="Futura Lt BT"/>
          <w:i/>
          <w:iCs/>
          <w:color w:val="auto"/>
          <w:sz w:val="20"/>
          <w:szCs w:val="20"/>
          <w:lang w:val="xh-ZA"/>
        </w:rPr>
        <w:t>/okanye kubuxhakaxhaka bezikhululo zoomabonakude.</w:t>
      </w:r>
      <w:r w:rsidRPr="00A427B4">
        <w:rPr>
          <w:rFonts w:ascii="Futura Lt BT" w:hAnsi="Futura Lt BT" w:cs="Futura Lt BT"/>
          <w:i/>
          <w:iCs/>
          <w:color w:val="auto"/>
          <w:sz w:val="12"/>
          <w:szCs w:val="12"/>
          <w:lang w:val="xh-ZA"/>
        </w:rPr>
        <w:t xml:space="preserve">lxvii </w:t>
      </w:r>
    </w:p>
    <w:p w:rsidR="00572A44" w:rsidRDefault="00572A44" w:rsidP="00154A36">
      <w:pPr>
        <w:jc w:val="both"/>
        <w:rPr>
          <w:lang w:val="en-GB"/>
        </w:rPr>
      </w:pPr>
      <w:r w:rsidRPr="00A04D27">
        <w:rPr>
          <w:noProof/>
          <w:lang w:val="de-CH" w:eastAsia="ko-KR"/>
        </w:rPr>
        <w:pict>
          <v:shape id="Picture 56" o:spid="_x0000_i1080" type="#_x0000_t75" alt="Apha sibona uVuyo noNandi bencumile." style="width:198pt;height:2in;visibility:visible">
            <v:imagedata r:id="rId59" o:title=""/>
          </v:shape>
        </w:pict>
      </w:r>
    </w:p>
    <w:p w:rsidR="00572A44" w:rsidRPr="00A427B4" w:rsidRDefault="00572A44" w:rsidP="00154A36">
      <w:pPr>
        <w:pStyle w:val="Default0"/>
        <w:jc w:val="both"/>
        <w:rPr>
          <w:rFonts w:ascii="Futura Lt BT" w:hAnsi="Futura Lt BT" w:cs="Futura Lt BT"/>
          <w:color w:val="auto"/>
          <w:lang w:val="xh-ZA"/>
        </w:rPr>
      </w:pPr>
      <w:r w:rsidRPr="00A427B4">
        <w:rPr>
          <w:rFonts w:ascii="Futura MdCn BT" w:hAnsi="Futura MdCn BT" w:cs="Futura MdCn BT"/>
          <w:color w:val="auto"/>
          <w:lang w:val="xh-ZA"/>
        </w:rPr>
        <w:t>UVuyo: Mna no</w:t>
      </w:r>
      <w:r w:rsidRPr="00A427B4">
        <w:rPr>
          <w:rFonts w:ascii="Futura Lt BT" w:hAnsi="Futura Lt BT" w:cs="Futura Lt BT"/>
          <w:color w:val="auto"/>
          <w:lang w:val="xh-ZA"/>
        </w:rPr>
        <w:t>Nandi, siyathanda ukuncokola ngendlela izinto ezisihambela kakuhle ngayo ngenxa yemfundo esiyifumeneyo. Sifuna ukwazi indlela esinokuthi ngayo, kwixesha elizayo, sibe ngabafundisi aba</w:t>
      </w:r>
      <w:r>
        <w:rPr>
          <w:rFonts w:ascii="Futura Lt BT" w:hAnsi="Futura Lt BT" w:cs="Futura Lt BT"/>
          <w:color w:val="auto"/>
          <w:lang w:val="xh-ZA"/>
        </w:rPr>
        <w:t>ngcono</w:t>
      </w:r>
      <w:r w:rsidRPr="00A427B4">
        <w:rPr>
          <w:rFonts w:ascii="Futura Lt BT" w:hAnsi="Futura Lt BT" w:cs="Futura Lt BT"/>
          <w:color w:val="auto"/>
          <w:lang w:val="xh-ZA"/>
        </w:rPr>
        <w:t xml:space="preserve"> babanye abantu. Unokufunda kunye nathi indlela yokusasaza inkcazelo elungileyo nokuphelisa ucalulo lwakudala! </w:t>
      </w:r>
    </w:p>
    <w:p w:rsidR="00572A44" w:rsidRPr="00A427B4" w:rsidRDefault="00572A44" w:rsidP="00154A36">
      <w:pPr>
        <w:jc w:val="both"/>
        <w:rPr>
          <w:rFonts w:ascii="Futura Lt BT" w:hAnsi="Futura Lt BT" w:cs="Futura Lt BT"/>
          <w:lang w:val="xh-ZA"/>
        </w:rPr>
        <w:sectPr w:rsidR="00572A44" w:rsidRPr="00A427B4">
          <w:pgSz w:w="12240" w:h="15840"/>
          <w:pgMar w:top="1440" w:right="1800" w:bottom="1440" w:left="1800" w:header="720" w:footer="720" w:gutter="0"/>
          <w:cols w:space="720"/>
        </w:sectPr>
      </w:pPr>
    </w:p>
    <w:p w:rsidR="00572A44" w:rsidRPr="00A427B4" w:rsidRDefault="00572A44" w:rsidP="00154A36">
      <w:pPr>
        <w:pStyle w:val="Default0"/>
        <w:jc w:val="both"/>
        <w:rPr>
          <w:rFonts w:cs="Times New Roman"/>
          <w:color w:val="auto"/>
          <w:lang w:val="xh-ZA"/>
        </w:rPr>
      </w:pPr>
    </w:p>
    <w:tbl>
      <w:tblPr>
        <w:tblW w:w="0" w:type="auto"/>
        <w:tblInd w:w="1800" w:type="dxa"/>
        <w:tblLook w:val="00A0"/>
      </w:tblPr>
      <w:tblGrid>
        <w:gridCol w:w="7056"/>
      </w:tblGrid>
      <w:tr w:rsidR="00572A44" w:rsidRPr="00A427B4">
        <w:trPr>
          <w:trHeight w:val="288"/>
        </w:trPr>
        <w:tc>
          <w:tcPr>
            <w:tcW w:w="0" w:type="auto"/>
            <w:tcBorders>
              <w:top w:val="single" w:sz="24" w:space="0" w:color="000000"/>
              <w:left w:val="single" w:sz="24" w:space="0" w:color="000000"/>
              <w:bottom w:val="nil"/>
              <w:right w:val="single" w:sz="24" w:space="0" w:color="000000"/>
            </w:tcBorders>
            <w:shd w:val="clear" w:color="auto" w:fill="323232"/>
          </w:tcPr>
          <w:p w:rsidR="00572A44" w:rsidRPr="00A427B4" w:rsidRDefault="00572A44" w:rsidP="00154A36">
            <w:pPr>
              <w:pStyle w:val="Default0"/>
              <w:jc w:val="both"/>
              <w:rPr>
                <w:rFonts w:ascii="Futura Lt BT" w:hAnsi="Futura Lt BT" w:cs="Futura Lt BT"/>
                <w:lang w:val="xh-ZA"/>
              </w:rPr>
            </w:pPr>
            <w:r w:rsidRPr="00A427B4">
              <w:rPr>
                <w:rFonts w:ascii="Futura Lt BT" w:hAnsi="Futura Lt BT" w:cs="Futura Lt BT"/>
                <w:lang w:val="xh-ZA"/>
              </w:rPr>
              <w:t xml:space="preserve">Ziziphi iiprojekthi ezisebenzayo? </w:t>
            </w:r>
          </w:p>
        </w:tc>
      </w:tr>
      <w:tr w:rsidR="00572A44" w:rsidRPr="00A427B4">
        <w:trPr>
          <w:trHeight w:val="3883"/>
        </w:trPr>
        <w:tc>
          <w:tcPr>
            <w:tcW w:w="0" w:type="auto"/>
            <w:tcBorders>
              <w:top w:val="nil"/>
              <w:left w:val="single" w:sz="24" w:space="0" w:color="000000"/>
              <w:bottom w:val="single" w:sz="24" w:space="0" w:color="000000"/>
              <w:right w:val="single" w:sz="24" w:space="0" w:color="000000"/>
            </w:tcBorders>
          </w:tcPr>
          <w:p w:rsidR="00572A44" w:rsidRPr="00A427B4" w:rsidRDefault="00572A44" w:rsidP="00154A36">
            <w:pPr>
              <w:pStyle w:val="Default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Iinkqubo zempilo zabahlali eziphumelelayo zidla ngokuba nezi zinto zifana ngazo: </w:t>
            </w:r>
          </w:p>
          <w:p w:rsidR="00572A44" w:rsidRPr="00A427B4" w:rsidRDefault="00572A44" w:rsidP="00154A36">
            <w:pPr>
              <w:pStyle w:val="Default0"/>
              <w:ind w:left="360" w:right="38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Ziqala kancinci ziye zikhula, njengoko iimfuno nezinto abanazo abahlali zikhula kwaye zitshintsha. </w:t>
            </w:r>
          </w:p>
          <w:p w:rsidR="00572A44" w:rsidRPr="00A427B4" w:rsidRDefault="00572A44" w:rsidP="00154A36">
            <w:pPr>
              <w:pStyle w:val="Default0"/>
              <w:ind w:left="360" w:right="38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Zibandakanya abahlali kuzo zonke iinxalenye zomsebenzi, ukususela ekucebeni ukuya kutsho ekuhloleni. </w:t>
            </w:r>
          </w:p>
          <w:p w:rsidR="00572A44" w:rsidRPr="00A427B4" w:rsidRDefault="00572A44" w:rsidP="00154A36">
            <w:pPr>
              <w:pStyle w:val="Default0"/>
              <w:ind w:left="360" w:right="38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Kucelwa abahlali ukuba babe negalelo emsebenzini. </w:t>
            </w:r>
          </w:p>
          <w:p w:rsidR="00572A44" w:rsidRPr="00A427B4" w:rsidRDefault="00572A44" w:rsidP="00154A36">
            <w:pPr>
              <w:pStyle w:val="Default0"/>
              <w:ind w:left="360" w:right="380"/>
              <w:jc w:val="both"/>
              <w:rPr>
                <w:rFonts w:ascii="Futura Lt BT" w:hAnsi="Futura Lt BT" w:cs="Futura Lt BT"/>
                <w:sz w:val="22"/>
                <w:szCs w:val="22"/>
                <w:lang w:val="xh-ZA"/>
              </w:rPr>
            </w:pPr>
            <w:r w:rsidRPr="00A427B4">
              <w:rPr>
                <w:rFonts w:ascii="Futura Lt BT" w:hAnsi="Futura Lt BT" w:cs="Futura Lt BT"/>
                <w:sz w:val="22"/>
                <w:szCs w:val="22"/>
                <w:lang w:val="xh-ZA"/>
              </w:rPr>
              <w:t>Kusetyenziswa iinkokeli ezinomdla o</w:t>
            </w:r>
            <w:r>
              <w:rPr>
                <w:rFonts w:ascii="Futura Lt BT" w:hAnsi="Futura Lt BT" w:cs="Futura Lt BT"/>
                <w:sz w:val="22"/>
                <w:szCs w:val="22"/>
                <w:lang w:val="xh-ZA"/>
              </w:rPr>
              <w:t>ngundoqo</w:t>
            </w:r>
            <w:r w:rsidRPr="00A427B4">
              <w:rPr>
                <w:rFonts w:ascii="Futura Lt BT" w:hAnsi="Futura Lt BT" w:cs="Futura Lt BT"/>
                <w:sz w:val="22"/>
                <w:szCs w:val="22"/>
                <w:lang w:val="xh-ZA"/>
              </w:rPr>
              <w:t xml:space="preserve"> ekusebenzeleni abahlali, hayi ekunyukeni kwabo emisebenzini okanye ekwenzeni imali. </w:t>
            </w:r>
          </w:p>
          <w:p w:rsidR="00572A44" w:rsidRPr="00A427B4" w:rsidRDefault="00572A44" w:rsidP="00154A36">
            <w:pPr>
              <w:pStyle w:val="Default0"/>
              <w:ind w:left="360" w:right="380"/>
              <w:jc w:val="both"/>
              <w:rPr>
                <w:rFonts w:ascii="Futura Lt BT" w:hAnsi="Futura Lt BT" w:cs="Futura Lt BT"/>
                <w:sz w:val="22"/>
                <w:szCs w:val="22"/>
                <w:lang w:val="xh-ZA"/>
              </w:rPr>
            </w:pPr>
            <w:r>
              <w:rPr>
                <w:rFonts w:ascii="Futura Lt BT" w:hAnsi="Futura Lt BT" w:cs="Futura Lt BT"/>
                <w:sz w:val="22"/>
                <w:szCs w:val="22"/>
                <w:lang w:val="xh-ZA"/>
              </w:rPr>
              <w:t>Abantu a</w:t>
            </w:r>
            <w:r w:rsidRPr="00A427B4">
              <w:rPr>
                <w:rFonts w:ascii="Futura Lt BT" w:hAnsi="Futura Lt BT" w:cs="Futura Lt BT"/>
                <w:sz w:val="22"/>
                <w:szCs w:val="22"/>
                <w:lang w:val="xh-ZA"/>
              </w:rPr>
              <w:t>balawula ezi nkqubo baye bazamkel</w:t>
            </w:r>
            <w:r>
              <w:rPr>
                <w:rFonts w:ascii="Futura Lt BT" w:hAnsi="Futura Lt BT" w:cs="Futura Lt BT"/>
                <w:sz w:val="22"/>
                <w:szCs w:val="22"/>
                <w:lang w:val="xh-ZA"/>
              </w:rPr>
              <w:t>e iimbono ezintsha kwaye bazifa</w:t>
            </w:r>
            <w:r w:rsidRPr="00A427B4">
              <w:rPr>
                <w:rFonts w:ascii="Futura Lt BT" w:hAnsi="Futura Lt BT" w:cs="Futura Lt BT"/>
                <w:sz w:val="22"/>
                <w:szCs w:val="22"/>
                <w:lang w:val="xh-ZA"/>
              </w:rPr>
              <w:t xml:space="preserve">nise neemfuno ezitshintshayo zabo bancedwa yiloo projekthi. </w:t>
            </w:r>
          </w:p>
          <w:p w:rsidR="00572A44" w:rsidRPr="00A427B4" w:rsidRDefault="00572A44" w:rsidP="00154A36">
            <w:pPr>
              <w:pStyle w:val="Default0"/>
              <w:ind w:left="360" w:right="38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Abantu ababandakanyekileyo abacingi ngempilo njengokuthintela nokunyanga izifo; bacinga ngeemfuno zomntu ngamnye kwezentlalo, kwiimvakalelo, nasemzimbeni. </w:t>
            </w:r>
          </w:p>
        </w:tc>
      </w:tr>
    </w:tbl>
    <w:p w:rsidR="00572A44" w:rsidRPr="00A427B4" w:rsidRDefault="00572A44" w:rsidP="00154A36">
      <w:pPr>
        <w:pStyle w:val="Default0"/>
        <w:jc w:val="both"/>
        <w:rPr>
          <w:rFonts w:cs="Times New Roman"/>
          <w:color w:val="auto"/>
          <w:lang w:val="xh-ZA"/>
        </w:rPr>
      </w:pPr>
    </w:p>
    <w:p w:rsidR="00572A44" w:rsidRPr="00A427B4" w:rsidRDefault="00572A44" w:rsidP="00154A36">
      <w:pPr>
        <w:pStyle w:val="Default0"/>
        <w:jc w:val="both"/>
        <w:rPr>
          <w:rFonts w:ascii="Futura Hv BT" w:hAnsi="Futura Hv BT" w:cs="Futura Hv BT"/>
          <w:color w:val="auto"/>
          <w:lang w:val="xh-ZA"/>
        </w:rPr>
      </w:pPr>
      <w:r w:rsidRPr="00A427B4">
        <w:rPr>
          <w:rFonts w:ascii="Futura Hv BT" w:hAnsi="Futura Hv BT" w:cs="Futura Hv BT"/>
          <w:color w:val="auto"/>
          <w:lang w:val="xh-ZA"/>
        </w:rPr>
        <w:t>Ukuqhuba iintlanganiso zokufundisa</w:t>
      </w:r>
    </w:p>
    <w:p w:rsidR="00572A44" w:rsidRPr="00A427B4" w:rsidRDefault="00572A44" w:rsidP="00154A36">
      <w:pPr>
        <w:pStyle w:val="Default0"/>
        <w:jc w:val="both"/>
        <w:rPr>
          <w:rFonts w:ascii="Futura Md BT" w:hAnsi="Futura Md BT" w:cs="Futura Md BT"/>
          <w:color w:val="auto"/>
          <w:sz w:val="14"/>
          <w:szCs w:val="14"/>
          <w:lang w:val="xh-ZA"/>
        </w:rPr>
      </w:pPr>
      <w:r w:rsidRPr="00A427B4">
        <w:rPr>
          <w:rFonts w:ascii="Futura Md BT" w:hAnsi="Futura Md BT" w:cs="Futura Md BT"/>
          <w:color w:val="auto"/>
          <w:lang w:val="xh-ZA"/>
        </w:rPr>
        <w:t>Ukuthetha nabafundi bakho ngesondo nange-HIV n</w:t>
      </w:r>
      <w:r>
        <w:rPr>
          <w:rFonts w:ascii="Futura Md BT" w:hAnsi="Futura Md BT" w:cs="Futura Md BT"/>
          <w:color w:val="auto"/>
          <w:lang w:val="xh-ZA"/>
        </w:rPr>
        <w:t>e-AIDS</w:t>
      </w:r>
      <w:r w:rsidRPr="00A427B4">
        <w:rPr>
          <w:rFonts w:ascii="Futura Md BT" w:hAnsi="Futura Md BT" w:cs="Futura Md BT"/>
          <w:color w:val="auto"/>
          <w:sz w:val="14"/>
          <w:szCs w:val="14"/>
          <w:lang w:val="xh-ZA"/>
        </w:rPr>
        <w:t xml:space="preserve">lxviii </w:t>
      </w:r>
    </w:p>
    <w:p w:rsidR="00572A44" w:rsidRPr="00A427B4" w:rsidRDefault="00572A44" w:rsidP="00154A36">
      <w:pPr>
        <w:pStyle w:val="Default0"/>
        <w:jc w:val="both"/>
        <w:rPr>
          <w:rFonts w:ascii="Arial" w:hAnsi="Arial" w:cs="Arial"/>
          <w:color w:val="auto"/>
          <w:sz w:val="22"/>
          <w:szCs w:val="22"/>
          <w:lang w:val="xh-ZA"/>
        </w:rPr>
      </w:pPr>
      <w:r w:rsidRPr="00A427B4">
        <w:rPr>
          <w:rFonts w:ascii="Arial" w:hAnsi="Arial" w:cs="Arial"/>
          <w:color w:val="auto"/>
          <w:sz w:val="22"/>
          <w:szCs w:val="22"/>
          <w:lang w:val="xh-ZA"/>
        </w:rPr>
        <w:t>Bonke abafundi abakwiqela lakho banokuba neembono ezahlukeneyo ngesondo nangendlela yokuziphatha kwezesondo. Njengamq</w:t>
      </w:r>
      <w:r>
        <w:rPr>
          <w:rFonts w:ascii="Arial" w:hAnsi="Arial" w:cs="Arial"/>
          <w:color w:val="auto"/>
          <w:sz w:val="22"/>
          <w:szCs w:val="22"/>
          <w:lang w:val="xh-ZA"/>
        </w:rPr>
        <w:t>uquzeleli</w:t>
      </w:r>
      <w:r w:rsidRPr="00A427B4">
        <w:rPr>
          <w:rFonts w:ascii="Arial" w:hAnsi="Arial" w:cs="Arial"/>
          <w:color w:val="auto"/>
          <w:sz w:val="22"/>
          <w:szCs w:val="22"/>
          <w:lang w:val="xh-ZA"/>
        </w:rPr>
        <w:t xml:space="preserve"> wemfundo nge-HIV n</w:t>
      </w:r>
      <w:r>
        <w:rPr>
          <w:rFonts w:ascii="Arial" w:hAnsi="Arial" w:cs="Arial"/>
          <w:color w:val="auto"/>
          <w:sz w:val="22"/>
          <w:szCs w:val="22"/>
          <w:lang w:val="xh-ZA"/>
        </w:rPr>
        <w:t>e-AIDS</w:t>
      </w:r>
      <w:r w:rsidRPr="00A427B4">
        <w:rPr>
          <w:rFonts w:ascii="Arial" w:hAnsi="Arial" w:cs="Arial"/>
          <w:color w:val="auto"/>
          <w:sz w:val="22"/>
          <w:szCs w:val="22"/>
          <w:lang w:val="xh-ZA"/>
        </w:rPr>
        <w:t>, kubalulekile ukuba ungazami ukunyanzelisa i</w:t>
      </w:r>
      <w:r>
        <w:rPr>
          <w:rFonts w:ascii="Arial" w:hAnsi="Arial" w:cs="Arial"/>
          <w:color w:val="auto"/>
          <w:sz w:val="22"/>
          <w:szCs w:val="22"/>
          <w:lang w:val="xh-ZA"/>
        </w:rPr>
        <w:t>zimvo</w:t>
      </w:r>
      <w:r w:rsidRPr="00A427B4">
        <w:rPr>
          <w:rFonts w:ascii="Arial" w:hAnsi="Arial" w:cs="Arial"/>
          <w:color w:val="auto"/>
          <w:sz w:val="22"/>
          <w:szCs w:val="22"/>
          <w:lang w:val="xh-ZA"/>
        </w:rPr>
        <w:t xml:space="preserve"> zakho kwiqela. Abantu abakwiqela banelungelo lokuba ne</w:t>
      </w:r>
      <w:r>
        <w:rPr>
          <w:rFonts w:ascii="Arial" w:hAnsi="Arial" w:cs="Arial"/>
          <w:color w:val="auto"/>
          <w:sz w:val="22"/>
          <w:szCs w:val="22"/>
          <w:lang w:val="xh-ZA"/>
        </w:rPr>
        <w:t>zimvo</w:t>
      </w:r>
      <w:r w:rsidRPr="00A427B4">
        <w:rPr>
          <w:rFonts w:ascii="Arial" w:hAnsi="Arial" w:cs="Arial"/>
          <w:color w:val="auto"/>
          <w:sz w:val="22"/>
          <w:szCs w:val="22"/>
          <w:lang w:val="xh-ZA"/>
        </w:rPr>
        <w:t xml:space="preserve"> nokhetho lwabo. Ukuba ude uthethe ngezakho i</w:t>
      </w:r>
      <w:r>
        <w:rPr>
          <w:rFonts w:ascii="Arial" w:hAnsi="Arial" w:cs="Arial"/>
          <w:color w:val="auto"/>
          <w:sz w:val="22"/>
          <w:szCs w:val="22"/>
          <w:lang w:val="xh-ZA"/>
        </w:rPr>
        <w:t>zimvo</w:t>
      </w:r>
      <w:r w:rsidRPr="00A427B4">
        <w:rPr>
          <w:rFonts w:ascii="Arial" w:hAnsi="Arial" w:cs="Arial"/>
          <w:color w:val="auto"/>
          <w:sz w:val="22"/>
          <w:szCs w:val="22"/>
          <w:lang w:val="xh-ZA"/>
        </w:rPr>
        <w:t>, xelela iqela lakho ukuba ezo zi</w:t>
      </w:r>
      <w:r>
        <w:rPr>
          <w:rFonts w:ascii="Arial" w:hAnsi="Arial" w:cs="Arial"/>
          <w:color w:val="auto"/>
          <w:sz w:val="22"/>
          <w:szCs w:val="22"/>
          <w:lang w:val="xh-ZA"/>
        </w:rPr>
        <w:t>zimvo</w:t>
      </w:r>
      <w:r w:rsidRPr="00A427B4">
        <w:rPr>
          <w:rFonts w:ascii="Arial" w:hAnsi="Arial" w:cs="Arial"/>
          <w:color w:val="auto"/>
          <w:sz w:val="22"/>
          <w:szCs w:val="22"/>
          <w:lang w:val="xh-ZA"/>
        </w:rPr>
        <w:t xml:space="preserve"> zakho. Abanye abantu basenokuba neembono ezahlukileyo. </w:t>
      </w:r>
    </w:p>
    <w:p w:rsidR="00572A44" w:rsidRPr="00A427B4" w:rsidRDefault="00572A44" w:rsidP="00154A36">
      <w:pPr>
        <w:pStyle w:val="Default0"/>
        <w:jc w:val="both"/>
        <w:rPr>
          <w:rFonts w:ascii="Arial" w:hAnsi="Arial" w:cs="Arial"/>
          <w:color w:val="auto"/>
          <w:sz w:val="22"/>
          <w:szCs w:val="22"/>
          <w:lang w:val="xh-ZA"/>
        </w:rPr>
      </w:pPr>
      <w:r w:rsidRPr="00A427B4">
        <w:rPr>
          <w:rFonts w:ascii="Arial" w:hAnsi="Arial" w:cs="Arial"/>
          <w:color w:val="auto"/>
          <w:sz w:val="22"/>
          <w:szCs w:val="22"/>
          <w:lang w:val="xh-ZA"/>
        </w:rPr>
        <w:t>Nazi ezinye izinto onokuzithetha ukuze u</w:t>
      </w:r>
      <w:r>
        <w:rPr>
          <w:rFonts w:ascii="Arial" w:hAnsi="Arial" w:cs="Arial"/>
          <w:color w:val="auto"/>
          <w:sz w:val="22"/>
          <w:szCs w:val="22"/>
          <w:lang w:val="xh-ZA"/>
        </w:rPr>
        <w:t>be</w:t>
      </w:r>
      <w:r w:rsidRPr="00A427B4">
        <w:rPr>
          <w:rFonts w:ascii="Arial" w:hAnsi="Arial" w:cs="Arial"/>
          <w:color w:val="auto"/>
          <w:sz w:val="22"/>
          <w:szCs w:val="22"/>
          <w:lang w:val="xh-ZA"/>
        </w:rPr>
        <w:t xml:space="preserve"> neembono ne</w:t>
      </w:r>
      <w:r>
        <w:rPr>
          <w:rFonts w:ascii="Arial" w:hAnsi="Arial" w:cs="Arial"/>
          <w:color w:val="auto"/>
          <w:sz w:val="22"/>
          <w:szCs w:val="22"/>
          <w:lang w:val="xh-ZA"/>
        </w:rPr>
        <w:t>zimvo</w:t>
      </w:r>
      <w:r w:rsidRPr="00A427B4">
        <w:rPr>
          <w:rFonts w:ascii="Arial" w:hAnsi="Arial" w:cs="Arial"/>
          <w:color w:val="auto"/>
          <w:sz w:val="22"/>
          <w:szCs w:val="22"/>
          <w:lang w:val="xh-ZA"/>
        </w:rPr>
        <w:t xml:space="preserve"> ezahlukeneyo kwiqela lakho: </w:t>
      </w:r>
    </w:p>
    <w:p w:rsidR="00572A44" w:rsidRPr="00A427B4" w:rsidRDefault="00572A44" w:rsidP="00154A36">
      <w:pPr>
        <w:pStyle w:val="Default0"/>
        <w:numPr>
          <w:ilvl w:val="0"/>
          <w:numId w:val="73"/>
        </w:numPr>
        <w:ind w:left="720" w:hanging="360"/>
        <w:jc w:val="both"/>
        <w:rPr>
          <w:rFonts w:ascii="Arial" w:hAnsi="Arial" w:cs="Arial"/>
          <w:color w:val="auto"/>
          <w:sz w:val="22"/>
          <w:szCs w:val="22"/>
          <w:lang w:val="xh-ZA"/>
        </w:rPr>
      </w:pPr>
      <w:r w:rsidRPr="00A427B4">
        <w:rPr>
          <w:rFonts w:ascii="Arial" w:hAnsi="Arial" w:cs="Arial"/>
          <w:color w:val="auto"/>
          <w:sz w:val="22"/>
          <w:szCs w:val="22"/>
          <w:lang w:val="xh-ZA"/>
        </w:rPr>
        <w:t xml:space="preserve">• “Khumbulani ke ukuba izinto esizithetha apha zizinto zabantu kwaye ziyimfihlo. Siyathemba ukuba akakho apha phakathi kwethu oza kuthetha ngazo ngaphandle kweli gumbi.” </w:t>
      </w:r>
    </w:p>
    <w:p w:rsidR="00572A44" w:rsidRPr="00A427B4" w:rsidRDefault="00572A44" w:rsidP="00154A36">
      <w:pPr>
        <w:pStyle w:val="Default0"/>
        <w:jc w:val="both"/>
        <w:rPr>
          <w:rFonts w:ascii="Arial" w:hAnsi="Arial" w:cs="Arial"/>
          <w:color w:val="auto"/>
          <w:sz w:val="22"/>
          <w:szCs w:val="22"/>
          <w:lang w:val="xh-ZA"/>
        </w:rPr>
      </w:pPr>
    </w:p>
    <w:p w:rsidR="00572A44" w:rsidRPr="00A427B4" w:rsidRDefault="00572A44" w:rsidP="00154A36">
      <w:pPr>
        <w:pStyle w:val="Default0"/>
        <w:numPr>
          <w:ilvl w:val="0"/>
          <w:numId w:val="74"/>
        </w:numPr>
        <w:ind w:left="720" w:hanging="360"/>
        <w:jc w:val="both"/>
        <w:rPr>
          <w:rFonts w:ascii="Arial" w:hAnsi="Arial" w:cs="Arial"/>
          <w:color w:val="auto"/>
          <w:sz w:val="22"/>
          <w:szCs w:val="22"/>
          <w:lang w:val="xh-ZA"/>
        </w:rPr>
      </w:pPr>
      <w:r w:rsidRPr="00A427B4">
        <w:rPr>
          <w:rFonts w:ascii="Arial" w:hAnsi="Arial" w:cs="Arial"/>
          <w:color w:val="auto"/>
          <w:sz w:val="22"/>
          <w:szCs w:val="22"/>
          <w:lang w:val="xh-ZA"/>
        </w:rPr>
        <w:t xml:space="preserve">• “Asisoloko sivumelana nento ethethwayo, kodwa masizihloniphe izinto ezithethwa ngabantu bonke.” </w:t>
      </w:r>
    </w:p>
    <w:p w:rsidR="00572A44" w:rsidRPr="00A427B4" w:rsidRDefault="00572A44" w:rsidP="00154A36">
      <w:pPr>
        <w:pStyle w:val="Default0"/>
        <w:jc w:val="both"/>
        <w:rPr>
          <w:rFonts w:ascii="Arial" w:hAnsi="Arial" w:cs="Arial"/>
          <w:color w:val="auto"/>
          <w:sz w:val="22"/>
          <w:szCs w:val="22"/>
          <w:lang w:val="xh-ZA"/>
        </w:rPr>
      </w:pPr>
    </w:p>
    <w:p w:rsidR="00572A44" w:rsidRPr="00A427B4" w:rsidRDefault="00572A44" w:rsidP="00154A36">
      <w:pPr>
        <w:pStyle w:val="Default0"/>
        <w:numPr>
          <w:ilvl w:val="0"/>
          <w:numId w:val="75"/>
        </w:numPr>
        <w:ind w:left="720" w:hanging="360"/>
        <w:jc w:val="both"/>
        <w:rPr>
          <w:rFonts w:ascii="Arial" w:hAnsi="Arial" w:cs="Arial"/>
          <w:color w:val="auto"/>
          <w:sz w:val="22"/>
          <w:szCs w:val="22"/>
          <w:lang w:val="xh-ZA"/>
        </w:rPr>
      </w:pPr>
      <w:r w:rsidRPr="00A427B4">
        <w:rPr>
          <w:rFonts w:ascii="Arial" w:hAnsi="Arial" w:cs="Arial"/>
          <w:color w:val="auto"/>
          <w:sz w:val="22"/>
          <w:szCs w:val="22"/>
          <w:lang w:val="xh-ZA"/>
        </w:rPr>
        <w:t>• “Ukuba kukho</w:t>
      </w:r>
      <w:r>
        <w:rPr>
          <w:rFonts w:ascii="Arial" w:hAnsi="Arial" w:cs="Arial"/>
          <w:color w:val="auto"/>
          <w:sz w:val="22"/>
          <w:szCs w:val="22"/>
          <w:lang w:val="xh-ZA"/>
        </w:rPr>
        <w:t xml:space="preserve"> into ofuna ukuyithetha, kodwa aw</w:t>
      </w:r>
      <w:r w:rsidRPr="00A427B4">
        <w:rPr>
          <w:rFonts w:ascii="Arial" w:hAnsi="Arial" w:cs="Arial"/>
          <w:color w:val="auto"/>
          <w:sz w:val="22"/>
          <w:szCs w:val="22"/>
          <w:lang w:val="xh-ZA"/>
        </w:rPr>
        <w:t xml:space="preserve">ufuni kuthetha ngayo kweli </w:t>
      </w:r>
      <w:r>
        <w:rPr>
          <w:rFonts w:ascii="Arial" w:hAnsi="Arial" w:cs="Arial"/>
          <w:color w:val="auto"/>
          <w:sz w:val="22"/>
          <w:szCs w:val="22"/>
          <w:lang w:val="xh-ZA"/>
        </w:rPr>
        <w:t>q</w:t>
      </w:r>
      <w:r w:rsidRPr="00A427B4">
        <w:rPr>
          <w:rFonts w:ascii="Arial" w:hAnsi="Arial" w:cs="Arial"/>
          <w:color w:val="auto"/>
          <w:sz w:val="22"/>
          <w:szCs w:val="22"/>
          <w:lang w:val="xh-ZA"/>
        </w:rPr>
        <w:t xml:space="preserve">ela, nceda uzive ukhululekile ukuthetha nam emva kwale klasi.” </w:t>
      </w:r>
    </w:p>
    <w:p w:rsidR="00572A44" w:rsidRPr="00A427B4" w:rsidRDefault="00572A44" w:rsidP="00154A36">
      <w:pPr>
        <w:pStyle w:val="Default0"/>
        <w:jc w:val="both"/>
        <w:rPr>
          <w:rFonts w:ascii="Arial" w:hAnsi="Arial" w:cs="Arial"/>
          <w:color w:val="auto"/>
          <w:sz w:val="22"/>
          <w:szCs w:val="22"/>
          <w:lang w:val="xh-ZA"/>
        </w:rPr>
      </w:pPr>
    </w:p>
    <w:p w:rsidR="00572A44" w:rsidRPr="00A427B4" w:rsidRDefault="00572A44" w:rsidP="00154A36">
      <w:pPr>
        <w:pStyle w:val="Default0"/>
        <w:numPr>
          <w:ilvl w:val="0"/>
          <w:numId w:val="76"/>
        </w:numPr>
        <w:ind w:left="720" w:hanging="360"/>
        <w:jc w:val="both"/>
        <w:rPr>
          <w:rFonts w:ascii="Arial" w:hAnsi="Arial" w:cs="Arial"/>
          <w:color w:val="auto"/>
          <w:sz w:val="22"/>
          <w:szCs w:val="22"/>
          <w:lang w:val="xh-ZA"/>
        </w:rPr>
      </w:pPr>
      <w:r w:rsidRPr="00A427B4">
        <w:rPr>
          <w:rFonts w:ascii="Arial" w:hAnsi="Arial" w:cs="Arial"/>
          <w:color w:val="auto"/>
          <w:lang w:val="xh-ZA"/>
        </w:rPr>
        <w:t xml:space="preserve">• </w:t>
      </w:r>
      <w:r w:rsidRPr="00A427B4">
        <w:rPr>
          <w:rFonts w:ascii="Arial" w:hAnsi="Arial" w:cs="Arial"/>
          <w:color w:val="auto"/>
          <w:sz w:val="22"/>
          <w:szCs w:val="22"/>
          <w:lang w:val="xh-ZA"/>
        </w:rPr>
        <w:t>“Abaninzi apha kuthi abathethi ngesondo. Kodwa i-HIV n</w:t>
      </w:r>
      <w:r>
        <w:rPr>
          <w:rFonts w:ascii="Arial" w:hAnsi="Arial" w:cs="Arial"/>
          <w:color w:val="auto"/>
          <w:sz w:val="22"/>
          <w:szCs w:val="22"/>
          <w:lang w:val="xh-ZA"/>
        </w:rPr>
        <w:t>e-AIDS</w:t>
      </w:r>
      <w:r w:rsidRPr="00A427B4">
        <w:rPr>
          <w:rFonts w:ascii="Arial" w:hAnsi="Arial" w:cs="Arial"/>
          <w:color w:val="auto"/>
          <w:sz w:val="22"/>
          <w:szCs w:val="22"/>
          <w:lang w:val="xh-ZA"/>
        </w:rPr>
        <w:t xml:space="preserve"> ziyasinyanzela ukuba sithethe ngokuba nesondo ngendlela ekhuselekileyo namaqabane eth</w:t>
      </w:r>
      <w:r>
        <w:rPr>
          <w:rFonts w:ascii="Arial" w:hAnsi="Arial" w:cs="Arial"/>
          <w:color w:val="auto"/>
          <w:sz w:val="22"/>
          <w:szCs w:val="22"/>
          <w:lang w:val="xh-ZA"/>
        </w:rPr>
        <w:t>u</w:t>
      </w:r>
      <w:r w:rsidRPr="00A427B4">
        <w:rPr>
          <w:rFonts w:ascii="Arial" w:hAnsi="Arial" w:cs="Arial"/>
          <w:color w:val="auto"/>
          <w:sz w:val="22"/>
          <w:szCs w:val="22"/>
          <w:lang w:val="xh-ZA"/>
        </w:rPr>
        <w:t xml:space="preserve"> ukuba le yekuphela kwendlela amaqabane ethu nabantwana bethu kube leyo kuphela kwendlela esinokuzikhusela ngayo.” </w:t>
      </w:r>
    </w:p>
    <w:p w:rsidR="00572A44" w:rsidRPr="00A427B4" w:rsidRDefault="00572A44" w:rsidP="00154A36">
      <w:pPr>
        <w:pStyle w:val="Default0"/>
        <w:jc w:val="both"/>
        <w:rPr>
          <w:rFonts w:ascii="Arial" w:hAnsi="Arial" w:cs="Arial"/>
          <w:color w:val="auto"/>
          <w:sz w:val="22"/>
          <w:szCs w:val="22"/>
          <w:lang w:val="xh-ZA"/>
        </w:rPr>
      </w:pPr>
    </w:p>
    <w:p w:rsidR="00572A44" w:rsidRPr="00A427B4" w:rsidRDefault="00572A44" w:rsidP="00154A36">
      <w:pPr>
        <w:jc w:val="both"/>
        <w:rPr>
          <w:rFonts w:ascii="Arial" w:hAnsi="Arial" w:cs="Arial"/>
          <w:sz w:val="22"/>
          <w:szCs w:val="22"/>
          <w:lang w:val="xh-ZA"/>
        </w:rPr>
        <w:sectPr w:rsidR="00572A44" w:rsidRPr="00A427B4">
          <w:pgSz w:w="12240" w:h="15840"/>
          <w:pgMar w:top="1440" w:right="1800" w:bottom="1440" w:left="1800" w:header="720" w:footer="720" w:gutter="0"/>
          <w:cols w:space="720"/>
        </w:sectPr>
      </w:pPr>
    </w:p>
    <w:p w:rsidR="00572A44" w:rsidRPr="00A427B4" w:rsidRDefault="00572A44" w:rsidP="00154A36">
      <w:pPr>
        <w:pStyle w:val="Default0"/>
        <w:jc w:val="both"/>
        <w:rPr>
          <w:rFonts w:cs="Times New Roman"/>
          <w:color w:val="auto"/>
          <w:lang w:val="xh-ZA"/>
        </w:rPr>
      </w:pPr>
      <w:r w:rsidRPr="00A427B4">
        <w:rPr>
          <w:rFonts w:cs="Times New Roman"/>
          <w:color w:val="auto"/>
          <w:lang w:val="xh-ZA"/>
        </w:rPr>
        <w:t xml:space="preserve">57 </w:t>
      </w:r>
    </w:p>
    <w:tbl>
      <w:tblPr>
        <w:tblW w:w="0" w:type="auto"/>
        <w:tblInd w:w="1800" w:type="dxa"/>
        <w:tblLook w:val="00A0"/>
      </w:tblPr>
      <w:tblGrid>
        <w:gridCol w:w="7056"/>
      </w:tblGrid>
      <w:tr w:rsidR="00572A44" w:rsidRPr="00A427B4">
        <w:trPr>
          <w:trHeight w:val="288"/>
        </w:trPr>
        <w:tc>
          <w:tcPr>
            <w:tcW w:w="0" w:type="auto"/>
            <w:tcBorders>
              <w:top w:val="single" w:sz="24" w:space="0" w:color="000000"/>
              <w:left w:val="single" w:sz="24" w:space="0" w:color="000000"/>
              <w:bottom w:val="nil"/>
              <w:right w:val="single" w:sz="24" w:space="0" w:color="000000"/>
            </w:tcBorders>
            <w:shd w:val="clear" w:color="auto" w:fill="323232"/>
          </w:tcPr>
          <w:p w:rsidR="00572A44" w:rsidRPr="00A427B4" w:rsidRDefault="00572A44" w:rsidP="00154A36">
            <w:pPr>
              <w:pStyle w:val="Default0"/>
              <w:jc w:val="both"/>
              <w:rPr>
                <w:rFonts w:ascii="Futura Lt BT" w:hAnsi="Futura Lt BT" w:cs="Futura Lt BT"/>
                <w:lang w:val="xh-ZA"/>
              </w:rPr>
            </w:pPr>
            <w:r w:rsidRPr="00A427B4">
              <w:rPr>
                <w:rFonts w:ascii="Futura Lt BT" w:hAnsi="Futura Lt BT" w:cs="Futura Lt BT"/>
                <w:lang w:val="xh-ZA"/>
              </w:rPr>
              <w:t xml:space="preserve">Umyalezo wakho nge-HIV </w:t>
            </w:r>
          </w:p>
        </w:tc>
      </w:tr>
      <w:tr w:rsidR="00572A44" w:rsidRPr="00A427B4">
        <w:trPr>
          <w:trHeight w:val="2421"/>
        </w:trPr>
        <w:tc>
          <w:tcPr>
            <w:tcW w:w="0" w:type="auto"/>
            <w:tcBorders>
              <w:top w:val="nil"/>
              <w:left w:val="single" w:sz="24" w:space="0" w:color="000000"/>
              <w:bottom w:val="single" w:sz="24" w:space="0" w:color="000000"/>
              <w:right w:val="single" w:sz="24" w:space="0" w:color="000000"/>
            </w:tcBorders>
          </w:tcPr>
          <w:p w:rsidR="00572A44" w:rsidRPr="00A427B4" w:rsidRDefault="00572A44" w:rsidP="00154A36">
            <w:pPr>
              <w:pStyle w:val="Default0"/>
              <w:jc w:val="both"/>
              <w:rPr>
                <w:rFonts w:ascii="Futura Lt BT" w:hAnsi="Futura Lt BT" w:cs="Futura Lt BT"/>
                <w:sz w:val="22"/>
                <w:szCs w:val="22"/>
                <w:lang w:val="xh-ZA"/>
              </w:rPr>
            </w:pPr>
            <w:r w:rsidRPr="00A427B4">
              <w:rPr>
                <w:rFonts w:ascii="Futura Lt BT" w:hAnsi="Futura Lt BT" w:cs="Futura Lt BT"/>
                <w:sz w:val="22"/>
                <w:szCs w:val="22"/>
                <w:lang w:val="xh-ZA"/>
              </w:rPr>
              <w:t>Nasi isiseko sawo nawuphi na umyalezo wokuthintela i-HIV. Xa usenza umyalezo wakho, cinga ngawo, kwaye ucinge nangabantu ofuna ukuba</w:t>
            </w:r>
            <w:r>
              <w:rPr>
                <w:rFonts w:ascii="Futura Lt BT" w:hAnsi="Futura Lt BT" w:cs="Futura Lt BT"/>
                <w:sz w:val="22"/>
                <w:szCs w:val="22"/>
                <w:lang w:val="xh-ZA"/>
              </w:rPr>
              <w:t xml:space="preserve"> u</w:t>
            </w:r>
            <w:r w:rsidRPr="00A427B4">
              <w:rPr>
                <w:rFonts w:ascii="Futura Lt BT" w:hAnsi="Futura Lt BT" w:cs="Futura Lt BT"/>
                <w:sz w:val="22"/>
                <w:szCs w:val="22"/>
                <w:lang w:val="xh-ZA"/>
              </w:rPr>
              <w:t>fikelel</w:t>
            </w:r>
            <w:r>
              <w:rPr>
                <w:rFonts w:ascii="Futura Lt BT" w:hAnsi="Futura Lt BT" w:cs="Futura Lt BT"/>
                <w:sz w:val="22"/>
                <w:szCs w:val="22"/>
                <w:lang w:val="xh-ZA"/>
              </w:rPr>
              <w:t>e kubo</w:t>
            </w:r>
            <w:r w:rsidRPr="00A427B4">
              <w:rPr>
                <w:rFonts w:ascii="Futura Lt BT" w:hAnsi="Futura Lt BT" w:cs="Futura Lt BT"/>
                <w:sz w:val="22"/>
                <w:szCs w:val="22"/>
                <w:lang w:val="xh-ZA"/>
              </w:rPr>
              <w:t xml:space="preserve">: </w:t>
            </w:r>
          </w:p>
          <w:p w:rsidR="00572A44" w:rsidRPr="00A427B4" w:rsidRDefault="00572A44" w:rsidP="00154A36">
            <w:pPr>
              <w:pStyle w:val="Default0"/>
              <w:ind w:left="360" w:right="380"/>
              <w:jc w:val="both"/>
              <w:rPr>
                <w:rFonts w:ascii="Futura Lt BT" w:hAnsi="Futura Lt BT" w:cs="Futura Lt BT"/>
                <w:sz w:val="22"/>
                <w:szCs w:val="22"/>
                <w:lang w:val="xh-ZA"/>
              </w:rPr>
            </w:pPr>
            <w:r w:rsidRPr="00536E69">
              <w:rPr>
                <w:rFonts w:ascii="Futura Lt BT" w:hAnsi="Futura Lt BT" w:cs="Futura Lt BT"/>
                <w:b/>
                <w:sz w:val="22"/>
                <w:szCs w:val="22"/>
                <w:lang w:val="xh-ZA"/>
              </w:rPr>
              <w:t>Iziqulatho</w:t>
            </w:r>
            <w:r w:rsidRPr="00A427B4">
              <w:rPr>
                <w:rFonts w:ascii="Futura Lt BT" w:hAnsi="Futura Lt BT" w:cs="Futura Lt BT"/>
                <w:sz w:val="22"/>
                <w:szCs w:val="22"/>
                <w:lang w:val="xh-ZA"/>
              </w:rPr>
              <w:t xml:space="preserve">: into ethethwayo. </w:t>
            </w:r>
          </w:p>
          <w:p w:rsidR="00572A44" w:rsidRPr="00A427B4" w:rsidRDefault="00572A44" w:rsidP="00154A36">
            <w:pPr>
              <w:pStyle w:val="Default0"/>
              <w:ind w:left="360" w:right="380"/>
              <w:jc w:val="both"/>
              <w:rPr>
                <w:rFonts w:ascii="Futura Lt BT" w:hAnsi="Futura Lt BT" w:cs="Futura Lt BT"/>
                <w:sz w:val="22"/>
                <w:szCs w:val="22"/>
                <w:lang w:val="xh-ZA"/>
              </w:rPr>
            </w:pPr>
            <w:r w:rsidRPr="00536E69">
              <w:rPr>
                <w:rFonts w:ascii="Futura Lt BT" w:hAnsi="Futura Lt BT" w:cs="Futura Lt BT"/>
                <w:b/>
                <w:sz w:val="22"/>
                <w:szCs w:val="22"/>
                <w:lang w:val="xh-ZA"/>
              </w:rPr>
              <w:t>Ukunikezelwa:</w:t>
            </w:r>
            <w:r w:rsidRPr="00A427B4">
              <w:rPr>
                <w:rFonts w:ascii="Futura Lt BT" w:hAnsi="Futura Lt BT" w:cs="Futura Lt BT"/>
                <w:sz w:val="22"/>
                <w:szCs w:val="22"/>
                <w:lang w:val="xh-ZA"/>
              </w:rPr>
              <w:t xml:space="preserve"> indlela umyalezo obekwa ngayo, nendawo (umzekelo, kwisibhengezo esibhaliweyo, kwisibhengezo, okanye kunomathotholo). </w:t>
            </w:r>
          </w:p>
          <w:p w:rsidR="00572A44" w:rsidRPr="00A427B4" w:rsidRDefault="00572A44" w:rsidP="00154A36">
            <w:pPr>
              <w:pStyle w:val="Default0"/>
              <w:ind w:left="360" w:right="380"/>
              <w:jc w:val="both"/>
              <w:rPr>
                <w:rFonts w:ascii="Futura Lt BT" w:hAnsi="Futura Lt BT" w:cs="Futura Lt BT"/>
                <w:sz w:val="22"/>
                <w:szCs w:val="22"/>
                <w:lang w:val="xh-ZA"/>
              </w:rPr>
            </w:pPr>
            <w:r>
              <w:rPr>
                <w:rFonts w:ascii="Futura Lt BT" w:hAnsi="Futura Lt BT" w:cs="Futura Lt BT"/>
                <w:b/>
                <w:sz w:val="22"/>
                <w:szCs w:val="22"/>
                <w:lang w:val="xh-ZA"/>
              </w:rPr>
              <w:t>Imvakalo-zwi:</w:t>
            </w:r>
            <w:r w:rsidRPr="00A427B4">
              <w:rPr>
                <w:rFonts w:ascii="Futura Lt BT" w:hAnsi="Futura Lt BT" w:cs="Futura Lt BT"/>
                <w:sz w:val="22"/>
                <w:szCs w:val="22"/>
                <w:lang w:val="xh-ZA"/>
              </w:rPr>
              <w:t xml:space="preserve"> imeko odluliselwa kuyo (uvuyo, uloyiko, ukhuthazo, ukujonga njengento ebalulekileyo, njl.). </w:t>
            </w:r>
          </w:p>
          <w:p w:rsidR="00572A44" w:rsidRPr="00A427B4" w:rsidRDefault="00572A44" w:rsidP="00154A36">
            <w:pPr>
              <w:pStyle w:val="Default0"/>
              <w:ind w:left="360" w:right="380"/>
              <w:jc w:val="both"/>
              <w:rPr>
                <w:rFonts w:ascii="Futura Lt BT" w:hAnsi="Futura Lt BT" w:cs="Futura Lt BT"/>
                <w:sz w:val="22"/>
                <w:szCs w:val="22"/>
                <w:lang w:val="xh-ZA"/>
              </w:rPr>
            </w:pPr>
            <w:r w:rsidRPr="00536E69">
              <w:rPr>
                <w:rFonts w:ascii="Futura Lt BT" w:hAnsi="Futura Lt BT" w:cs="Futura Lt BT"/>
                <w:b/>
                <w:sz w:val="22"/>
                <w:szCs w:val="22"/>
                <w:lang w:val="xh-ZA"/>
              </w:rPr>
              <w:t>Iinzuzo</w:t>
            </w:r>
            <w:r w:rsidRPr="00A427B4">
              <w:rPr>
                <w:rFonts w:ascii="Futura Lt BT" w:hAnsi="Futura Lt BT" w:cs="Futura Lt BT"/>
                <w:sz w:val="22"/>
                <w:szCs w:val="22"/>
                <w:lang w:val="xh-ZA"/>
              </w:rPr>
              <w:t xml:space="preserve">: into aya kuyifumana umntu ngokufunda le nkcazelo. </w:t>
            </w:r>
          </w:p>
        </w:tc>
      </w:tr>
    </w:tbl>
    <w:p w:rsidR="00572A44" w:rsidRPr="00A427B4" w:rsidRDefault="00572A44" w:rsidP="00154A36">
      <w:pPr>
        <w:pStyle w:val="Default0"/>
        <w:jc w:val="both"/>
        <w:rPr>
          <w:rFonts w:cs="Times New Roman"/>
          <w:color w:val="auto"/>
          <w:lang w:val="xh-ZA"/>
        </w:rPr>
      </w:pPr>
    </w:p>
    <w:p w:rsidR="00572A44" w:rsidRPr="00A427B4" w:rsidRDefault="00572A44" w:rsidP="00154A36">
      <w:pPr>
        <w:pStyle w:val="Default0"/>
        <w:jc w:val="both"/>
        <w:rPr>
          <w:rFonts w:ascii="Futura Md BT" w:hAnsi="Futura Md BT" w:cs="Futura Md BT"/>
          <w:color w:val="auto"/>
          <w:sz w:val="14"/>
          <w:szCs w:val="14"/>
          <w:lang w:val="xh-ZA"/>
        </w:rPr>
      </w:pPr>
      <w:r w:rsidRPr="00A427B4">
        <w:rPr>
          <w:rFonts w:ascii="Futura Md BT" w:hAnsi="Futura Md BT" w:cs="Futura Md BT"/>
          <w:color w:val="auto"/>
          <w:lang w:val="xh-ZA"/>
        </w:rPr>
        <w:t>Sifunda njani?</w:t>
      </w:r>
      <w:r w:rsidRPr="00A427B4">
        <w:rPr>
          <w:rFonts w:ascii="Futura Md BT" w:hAnsi="Futura Md BT" w:cs="Futura Md BT"/>
          <w:color w:val="auto"/>
          <w:sz w:val="14"/>
          <w:szCs w:val="14"/>
          <w:lang w:val="xh-ZA"/>
        </w:rPr>
        <w:t xml:space="preserve">lxix </w:t>
      </w: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Eyona ndlela ilungileyo yokufunda into kukuyenza. Inkoliso yabantu ifunda ukuba ngamafama ngokusebenza emasimini, kunokuba ikufunde encwadini. Abantu banokufunda nangokuncokola, okanye ukufunda, okanye ukuva icebiso labanye abantu. </w:t>
      </w:r>
    </w:p>
    <w:p w:rsidR="00572A44" w:rsidRPr="00A427B4" w:rsidRDefault="00572A44" w:rsidP="00154A36">
      <w:pPr>
        <w:pStyle w:val="Default0"/>
        <w:jc w:val="both"/>
        <w:rPr>
          <w:rFonts w:ascii="Comic Sans MS" w:hAnsi="Comic Sans MS" w:cs="Comic Sans MS"/>
          <w:color w:val="auto"/>
          <w:sz w:val="22"/>
          <w:szCs w:val="22"/>
          <w:lang w:val="xh-ZA"/>
        </w:rPr>
      </w:pPr>
      <w:r w:rsidRPr="00A427B4">
        <w:rPr>
          <w:rFonts w:ascii="Comic Sans MS" w:hAnsi="Comic Sans MS" w:cs="Comic Sans MS"/>
          <w:color w:val="auto"/>
          <w:sz w:val="22"/>
          <w:szCs w:val="22"/>
          <w:lang w:val="xh-ZA"/>
        </w:rPr>
        <w:t>T</w:t>
      </w:r>
    </w:p>
    <w:p w:rsidR="00572A44" w:rsidRPr="00A427B4" w:rsidRDefault="00572A44" w:rsidP="00154A36">
      <w:pPr>
        <w:pStyle w:val="Default0"/>
        <w:jc w:val="both"/>
        <w:rPr>
          <w:rFonts w:ascii="Comic Sans MS" w:hAnsi="Comic Sans MS" w:cs="Comic Sans MS"/>
          <w:color w:val="auto"/>
          <w:sz w:val="22"/>
          <w:szCs w:val="22"/>
          <w:lang w:val="xh-ZA"/>
        </w:rPr>
      </w:pPr>
      <w:r w:rsidRPr="00A427B4">
        <w:rPr>
          <w:rFonts w:ascii="Comic Sans MS" w:hAnsi="Comic Sans MS" w:cs="Comic Sans MS"/>
          <w:color w:val="auto"/>
          <w:sz w:val="22"/>
          <w:szCs w:val="22"/>
          <w:lang w:val="xh-ZA"/>
        </w:rPr>
        <w:t>Abona bafundisi balungileyo bayababandakanya abantu kwaye bakhuthaza i</w:t>
      </w:r>
      <w:r>
        <w:rPr>
          <w:rFonts w:ascii="Comic Sans MS" w:hAnsi="Comic Sans MS" w:cs="Comic Sans MS"/>
          <w:color w:val="auto"/>
          <w:sz w:val="22"/>
          <w:szCs w:val="22"/>
          <w:lang w:val="xh-ZA"/>
        </w:rPr>
        <w:t>zimvo</w:t>
      </w:r>
      <w:r w:rsidRPr="00A427B4">
        <w:rPr>
          <w:rFonts w:ascii="Comic Sans MS" w:hAnsi="Comic Sans MS" w:cs="Comic Sans MS"/>
          <w:color w:val="auto"/>
          <w:sz w:val="22"/>
          <w:szCs w:val="22"/>
          <w:lang w:val="xh-ZA"/>
        </w:rPr>
        <w:t xml:space="preserve"> ezintsha. Ababa</w:t>
      </w:r>
      <w:r>
        <w:rPr>
          <w:rFonts w:ascii="Comic Sans MS" w:hAnsi="Comic Sans MS" w:cs="Comic Sans MS"/>
          <w:color w:val="auto"/>
          <w:sz w:val="22"/>
          <w:szCs w:val="22"/>
          <w:lang w:val="xh-ZA"/>
        </w:rPr>
        <w:t>bhidisi</w:t>
      </w:r>
      <w:r w:rsidRPr="00A427B4">
        <w:rPr>
          <w:rFonts w:ascii="Comic Sans MS" w:hAnsi="Comic Sans MS" w:cs="Comic Sans MS"/>
          <w:color w:val="auto"/>
          <w:sz w:val="22"/>
          <w:szCs w:val="22"/>
          <w:lang w:val="xh-ZA"/>
        </w:rPr>
        <w:t xml:space="preserve"> abantu okanye babenze bazive bezizidenge kuba bengazazi izinto okanye bekholelwa izinto ezingeyonyaniso</w:t>
      </w: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Abafundisi abalungileyo ababa</w:t>
      </w:r>
      <w:r>
        <w:rPr>
          <w:rFonts w:ascii="Futura Lt BT" w:hAnsi="Futura Lt BT" w:cs="Futura Lt BT"/>
          <w:color w:val="auto"/>
          <w:sz w:val="22"/>
          <w:szCs w:val="22"/>
          <w:lang w:val="xh-ZA"/>
        </w:rPr>
        <w:t>diki</w:t>
      </w:r>
      <w:r w:rsidRPr="00A427B4">
        <w:rPr>
          <w:rFonts w:ascii="Futura Lt BT" w:hAnsi="Futura Lt BT" w:cs="Futura Lt BT"/>
          <w:color w:val="auto"/>
          <w:sz w:val="22"/>
          <w:szCs w:val="22"/>
          <w:lang w:val="xh-ZA"/>
        </w:rPr>
        <w:t xml:space="preserve"> abantu, kuba xa abantu be</w:t>
      </w:r>
      <w:r>
        <w:rPr>
          <w:rFonts w:ascii="Futura Lt BT" w:hAnsi="Futura Lt BT" w:cs="Futura Lt BT"/>
          <w:color w:val="auto"/>
          <w:sz w:val="22"/>
          <w:szCs w:val="22"/>
          <w:lang w:val="xh-ZA"/>
        </w:rPr>
        <w:t>diniwe</w:t>
      </w:r>
      <w:r w:rsidRPr="00A427B4">
        <w:rPr>
          <w:rFonts w:ascii="Futura Lt BT" w:hAnsi="Futura Lt BT" w:cs="Futura Lt BT"/>
          <w:color w:val="auto"/>
          <w:sz w:val="22"/>
          <w:szCs w:val="22"/>
          <w:lang w:val="xh-ZA"/>
        </w:rPr>
        <w:t>kruqukile baya kulifulathela ithuba lokufunda. Kuthiwa ukufundisa kakuhle kukutsala iimbono zabafundi, hayi ukubafaka iimbono. Ukwabelana nabafundi ngenkcazelo kuyindlela e</w:t>
      </w:r>
      <w:r>
        <w:rPr>
          <w:rFonts w:ascii="Futura Lt BT" w:hAnsi="Futura Lt BT" w:cs="Futura Lt BT"/>
          <w:color w:val="auto"/>
          <w:sz w:val="22"/>
          <w:szCs w:val="22"/>
          <w:lang w:val="xh-ZA"/>
        </w:rPr>
        <w:t>ngcono</w:t>
      </w:r>
      <w:r w:rsidRPr="00A427B4">
        <w:rPr>
          <w:rFonts w:ascii="Futura Lt BT" w:hAnsi="Futura Lt BT" w:cs="Futura Lt BT"/>
          <w:color w:val="auto"/>
          <w:sz w:val="22"/>
          <w:szCs w:val="22"/>
          <w:lang w:val="xh-ZA"/>
        </w:rPr>
        <w:t xml:space="preserve"> yokuba unontlalontle afundise. </w:t>
      </w:r>
    </w:p>
    <w:tbl>
      <w:tblPr>
        <w:tblW w:w="0" w:type="auto"/>
        <w:tblInd w:w="1800" w:type="dxa"/>
        <w:tblLook w:val="00A0"/>
      </w:tblPr>
      <w:tblGrid>
        <w:gridCol w:w="7056"/>
      </w:tblGrid>
      <w:tr w:rsidR="00572A44" w:rsidRPr="00A427B4">
        <w:trPr>
          <w:trHeight w:val="288"/>
        </w:trPr>
        <w:tc>
          <w:tcPr>
            <w:tcW w:w="0" w:type="auto"/>
            <w:tcBorders>
              <w:top w:val="single" w:sz="24" w:space="0" w:color="000000"/>
              <w:left w:val="single" w:sz="24" w:space="0" w:color="000000"/>
              <w:bottom w:val="nil"/>
              <w:right w:val="single" w:sz="24" w:space="0" w:color="000000"/>
            </w:tcBorders>
            <w:shd w:val="clear" w:color="auto" w:fill="323232"/>
          </w:tcPr>
          <w:p w:rsidR="00572A44" w:rsidRPr="00A427B4" w:rsidRDefault="00572A44" w:rsidP="00154A36">
            <w:pPr>
              <w:pStyle w:val="Default0"/>
              <w:jc w:val="both"/>
              <w:rPr>
                <w:rFonts w:ascii="Futura Lt BT" w:hAnsi="Futura Lt BT" w:cs="Futura Lt BT"/>
                <w:lang w:val="xh-ZA"/>
              </w:rPr>
            </w:pPr>
            <w:r w:rsidRPr="00A427B4">
              <w:rPr>
                <w:rFonts w:ascii="Futura Lt BT" w:hAnsi="Futura Lt BT" w:cs="Futura Lt BT"/>
                <w:lang w:val="xh-ZA"/>
              </w:rPr>
              <w:t xml:space="preserve">Iprojekthi engumzekelo: Ukufundisa </w:t>
            </w:r>
            <w:r>
              <w:rPr>
                <w:rFonts w:ascii="Futura Lt BT" w:hAnsi="Futura Lt BT" w:cs="Futura Lt BT"/>
                <w:lang w:val="xh-ZA"/>
              </w:rPr>
              <w:t>abasetyhini</w:t>
            </w:r>
            <w:r w:rsidRPr="00A427B4">
              <w:rPr>
                <w:rFonts w:ascii="Futura Lt BT" w:hAnsi="Futura Lt BT" w:cs="Futura Lt BT"/>
                <w:lang w:val="xh-ZA"/>
              </w:rPr>
              <w:t xml:space="preserve"> abakhulelweyo ngokusasazeka kwe-HIV </w:t>
            </w:r>
          </w:p>
        </w:tc>
      </w:tr>
      <w:tr w:rsidR="00572A44" w:rsidRPr="00A427B4">
        <w:trPr>
          <w:trHeight w:val="3332"/>
        </w:trPr>
        <w:tc>
          <w:tcPr>
            <w:tcW w:w="0" w:type="auto"/>
            <w:tcBorders>
              <w:top w:val="nil"/>
              <w:left w:val="single" w:sz="24" w:space="0" w:color="000000"/>
              <w:bottom w:val="single" w:sz="24" w:space="0" w:color="000000"/>
              <w:right w:val="single" w:sz="24" w:space="0" w:color="000000"/>
            </w:tcBorders>
          </w:tcPr>
          <w:p w:rsidR="00572A44" w:rsidRPr="00A427B4" w:rsidRDefault="00572A44" w:rsidP="00154A36">
            <w:pPr>
              <w:pStyle w:val="Default0"/>
              <w:jc w:val="both"/>
              <w:rPr>
                <w:rFonts w:ascii="Futura Lt BT" w:hAnsi="Futura Lt BT" w:cs="Futura Lt BT"/>
                <w:sz w:val="22"/>
                <w:szCs w:val="22"/>
                <w:lang w:val="xh-ZA"/>
              </w:rPr>
            </w:pPr>
            <w:r w:rsidRPr="00536E69">
              <w:rPr>
                <w:rFonts w:ascii="Futura Lt BT" w:hAnsi="Futura Lt BT" w:cs="Futura Lt BT"/>
                <w:sz w:val="22"/>
                <w:szCs w:val="22"/>
                <w:lang w:val="xh-ZA"/>
              </w:rPr>
              <w:t xml:space="preserve">Chaza ukuba ngoobani iqela lakho: </w:t>
            </w:r>
            <w:r w:rsidRPr="00A427B4">
              <w:rPr>
                <w:rFonts w:ascii="Futura Lt BT" w:hAnsi="Futura Lt BT" w:cs="Futura Lt BT"/>
                <w:sz w:val="22"/>
                <w:szCs w:val="22"/>
                <w:lang w:val="xh-ZA"/>
              </w:rPr>
              <w:t>Ng</w:t>
            </w:r>
            <w:r>
              <w:rPr>
                <w:rFonts w:ascii="Futura Lt BT" w:hAnsi="Futura Lt BT" w:cs="Futura Lt BT"/>
                <w:sz w:val="22"/>
                <w:szCs w:val="22"/>
                <w:lang w:val="xh-ZA"/>
              </w:rPr>
              <w:t>abasetyhini</w:t>
            </w:r>
            <w:r w:rsidRPr="00A427B4">
              <w:rPr>
                <w:rFonts w:ascii="Futura Lt BT" w:hAnsi="Futura Lt BT" w:cs="Futura Lt BT"/>
                <w:sz w:val="22"/>
                <w:szCs w:val="22"/>
                <w:lang w:val="xh-ZA"/>
              </w:rPr>
              <w:t xml:space="preserve"> abasexabisweni lokuba nabantwana kwikliniki yasekuhlaleni. </w:t>
            </w:r>
          </w:p>
          <w:p w:rsidR="00572A44" w:rsidRPr="00A427B4" w:rsidRDefault="00572A44" w:rsidP="00154A36">
            <w:pPr>
              <w:pStyle w:val="Default0"/>
              <w:ind w:right="380"/>
              <w:jc w:val="both"/>
              <w:rPr>
                <w:rFonts w:ascii="Futura Lt BT" w:hAnsi="Futura Lt BT" w:cs="Futura Lt BT"/>
                <w:sz w:val="22"/>
                <w:szCs w:val="22"/>
                <w:lang w:val="xh-ZA"/>
              </w:rPr>
            </w:pPr>
            <w:r w:rsidRPr="00536E69">
              <w:rPr>
                <w:rFonts w:ascii="Futura Lt BT" w:hAnsi="Futura Lt BT" w:cs="Futura Lt BT"/>
                <w:sz w:val="22"/>
                <w:szCs w:val="22"/>
                <w:lang w:val="xh-ZA"/>
              </w:rPr>
              <w:t>Chaza iinjongo zakho:</w:t>
            </w:r>
            <w:r w:rsidRPr="00A427B4">
              <w:rPr>
                <w:rFonts w:ascii="Futura Lt BT" w:hAnsi="Futura Lt BT" w:cs="Futura Lt BT"/>
                <w:sz w:val="22"/>
                <w:szCs w:val="22"/>
                <w:lang w:val="xh-ZA"/>
              </w:rPr>
              <w:t xml:space="preserve"> Ekupheleni koqeqesho, </w:t>
            </w:r>
            <w:r>
              <w:rPr>
                <w:rFonts w:ascii="Futura Lt BT" w:hAnsi="Futura Lt BT" w:cs="Futura Lt BT"/>
                <w:sz w:val="22"/>
                <w:szCs w:val="22"/>
                <w:lang w:val="xh-ZA"/>
              </w:rPr>
              <w:t>abasetyhini</w:t>
            </w:r>
            <w:r w:rsidRPr="00A427B4">
              <w:rPr>
                <w:rFonts w:ascii="Futura Lt BT" w:hAnsi="Futura Lt BT" w:cs="Futura Lt BT"/>
                <w:sz w:val="22"/>
                <w:szCs w:val="22"/>
                <w:lang w:val="xh-ZA"/>
              </w:rPr>
              <w:t xml:space="preserve"> abakwiqela baya</w:t>
            </w:r>
            <w:r>
              <w:rPr>
                <w:rFonts w:ascii="Futura Lt BT" w:hAnsi="Futura Lt BT" w:cs="Futura Lt BT"/>
                <w:sz w:val="22"/>
                <w:szCs w:val="22"/>
                <w:lang w:val="xh-ZA"/>
              </w:rPr>
              <w:t xml:space="preserve"> kwazi ukuba i-HIV inokudlulisek</w:t>
            </w:r>
            <w:r w:rsidRPr="00A427B4">
              <w:rPr>
                <w:rFonts w:ascii="Futura Lt BT" w:hAnsi="Futura Lt BT" w:cs="Futura Lt BT"/>
                <w:sz w:val="22"/>
                <w:szCs w:val="22"/>
                <w:lang w:val="xh-ZA"/>
              </w:rPr>
              <w:t xml:space="preserve">a isuka kumama isiya kusana ebudeni bokukhulelwa, bokubeleka, naxa encancisa. </w:t>
            </w:r>
          </w:p>
          <w:p w:rsidR="00572A44" w:rsidRPr="00A427B4" w:rsidRDefault="00572A44" w:rsidP="00154A36">
            <w:pPr>
              <w:pStyle w:val="Default0"/>
              <w:ind w:right="380"/>
              <w:jc w:val="both"/>
              <w:rPr>
                <w:rFonts w:ascii="Futura Lt BT" w:hAnsi="Futura Lt BT" w:cs="Futura Lt BT"/>
                <w:sz w:val="22"/>
                <w:szCs w:val="22"/>
                <w:lang w:val="xh-ZA"/>
              </w:rPr>
            </w:pPr>
            <w:r w:rsidRPr="00536E69">
              <w:rPr>
                <w:rFonts w:ascii="Futura Lt BT" w:hAnsi="Futura Lt BT" w:cs="Futura Lt BT"/>
                <w:sz w:val="22"/>
                <w:szCs w:val="22"/>
                <w:lang w:val="xh-ZA"/>
              </w:rPr>
              <w:t>Yenza izinto oza kuzisebenzisa:</w:t>
            </w:r>
            <w:r w:rsidRPr="00A427B4">
              <w:rPr>
                <w:rFonts w:ascii="Futura Lt BT" w:hAnsi="Futura Lt BT" w:cs="Futura Lt BT"/>
                <w:sz w:val="22"/>
                <w:szCs w:val="22"/>
                <w:lang w:val="xh-ZA"/>
              </w:rPr>
              <w:t xml:space="preserve"> Yakha iseshini yokuqeqesha oomama abalinde ekliniki yemizuzu elishumi. Yenza izinto zokufundisa ngokubonisa, ezinjengezibhengezo ezibhaliweyo, ukuze ucacise ezinye iingcamango. Shukuxa iindlela i-HIV enokudluliselwa ngayo kwiintsana noko kunokwenziwa ngoomama ukuyithintela ukuba ingasasazeki. </w:t>
            </w:r>
          </w:p>
          <w:p w:rsidR="00572A44" w:rsidRPr="00A427B4" w:rsidRDefault="00572A44" w:rsidP="00154A36">
            <w:pPr>
              <w:pStyle w:val="Default0"/>
              <w:ind w:right="38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Hlola iprojekthi: Emva kweseshini, buza imibuzo </w:t>
            </w:r>
            <w:r>
              <w:rPr>
                <w:rFonts w:ascii="Futura Lt BT" w:hAnsi="Futura Lt BT" w:cs="Futura Lt BT"/>
                <w:sz w:val="22"/>
                <w:szCs w:val="22"/>
                <w:lang w:val="xh-ZA"/>
              </w:rPr>
              <w:t>kwabasetyhini</w:t>
            </w:r>
            <w:r w:rsidRPr="00A427B4">
              <w:rPr>
                <w:rFonts w:ascii="Futura Lt BT" w:hAnsi="Futura Lt BT" w:cs="Futura Lt BT"/>
                <w:sz w:val="22"/>
                <w:szCs w:val="22"/>
                <w:lang w:val="xh-ZA"/>
              </w:rPr>
              <w:t xml:space="preserve"> abeze ekliniki ngendlela i-HIV esasazeka ngayo. Baya kukuxelela oko baye bakufunda okanye abakufunda nendlela onokuphucula ngayo uqeqesho lwakho. </w:t>
            </w:r>
          </w:p>
        </w:tc>
      </w:tr>
    </w:tbl>
    <w:p w:rsidR="00572A44" w:rsidRPr="00A427B4" w:rsidRDefault="00572A44" w:rsidP="00154A36">
      <w:pPr>
        <w:pStyle w:val="Default0"/>
        <w:jc w:val="both"/>
        <w:rPr>
          <w:rFonts w:cs="Times New Roman"/>
          <w:color w:val="auto"/>
          <w:lang w:val="xh-ZA"/>
        </w:rPr>
      </w:pPr>
    </w:p>
    <w:p w:rsidR="00572A44" w:rsidRPr="00A427B4" w:rsidRDefault="00572A44" w:rsidP="00154A36">
      <w:pPr>
        <w:jc w:val="both"/>
        <w:rPr>
          <w:rFonts w:ascii="Futura XBlk BT" w:hAnsi="Futura XBlk BT"/>
          <w:lang w:val="xh-ZA"/>
        </w:rPr>
        <w:sectPr w:rsidR="00572A44" w:rsidRPr="00A427B4">
          <w:pgSz w:w="12240" w:h="15840"/>
          <w:pgMar w:top="1440" w:right="1800" w:bottom="1440" w:left="1800" w:header="720" w:footer="720" w:gutter="0"/>
          <w:cols w:space="720"/>
        </w:sectPr>
      </w:pPr>
    </w:p>
    <w:p w:rsidR="00572A44" w:rsidRPr="00A427B4" w:rsidRDefault="00572A44" w:rsidP="00154A36">
      <w:pPr>
        <w:pStyle w:val="Default0"/>
        <w:jc w:val="both"/>
        <w:rPr>
          <w:rFonts w:ascii="Futura Md BT" w:hAnsi="Futura Md BT" w:cs="Futura Md BT"/>
          <w:color w:val="auto"/>
          <w:lang w:val="xh-ZA"/>
        </w:rPr>
      </w:pPr>
      <w:r w:rsidRPr="00A427B4">
        <w:rPr>
          <w:rFonts w:ascii="Futura Md BT" w:hAnsi="Futura Md BT" w:cs="Futura Md BT"/>
          <w:b/>
          <w:bCs/>
          <w:color w:val="auto"/>
          <w:lang w:val="xh-ZA"/>
        </w:rPr>
        <w:t xml:space="preserve">Ngoobani ofuna ukuthetha nabo? </w:t>
      </w:r>
    </w:p>
    <w:p w:rsidR="00572A44" w:rsidRPr="00A427B4" w:rsidRDefault="00572A44" w:rsidP="00154A36">
      <w:pPr>
        <w:pStyle w:val="Default0"/>
        <w:jc w:val="both"/>
        <w:rPr>
          <w:rFonts w:ascii="Arial" w:hAnsi="Arial" w:cs="Arial"/>
          <w:color w:val="auto"/>
          <w:sz w:val="22"/>
          <w:szCs w:val="22"/>
          <w:lang w:val="xh-ZA"/>
        </w:rPr>
      </w:pPr>
      <w:r w:rsidRPr="00A427B4">
        <w:rPr>
          <w:rFonts w:ascii="Arial" w:hAnsi="Arial" w:cs="Arial"/>
          <w:color w:val="auto"/>
          <w:sz w:val="22"/>
          <w:szCs w:val="22"/>
          <w:lang w:val="xh-ZA"/>
        </w:rPr>
        <w:t xml:space="preserve">Ngaphambi kokuba uqalise iseshini yokuqeqesha, cinga ngabantu abaza kuba nenxaxheba. </w:t>
      </w:r>
    </w:p>
    <w:p w:rsidR="00572A44" w:rsidRDefault="00572A44" w:rsidP="00154A36">
      <w:pPr>
        <w:jc w:val="both"/>
        <w:rPr>
          <w:b/>
          <w:bCs/>
          <w:lang w:val="en-GB"/>
        </w:rPr>
      </w:pPr>
    </w:p>
    <w:p w:rsidR="00572A44" w:rsidRPr="00A427B4" w:rsidRDefault="00572A44" w:rsidP="00154A36">
      <w:pPr>
        <w:pStyle w:val="Default0"/>
        <w:jc w:val="both"/>
        <w:rPr>
          <w:rFonts w:ascii="Comic Sans MS" w:hAnsi="Comic Sans MS" w:cs="Comic Sans MS"/>
          <w:color w:val="auto"/>
          <w:sz w:val="22"/>
          <w:szCs w:val="22"/>
          <w:lang w:val="xh-ZA"/>
        </w:rPr>
      </w:pPr>
      <w:r w:rsidRPr="00A04D27">
        <w:rPr>
          <w:noProof/>
          <w:lang w:val="de-CH" w:eastAsia="ko-KR"/>
        </w:rPr>
        <w:pict>
          <v:shape id="Picture 57" o:spid="_x0000_i1081" type="#_x0000_t75" alt="Apha sibona manenekazi amabini kunye nenene. Banikwa incazelo ngesifo sikagawulayo. Incazelo bayinikekwa ngomnye nenekazi abahleli  nalo." style="width:365.25pt;height:213.75pt;visibility:visible">
            <v:imagedata r:id="rId60" o:title=""/>
          </v:shape>
        </w:pict>
      </w:r>
      <w:r w:rsidRPr="00053E05">
        <w:rPr>
          <w:rFonts w:ascii="Comic Sans MS" w:hAnsi="Comic Sans MS" w:cs="Comic Sans MS"/>
          <w:sz w:val="22"/>
          <w:szCs w:val="22"/>
          <w:lang w:val="xh-ZA"/>
        </w:rPr>
        <w:t xml:space="preserve"> </w:t>
      </w:r>
      <w:r w:rsidRPr="00A427B4">
        <w:rPr>
          <w:rFonts w:ascii="Comic Sans MS" w:hAnsi="Comic Sans MS" w:cs="Comic Sans MS"/>
          <w:color w:val="auto"/>
          <w:sz w:val="22"/>
          <w:szCs w:val="22"/>
          <w:lang w:val="xh-ZA"/>
        </w:rPr>
        <w:t xml:space="preserve">Qiniseka ukuba wonke umntu uza kukwazi ukufikelela kwindawo oza kuqhuba kuyo iseshini … </w:t>
      </w: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Ngaba abantu abahamba ngezitulo ezinamavili okanye ngeentonga baza kuza? </w:t>
      </w: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Ngaba zikho iindlela zezitulo ezinamavili? Iilifti? Ngaba kuyafikeleleka kumagumbi okuhlambela? </w:t>
      </w: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Ngaba bakho abantu abaZizithulu abaza kuba nenxaxheba? </w:t>
      </w: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Ngaba zikho iitoliki zeNtetho Yezandla ekufuneka zimenywe? </w:t>
      </w: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Ngaba bakho abantu abaziimfama abaza kuba nenxaxheba? Ngaba amaphepha kuza kufuneka a</w:t>
      </w:r>
      <w:r>
        <w:rPr>
          <w:rFonts w:ascii="Futura Lt BT" w:hAnsi="Futura Lt BT" w:cs="Futura Lt BT"/>
          <w:color w:val="auto"/>
          <w:sz w:val="22"/>
          <w:szCs w:val="22"/>
          <w:lang w:val="xh-ZA"/>
        </w:rPr>
        <w:t>bhalwe ngombhalo wamaqhuqhuva (</w:t>
      </w:r>
      <w:r w:rsidRPr="00A427B4">
        <w:rPr>
          <w:rFonts w:ascii="Futura Lt BT" w:hAnsi="Futura Lt BT" w:cs="Futura Lt BT"/>
          <w:color w:val="auto"/>
          <w:sz w:val="22"/>
          <w:szCs w:val="22"/>
          <w:lang w:val="xh-ZA"/>
        </w:rPr>
        <w:t>Braille</w:t>
      </w:r>
      <w:r>
        <w:rPr>
          <w:rFonts w:ascii="Futura Lt BT" w:hAnsi="Futura Lt BT" w:cs="Futura Lt BT"/>
          <w:color w:val="auto"/>
          <w:sz w:val="22"/>
          <w:szCs w:val="22"/>
          <w:lang w:val="xh-ZA"/>
        </w:rPr>
        <w:t>)</w:t>
      </w:r>
      <w:r w:rsidRPr="00A427B4">
        <w:rPr>
          <w:rFonts w:ascii="Futura Lt BT" w:hAnsi="Futura Lt BT" w:cs="Futura Lt BT"/>
          <w:color w:val="auto"/>
          <w:sz w:val="22"/>
          <w:szCs w:val="22"/>
          <w:lang w:val="xh-ZA"/>
        </w:rPr>
        <w:t xml:space="preserve">? </w:t>
      </w:r>
    </w:p>
    <w:p w:rsidR="00572A44" w:rsidRPr="00A427B4" w:rsidRDefault="00572A44" w:rsidP="00154A36">
      <w:pPr>
        <w:pStyle w:val="Default0"/>
        <w:jc w:val="both"/>
        <w:rPr>
          <w:rFonts w:ascii="Comic Sans MS" w:hAnsi="Comic Sans MS" w:cs="Comic Sans MS"/>
          <w:color w:val="auto"/>
          <w:sz w:val="22"/>
          <w:szCs w:val="22"/>
          <w:lang w:val="xh-ZA"/>
        </w:rPr>
      </w:pPr>
      <w:r w:rsidRPr="00A427B4">
        <w:rPr>
          <w:rFonts w:ascii="Comic Sans MS" w:hAnsi="Comic Sans MS" w:cs="Comic Sans MS"/>
          <w:color w:val="auto"/>
          <w:sz w:val="22"/>
          <w:szCs w:val="22"/>
          <w:lang w:val="xh-ZA"/>
        </w:rPr>
        <w:t xml:space="preserve">Zifumanise kuselithuba iimfuno zazo baza kuba nenxaxheba ukuze uqiniseke ukuba olo suku luza kuba luhle kuye wonke umntu! </w:t>
      </w:r>
    </w:p>
    <w:p w:rsidR="00572A44" w:rsidRPr="00A427B4" w:rsidRDefault="00572A44" w:rsidP="00154A36">
      <w:pPr>
        <w:pStyle w:val="Default0"/>
        <w:jc w:val="both"/>
        <w:rPr>
          <w:rFonts w:ascii="Futura Md BT" w:hAnsi="Futura Md BT" w:cs="Futura Md BT"/>
          <w:color w:val="auto"/>
          <w:sz w:val="14"/>
          <w:szCs w:val="14"/>
          <w:lang w:val="xh-ZA"/>
        </w:rPr>
      </w:pPr>
      <w:r>
        <w:rPr>
          <w:rFonts w:ascii="Futura Md BT" w:hAnsi="Futura Md BT" w:cs="Futura Md BT"/>
          <w:color w:val="auto"/>
          <w:lang w:val="xh-ZA"/>
        </w:rPr>
        <w:t>Ukuqalisa isesho</w:t>
      </w:r>
      <w:r w:rsidRPr="00A427B4">
        <w:rPr>
          <w:rFonts w:ascii="Futura Md BT" w:hAnsi="Futura Md BT" w:cs="Futura Md BT"/>
          <w:color w:val="auto"/>
          <w:lang w:val="xh-ZA"/>
        </w:rPr>
        <w:t>ni</w:t>
      </w:r>
      <w:r w:rsidRPr="00A427B4">
        <w:rPr>
          <w:rFonts w:ascii="Futura Md BT" w:hAnsi="Futura Md BT" w:cs="Futura Md BT"/>
          <w:color w:val="auto"/>
          <w:sz w:val="14"/>
          <w:szCs w:val="14"/>
          <w:lang w:val="xh-ZA"/>
        </w:rPr>
        <w:t xml:space="preserve">lxx </w:t>
      </w:r>
    </w:p>
    <w:p w:rsidR="00572A44" w:rsidRPr="00A427B4" w:rsidRDefault="00572A44" w:rsidP="00154A36">
      <w:pPr>
        <w:pStyle w:val="Default0"/>
        <w:jc w:val="both"/>
        <w:rPr>
          <w:rFonts w:ascii="Futura Lt BT" w:hAnsi="Futura Lt BT" w:cs="Futura Lt BT"/>
          <w:color w:val="auto"/>
          <w:lang w:val="xh-ZA"/>
        </w:rPr>
      </w:pPr>
      <w:r>
        <w:rPr>
          <w:rFonts w:ascii="Futura Lt BT" w:hAnsi="Futura Lt BT" w:cs="Futura Lt BT"/>
          <w:color w:val="auto"/>
          <w:lang w:val="xh-ZA"/>
        </w:rPr>
        <w:t>Indlela oyiseka ngayo isesho</w:t>
      </w:r>
      <w:r w:rsidRPr="00A427B4">
        <w:rPr>
          <w:rFonts w:ascii="Futura Lt BT" w:hAnsi="Futura Lt BT" w:cs="Futura Lt BT"/>
          <w:color w:val="auto"/>
          <w:lang w:val="xh-ZA"/>
        </w:rPr>
        <w:t>ni yenza umahluko. Ukuhlala ngesa</w:t>
      </w:r>
      <w:r>
        <w:rPr>
          <w:rFonts w:ascii="Futura Lt BT" w:hAnsi="Futura Lt BT" w:cs="Futura Lt BT"/>
          <w:color w:val="auto"/>
          <w:lang w:val="xh-ZA"/>
        </w:rPr>
        <w:t>ngqa</w:t>
      </w:r>
      <w:r w:rsidRPr="00A427B4">
        <w:rPr>
          <w:rFonts w:ascii="Futura Lt BT" w:hAnsi="Futura Lt BT" w:cs="Futura Lt BT"/>
          <w:color w:val="auto"/>
          <w:lang w:val="xh-ZA"/>
        </w:rPr>
        <w:t xml:space="preserve"> yindlela elula yokubandakanya wonke umntu. Xa nihleli ngesa</w:t>
      </w:r>
      <w:r>
        <w:rPr>
          <w:rFonts w:ascii="Futura Lt BT" w:hAnsi="Futura Lt BT" w:cs="Futura Lt BT"/>
          <w:color w:val="auto"/>
          <w:lang w:val="xh-ZA"/>
        </w:rPr>
        <w:t>ngqa</w:t>
      </w:r>
      <w:r w:rsidRPr="00A427B4">
        <w:rPr>
          <w:rFonts w:ascii="Futura Lt BT" w:hAnsi="Futura Lt BT" w:cs="Futura Lt BT"/>
          <w:color w:val="auto"/>
          <w:lang w:val="xh-ZA"/>
        </w:rPr>
        <w:t xml:space="preserve"> bonke abantu bayabonana ebusweni. Abantu banokwabelana ngeembono lula, kunokuba kubekho abaphulaphuli nomfundisi nje kuphela. </w:t>
      </w:r>
    </w:p>
    <w:p w:rsidR="00572A44" w:rsidRPr="00A427B4" w:rsidRDefault="00572A44" w:rsidP="00154A36">
      <w:pPr>
        <w:pStyle w:val="Default0"/>
        <w:jc w:val="both"/>
        <w:rPr>
          <w:rFonts w:ascii="Comic Sans MS" w:hAnsi="Comic Sans MS" w:cs="Comic Sans MS"/>
          <w:color w:val="auto"/>
          <w:sz w:val="22"/>
          <w:szCs w:val="22"/>
          <w:lang w:val="xh-ZA"/>
        </w:rPr>
      </w:pPr>
      <w:r w:rsidRPr="00A427B4">
        <w:rPr>
          <w:rFonts w:ascii="Comic Sans MS" w:hAnsi="Comic Sans MS" w:cs="Comic Sans MS"/>
          <w:color w:val="auto"/>
          <w:sz w:val="22"/>
          <w:szCs w:val="22"/>
          <w:lang w:val="xh-ZA"/>
        </w:rPr>
        <w:t>Xa uhleli kumgangatho omnye neqela, unceda abantu bazive bekhululekile ukuba baveze izimvo zabo kuwe.</w:t>
      </w:r>
    </w:p>
    <w:p w:rsidR="00572A44" w:rsidRDefault="00572A44" w:rsidP="00154A36">
      <w:pPr>
        <w:ind w:right="3720"/>
        <w:jc w:val="both"/>
        <w:rPr>
          <w:lang w:val="en-GB"/>
        </w:rPr>
      </w:pPr>
    </w:p>
    <w:p w:rsidR="00572A44" w:rsidRDefault="00572A44" w:rsidP="00154A36">
      <w:pPr>
        <w:ind w:right="3720"/>
        <w:jc w:val="both"/>
        <w:rPr>
          <w:lang w:val="en-GB"/>
        </w:rPr>
      </w:pPr>
      <w:r w:rsidRPr="00A04D27">
        <w:rPr>
          <w:noProof/>
          <w:lang w:val="de-CH" w:eastAsia="ko-KR"/>
        </w:rPr>
        <w:pict>
          <v:shape id="Picture 58" o:spid="_x0000_i1082" type="#_x0000_t75" alt="Apha sibona iqela labantu behleli, abanye abantu kweliqela phakamise izandla." style="width:137.25pt;height:138pt;visibility:visible">
            <v:imagedata r:id="rId61" o:title=""/>
          </v:shape>
        </w:pict>
      </w:r>
    </w:p>
    <w:p w:rsidR="00572A44" w:rsidRDefault="00572A44" w:rsidP="00154A36">
      <w:pPr>
        <w:ind w:right="3720"/>
        <w:jc w:val="both"/>
        <w:rPr>
          <w:lang w:val="en-GB"/>
        </w:rPr>
      </w:pPr>
    </w:p>
    <w:p w:rsidR="00572A4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Kamva, ngokukodwa ukuba iqela likhulu, unokubahlula babe ngamaqela amancinane. Loo maqela anokwandula afundisane. Cela iqela elincinane ngalinye ukuba lifundise iqela elikhulu ngezona zinto zibalulekileyo amalungu alo aye afundisana zon</w:t>
      </w:r>
      <w:r>
        <w:rPr>
          <w:rFonts w:ascii="Futura Lt BT" w:hAnsi="Futura Lt BT" w:cs="Futura Lt BT"/>
          <w:color w:val="auto"/>
          <w:sz w:val="22"/>
          <w:szCs w:val="22"/>
          <w:lang w:val="xh-ZA"/>
        </w:rPr>
        <w:t>a. Qala isesho</w:t>
      </w:r>
      <w:r w:rsidRPr="00A427B4">
        <w:rPr>
          <w:rFonts w:ascii="Futura Lt BT" w:hAnsi="Futura Lt BT" w:cs="Futura Lt BT"/>
          <w:color w:val="auto"/>
          <w:sz w:val="22"/>
          <w:szCs w:val="22"/>
          <w:lang w:val="xh-ZA"/>
        </w:rPr>
        <w:t xml:space="preserve">ni yokuqala ngokucacisa oko ukucebele olo suku. Emva koko cela abantu ukuba bazazise. </w:t>
      </w:r>
    </w:p>
    <w:p w:rsidR="00572A44" w:rsidRPr="00A427B4" w:rsidRDefault="00572A44" w:rsidP="00154A36">
      <w:pPr>
        <w:pStyle w:val="Default0"/>
        <w:jc w:val="both"/>
        <w:rPr>
          <w:rFonts w:ascii="Futura Lt BT" w:hAnsi="Futura Lt BT" w:cs="Futura Lt BT"/>
          <w:color w:val="auto"/>
          <w:sz w:val="22"/>
          <w:szCs w:val="22"/>
          <w:lang w:val="xh-ZA"/>
        </w:rPr>
      </w:pPr>
    </w:p>
    <w:p w:rsidR="00572A44" w:rsidRPr="00A427B4" w:rsidRDefault="00572A44" w:rsidP="00154A36">
      <w:pPr>
        <w:pStyle w:val="Default0"/>
        <w:jc w:val="both"/>
        <w:rPr>
          <w:rFonts w:ascii="Comic Sans MS" w:hAnsi="Comic Sans MS" w:cs="Comic Sans MS"/>
          <w:color w:val="auto"/>
          <w:sz w:val="22"/>
          <w:szCs w:val="22"/>
          <w:lang w:val="xh-ZA"/>
        </w:rPr>
      </w:pPr>
      <w:r w:rsidRPr="00A427B4">
        <w:rPr>
          <w:rFonts w:ascii="Comic Sans MS" w:hAnsi="Comic Sans MS" w:cs="Comic Sans MS"/>
          <w:color w:val="auto"/>
          <w:sz w:val="22"/>
          <w:szCs w:val="22"/>
          <w:lang w:val="xh-ZA"/>
        </w:rPr>
        <w:t xml:space="preserve">Ukuzazisa kunceda abantu bazive bekhululekile ukuba bancokolisane. </w:t>
      </w: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Unokubabuza abantu ngoko sele bekuvile ngendlela i-HIV esasaz</w:t>
      </w:r>
      <w:r>
        <w:rPr>
          <w:rFonts w:ascii="Futura Lt BT" w:hAnsi="Futura Lt BT" w:cs="Futura Lt BT"/>
          <w:color w:val="auto"/>
          <w:sz w:val="22"/>
          <w:szCs w:val="22"/>
          <w:lang w:val="xh-ZA"/>
        </w:rPr>
        <w:t>ek</w:t>
      </w:r>
      <w:r w:rsidRPr="00A427B4">
        <w:rPr>
          <w:rFonts w:ascii="Futura Lt BT" w:hAnsi="Futura Lt BT" w:cs="Futura Lt BT"/>
          <w:color w:val="auto"/>
          <w:sz w:val="22"/>
          <w:szCs w:val="22"/>
          <w:lang w:val="xh-ZA"/>
        </w:rPr>
        <w:t>a ngayo nangendlela abantu abagula ngayo ngenxa yale ntsholongwane, nangawo nawaphi na amava abaye bawafumana kwi-HIV. Le nto iya kubonisa oko abantu abakwiqela banomdla kakhulu kulo noko bafuna ukukufunda; uya kutsho wazi ukuba umele uqale phi ukuveza iimbono ezintsha. Le nto inceda wonke umntu akhululeke ukuthetha neqela. Okubaluleke nangakumbi kukuba, ukushukuxa le miba kwenza iqela liqonde ukuba abantu baneenkolelo ezingafaniyo kwaye banamava angafaniyo nge-HIV n</w:t>
      </w:r>
      <w:r>
        <w:rPr>
          <w:rFonts w:ascii="Futura Lt BT" w:hAnsi="Futura Lt BT" w:cs="Futura Lt BT"/>
          <w:color w:val="auto"/>
          <w:sz w:val="22"/>
          <w:szCs w:val="22"/>
          <w:lang w:val="xh-ZA"/>
        </w:rPr>
        <w:t>e-AIDS</w:t>
      </w:r>
      <w:r w:rsidRPr="00A427B4">
        <w:rPr>
          <w:rFonts w:ascii="Futura Lt BT" w:hAnsi="Futura Lt BT" w:cs="Futura Lt BT"/>
          <w:color w:val="auto"/>
          <w:sz w:val="22"/>
          <w:szCs w:val="22"/>
          <w:lang w:val="xh-ZA"/>
        </w:rPr>
        <w:t xml:space="preserve">. </w:t>
      </w:r>
    </w:p>
    <w:p w:rsidR="00572A4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Xa umntu eqalisa ukuthetha, nabanye badla ngokungenelela. Imvakalelo yokuthemba</w:t>
      </w:r>
      <w:r>
        <w:rPr>
          <w:rFonts w:ascii="Futura Lt BT" w:hAnsi="Futura Lt BT" w:cs="Futura Lt BT"/>
          <w:color w:val="auto"/>
          <w:sz w:val="22"/>
          <w:szCs w:val="22"/>
          <w:lang w:val="xh-ZA"/>
        </w:rPr>
        <w:t xml:space="preserve">na nokusebenzisana inokwakheka </w:t>
      </w:r>
      <w:r w:rsidRPr="00A427B4">
        <w:rPr>
          <w:rFonts w:ascii="Futura Lt BT" w:hAnsi="Futura Lt BT" w:cs="Futura Lt BT"/>
          <w:color w:val="auto"/>
          <w:sz w:val="22"/>
          <w:szCs w:val="22"/>
          <w:lang w:val="xh-ZA"/>
        </w:rPr>
        <w:t xml:space="preserve">kuba wonke umntu uziva ekhululekile ukuba athethe. Kubalulekile ukuthembana. Ukuthetha nge-HIV kuthetha ukuthetha ngesondo, ngeziyobisi, nangeminye imiba entununtunu. Ekuqaleni, kulula ukuba iqela liphendule imibuzo </w:t>
      </w:r>
      <w:r>
        <w:rPr>
          <w:rFonts w:ascii="Futura Lt BT" w:hAnsi="Futura Lt BT" w:cs="Futura Lt BT"/>
          <w:color w:val="auto"/>
          <w:sz w:val="22"/>
          <w:szCs w:val="22"/>
          <w:lang w:val="xh-ZA"/>
        </w:rPr>
        <w:t>jikelele</w:t>
      </w:r>
      <w:r w:rsidRPr="00A427B4">
        <w:rPr>
          <w:rFonts w:ascii="Futura Lt BT" w:hAnsi="Futura Lt BT" w:cs="Futura Lt BT"/>
          <w:color w:val="auto"/>
          <w:sz w:val="22"/>
          <w:szCs w:val="22"/>
          <w:lang w:val="xh-ZA"/>
        </w:rPr>
        <w:t xml:space="preserve"> engenzi abantu bazive bengakhululekanga. Emva kokuthetha ngesondo nange-HIV ngendlela ephangaleleyo, abantu baya kukhululeka ukuba bathethe ngawabo amava. </w:t>
      </w:r>
    </w:p>
    <w:p w:rsidR="00572A44" w:rsidRPr="00A427B4" w:rsidRDefault="00572A44" w:rsidP="00154A36">
      <w:pPr>
        <w:pStyle w:val="Default0"/>
        <w:jc w:val="both"/>
        <w:rPr>
          <w:rFonts w:ascii="Futura Lt BT" w:hAnsi="Futura Lt BT" w:cs="Futura Lt BT"/>
          <w:color w:val="auto"/>
          <w:sz w:val="22"/>
          <w:szCs w:val="22"/>
          <w:lang w:val="xh-ZA"/>
        </w:rPr>
      </w:pPr>
    </w:p>
    <w:p w:rsidR="00572A44" w:rsidRPr="00A427B4" w:rsidRDefault="00572A44" w:rsidP="00154A36">
      <w:pPr>
        <w:pStyle w:val="Default0"/>
        <w:jc w:val="both"/>
        <w:rPr>
          <w:rFonts w:ascii="Comic Sans MS" w:hAnsi="Comic Sans MS" w:cs="Comic Sans MS"/>
          <w:color w:val="auto"/>
          <w:sz w:val="22"/>
          <w:szCs w:val="22"/>
          <w:lang w:val="xh-ZA"/>
        </w:rPr>
      </w:pPr>
      <w:r w:rsidRPr="00A427B4">
        <w:rPr>
          <w:rFonts w:ascii="Comic Sans MS" w:hAnsi="Comic Sans MS" w:cs="Comic Sans MS"/>
          <w:color w:val="auto"/>
          <w:sz w:val="22"/>
          <w:szCs w:val="22"/>
          <w:lang w:val="xh-ZA"/>
        </w:rPr>
        <w:t>Qwalasela indlela oyibuza ngayo imibuzo. Imibuzo e</w:t>
      </w:r>
      <w:r>
        <w:rPr>
          <w:rFonts w:ascii="Comic Sans MS" w:hAnsi="Comic Sans MS" w:cs="Comic Sans MS"/>
          <w:color w:val="auto"/>
          <w:sz w:val="22"/>
          <w:szCs w:val="22"/>
          <w:lang w:val="xh-ZA"/>
        </w:rPr>
        <w:t xml:space="preserve">funa impendulo enye ayiyondlela igqwesileyo </w:t>
      </w:r>
      <w:r w:rsidRPr="00A427B4">
        <w:rPr>
          <w:rFonts w:ascii="Comic Sans MS" w:hAnsi="Comic Sans MS" w:cs="Comic Sans MS"/>
          <w:color w:val="auto"/>
          <w:sz w:val="22"/>
          <w:szCs w:val="22"/>
          <w:lang w:val="xh-ZA"/>
        </w:rPr>
        <w:t>yokuqalisa ingx</w:t>
      </w:r>
      <w:r>
        <w:rPr>
          <w:rFonts w:ascii="Comic Sans MS" w:hAnsi="Comic Sans MS" w:cs="Comic Sans MS"/>
          <w:color w:val="auto"/>
          <w:sz w:val="22"/>
          <w:szCs w:val="22"/>
          <w:lang w:val="xh-ZA"/>
        </w:rPr>
        <w:t>oxo</w:t>
      </w:r>
      <w:r w:rsidRPr="00A427B4">
        <w:rPr>
          <w:rFonts w:ascii="Comic Sans MS" w:hAnsi="Comic Sans MS" w:cs="Comic Sans MS"/>
          <w:color w:val="auto"/>
          <w:sz w:val="22"/>
          <w:szCs w:val="22"/>
          <w:lang w:val="xh-ZA"/>
        </w:rPr>
        <w:t xml:space="preserve">. </w:t>
      </w: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Ngokomzekelo, xa ubuza iqela umbuzo othi “Ngaba wonke umntu olapha uyisebenzisa njalo ikhondom?” impendulo iya kuthi “ewe” okanye “hayi” baze abo bangazisebenzisiyo bazive benetyala ngokutsho njalo. Kunoko, unokubuza uthi, “Kutheni iikhondom zisebenza ekulweni i-HIV?” Imibuzo e</w:t>
      </w:r>
      <w:r>
        <w:rPr>
          <w:rFonts w:ascii="Futura Lt BT" w:hAnsi="Futura Lt BT" w:cs="Futura Lt BT"/>
          <w:color w:val="auto"/>
          <w:sz w:val="22"/>
          <w:szCs w:val="22"/>
          <w:lang w:val="xh-ZA"/>
        </w:rPr>
        <w:t>funa impendulo ezininzi</w:t>
      </w:r>
      <w:r w:rsidRPr="00A427B4">
        <w:rPr>
          <w:rFonts w:ascii="Futura Lt BT" w:hAnsi="Futura Lt BT" w:cs="Futura Lt BT"/>
          <w:color w:val="auto"/>
          <w:sz w:val="22"/>
          <w:szCs w:val="22"/>
          <w:lang w:val="xh-ZA"/>
        </w:rPr>
        <w:t xml:space="preserve"> njengalo yenza abantu bathethe kwaye bavele i</w:t>
      </w:r>
      <w:r>
        <w:rPr>
          <w:rFonts w:ascii="Futura Lt BT" w:hAnsi="Futura Lt BT" w:cs="Futura Lt BT"/>
          <w:color w:val="auto"/>
          <w:sz w:val="22"/>
          <w:szCs w:val="22"/>
          <w:lang w:val="xh-ZA"/>
        </w:rPr>
        <w:t>zimvo</w:t>
      </w:r>
      <w:r w:rsidRPr="00A427B4">
        <w:rPr>
          <w:rFonts w:ascii="Futura Lt BT" w:hAnsi="Futura Lt BT" w:cs="Futura Lt BT"/>
          <w:color w:val="auto"/>
          <w:sz w:val="22"/>
          <w:szCs w:val="22"/>
          <w:lang w:val="xh-ZA"/>
        </w:rPr>
        <w:t xml:space="preserve"> zabo. </w:t>
      </w:r>
    </w:p>
    <w:p w:rsidR="00572A44" w:rsidRDefault="00572A44" w:rsidP="00154A36">
      <w:pPr>
        <w:pStyle w:val="Default0"/>
        <w:jc w:val="both"/>
        <w:rPr>
          <w:rFonts w:ascii="Comic Sans MS" w:hAnsi="Comic Sans MS" w:cs="Comic Sans MS"/>
          <w:color w:val="auto"/>
          <w:sz w:val="22"/>
          <w:szCs w:val="22"/>
          <w:lang w:val="xh-ZA"/>
        </w:rPr>
      </w:pPr>
    </w:p>
    <w:p w:rsidR="00572A44" w:rsidRPr="00A427B4" w:rsidRDefault="00572A44" w:rsidP="00154A36">
      <w:pPr>
        <w:pStyle w:val="Default0"/>
        <w:jc w:val="both"/>
        <w:rPr>
          <w:rFonts w:ascii="Comic Sans MS" w:hAnsi="Comic Sans MS" w:cs="Comic Sans MS"/>
          <w:color w:val="auto"/>
          <w:sz w:val="22"/>
          <w:szCs w:val="22"/>
          <w:lang w:val="xh-ZA"/>
        </w:rPr>
      </w:pPr>
      <w:r w:rsidRPr="00A427B4">
        <w:rPr>
          <w:rFonts w:ascii="Comic Sans MS" w:hAnsi="Comic Sans MS" w:cs="Comic Sans MS"/>
          <w:color w:val="auto"/>
          <w:sz w:val="22"/>
          <w:szCs w:val="22"/>
          <w:lang w:val="xh-ZA"/>
        </w:rPr>
        <w:t xml:space="preserve">Phawula abantu abathethayo eqeleni. </w:t>
      </w: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Abantu abaneentloni abathethi kakhulu. Kwezinye iindawo ngabantu abadala abanegunya elikhulu, ngoko abantu abasebatsha basenokungafuni kuthetha izinto abazicingayo. Kwezinye iindawo, kwenzeka okuchaseneyo noku. Kokubini iingcamango zabantu abasebatsha nabantu abadala zibalulekile ukuze kufundwe nge-HIV. Kwiindawo ezininzi </w:t>
      </w:r>
      <w:r>
        <w:rPr>
          <w:rFonts w:ascii="Futura Lt BT" w:hAnsi="Futura Lt BT" w:cs="Futura Lt BT"/>
          <w:color w:val="auto"/>
          <w:sz w:val="22"/>
          <w:szCs w:val="22"/>
          <w:lang w:val="xh-ZA"/>
        </w:rPr>
        <w:t>abasetyhini</w:t>
      </w:r>
      <w:r w:rsidRPr="00A427B4">
        <w:rPr>
          <w:rFonts w:ascii="Futura Lt BT" w:hAnsi="Futura Lt BT" w:cs="Futura Lt BT"/>
          <w:color w:val="auto"/>
          <w:sz w:val="22"/>
          <w:szCs w:val="22"/>
          <w:lang w:val="xh-ZA"/>
        </w:rPr>
        <w:t xml:space="preserve"> abadli ngakuthetha kakhulu xa bekumaqela anamadoda kunaxa bekumaqela an</w:t>
      </w:r>
      <w:r>
        <w:rPr>
          <w:rFonts w:ascii="Futura Lt BT" w:hAnsi="Futura Lt BT" w:cs="Futura Lt BT"/>
          <w:color w:val="auto"/>
          <w:sz w:val="22"/>
          <w:szCs w:val="22"/>
          <w:lang w:val="xh-ZA"/>
        </w:rPr>
        <w:t>abasetyhini</w:t>
      </w:r>
      <w:r w:rsidRPr="00A427B4">
        <w:rPr>
          <w:rFonts w:ascii="Futura Lt BT" w:hAnsi="Futura Lt BT" w:cs="Futura Lt BT"/>
          <w:color w:val="auto"/>
          <w:sz w:val="22"/>
          <w:szCs w:val="22"/>
          <w:lang w:val="xh-ZA"/>
        </w:rPr>
        <w:t>. Le nto iba yingxaki kuba iimbono z</w:t>
      </w:r>
      <w:r>
        <w:rPr>
          <w:rFonts w:ascii="Futura Lt BT" w:hAnsi="Futura Lt BT" w:cs="Futura Lt BT"/>
          <w:color w:val="auto"/>
          <w:sz w:val="22"/>
          <w:szCs w:val="22"/>
          <w:lang w:val="xh-ZA"/>
        </w:rPr>
        <w:t>abasetyhini</w:t>
      </w:r>
      <w:r w:rsidRPr="00A427B4">
        <w:rPr>
          <w:rFonts w:ascii="Futura Lt BT" w:hAnsi="Futura Lt BT" w:cs="Futura Lt BT"/>
          <w:color w:val="auto"/>
          <w:sz w:val="22"/>
          <w:szCs w:val="22"/>
          <w:lang w:val="xh-ZA"/>
        </w:rPr>
        <w:t xml:space="preserve"> zibalulekileyo xa kuthethwa ng</w:t>
      </w:r>
      <w:r>
        <w:rPr>
          <w:rFonts w:ascii="Futura Lt BT" w:hAnsi="Futura Lt BT" w:cs="Futura Lt BT"/>
          <w:color w:val="auto"/>
          <w:sz w:val="22"/>
          <w:szCs w:val="22"/>
          <w:lang w:val="xh-ZA"/>
        </w:rPr>
        <w:t>e-AIDS</w:t>
      </w:r>
      <w:r w:rsidRPr="00A427B4">
        <w:rPr>
          <w:rFonts w:ascii="Futura Lt BT" w:hAnsi="Futura Lt BT" w:cs="Futura Lt BT"/>
          <w:color w:val="auto"/>
          <w:sz w:val="22"/>
          <w:szCs w:val="22"/>
          <w:lang w:val="xh-ZA"/>
        </w:rPr>
        <w:t>, kwaye amadoda n</w:t>
      </w:r>
      <w:r>
        <w:rPr>
          <w:rFonts w:ascii="Futura Lt BT" w:hAnsi="Futura Lt BT" w:cs="Futura Lt BT"/>
          <w:color w:val="auto"/>
          <w:sz w:val="22"/>
          <w:szCs w:val="22"/>
          <w:lang w:val="xh-ZA"/>
        </w:rPr>
        <w:t>abasetyhini</w:t>
      </w:r>
      <w:r w:rsidRPr="00A427B4">
        <w:rPr>
          <w:rFonts w:ascii="Futura Lt BT" w:hAnsi="Futura Lt BT" w:cs="Futura Lt BT"/>
          <w:color w:val="auto"/>
          <w:sz w:val="22"/>
          <w:szCs w:val="22"/>
          <w:lang w:val="xh-ZA"/>
        </w:rPr>
        <w:t xml:space="preserve"> kufuneka bathethe kunye nge-HIV. </w:t>
      </w:r>
    </w:p>
    <w:p w:rsidR="00572A44" w:rsidRPr="00A427B4" w:rsidRDefault="00572A44" w:rsidP="00154A36">
      <w:pPr>
        <w:pStyle w:val="Default0"/>
        <w:jc w:val="both"/>
        <w:rPr>
          <w:rFonts w:ascii="Comic Sans MS" w:hAnsi="Comic Sans MS" w:cs="Comic Sans MS"/>
          <w:color w:val="auto"/>
          <w:sz w:val="22"/>
          <w:szCs w:val="22"/>
          <w:lang w:val="xh-ZA"/>
        </w:rPr>
      </w:pPr>
      <w:r w:rsidRPr="00A427B4">
        <w:rPr>
          <w:rFonts w:ascii="Comic Sans MS" w:hAnsi="Comic Sans MS" w:cs="Comic Sans MS"/>
          <w:color w:val="auto"/>
          <w:sz w:val="22"/>
          <w:szCs w:val="22"/>
          <w:lang w:val="xh-ZA"/>
        </w:rPr>
        <w:t xml:space="preserve">Omnye weyona misebenzi ibalulekileyo ekuqhubeni iseshini yokuqeqesha kukunceda bonke abantu ukuba baveze izimvo zabo. </w:t>
      </w:r>
    </w:p>
    <w:p w:rsidR="00572A44" w:rsidRPr="00A427B4" w:rsidRDefault="00572A44" w:rsidP="00154A36">
      <w:pPr>
        <w:pStyle w:val="Default0"/>
        <w:jc w:val="both"/>
        <w:rPr>
          <w:rFonts w:ascii="Arial" w:hAnsi="Arial" w:cs="Arial"/>
          <w:color w:val="auto"/>
          <w:sz w:val="22"/>
          <w:szCs w:val="22"/>
          <w:lang w:val="xh-ZA"/>
        </w:rPr>
      </w:pPr>
      <w:r w:rsidRPr="00A427B4">
        <w:rPr>
          <w:rFonts w:ascii="Arial" w:hAnsi="Arial" w:cs="Arial"/>
          <w:color w:val="auto"/>
          <w:sz w:val="22"/>
          <w:szCs w:val="22"/>
          <w:lang w:val="xh-ZA"/>
        </w:rPr>
        <w:t>Buza umntu ngamnye oseqeleni umbuzo ngaxa lithile ebudeni boqeqesho. Musa ukoyika xa kuthulekile. Ubuncinane vumela ukuba kudlule imizuzwana emithathu ulinde ukuba kubekho umntu ophendulayo—loo nto inokungabi mnandi ekuqaleni, kodwa abantu abangakumbi baya kuveza izimvo zakhe xa becinga ukuba ulinde</w:t>
      </w:r>
    </w:p>
    <w:p w:rsidR="00572A44" w:rsidRPr="00A427B4" w:rsidRDefault="00572A44" w:rsidP="00154A36">
      <w:pPr>
        <w:pStyle w:val="Default0"/>
        <w:jc w:val="both"/>
        <w:rPr>
          <w:rFonts w:ascii="Arial" w:hAnsi="Arial" w:cs="Arial"/>
          <w:color w:val="auto"/>
          <w:sz w:val="22"/>
          <w:szCs w:val="22"/>
          <w:lang w:val="xh-ZA"/>
        </w:rPr>
      </w:pPr>
      <w:r w:rsidRPr="00A427B4">
        <w:rPr>
          <w:rFonts w:ascii="Arial" w:hAnsi="Arial" w:cs="Arial"/>
          <w:color w:val="auto"/>
          <w:sz w:val="22"/>
          <w:szCs w:val="22"/>
          <w:lang w:val="xh-ZA"/>
        </w:rPr>
        <w:t>ukuva kubo. Ngamanye amaxesha unokucela abantu abangathethiyo ukuba ibe ngabo abaphethe ingx</w:t>
      </w:r>
      <w:r>
        <w:rPr>
          <w:rFonts w:ascii="Arial" w:hAnsi="Arial" w:cs="Arial"/>
          <w:color w:val="auto"/>
          <w:sz w:val="22"/>
          <w:szCs w:val="22"/>
          <w:lang w:val="xh-ZA"/>
        </w:rPr>
        <w:t>oxo</w:t>
      </w:r>
      <w:r w:rsidRPr="00A427B4">
        <w:rPr>
          <w:rFonts w:ascii="Arial" w:hAnsi="Arial" w:cs="Arial"/>
          <w:color w:val="auto"/>
          <w:sz w:val="22"/>
          <w:szCs w:val="22"/>
          <w:lang w:val="xh-ZA"/>
        </w:rPr>
        <w:t xml:space="preserve">. Into ebalulekileyo kukuzama ukuveza iimbono ezahlukeneyo. </w:t>
      </w:r>
    </w:p>
    <w:tbl>
      <w:tblPr>
        <w:tblW w:w="0" w:type="auto"/>
        <w:tblInd w:w="1798" w:type="dxa"/>
        <w:tblLook w:val="00A0"/>
      </w:tblPr>
      <w:tblGrid>
        <w:gridCol w:w="7058"/>
      </w:tblGrid>
      <w:tr w:rsidR="00572A44" w:rsidRPr="00A427B4">
        <w:trPr>
          <w:trHeight w:val="288"/>
        </w:trPr>
        <w:tc>
          <w:tcPr>
            <w:tcW w:w="0" w:type="auto"/>
            <w:tcBorders>
              <w:top w:val="single" w:sz="24" w:space="0" w:color="000000"/>
              <w:left w:val="single" w:sz="24" w:space="0" w:color="000000"/>
              <w:bottom w:val="nil"/>
              <w:right w:val="single" w:sz="24" w:space="0" w:color="000000"/>
            </w:tcBorders>
            <w:shd w:val="clear" w:color="auto" w:fill="323232"/>
          </w:tcPr>
          <w:p w:rsidR="00572A44" w:rsidRPr="00A427B4" w:rsidRDefault="00572A44" w:rsidP="00154A36">
            <w:pPr>
              <w:pStyle w:val="Default0"/>
              <w:jc w:val="both"/>
              <w:rPr>
                <w:rFonts w:ascii="Futura Lt BT" w:hAnsi="Futura Lt BT" w:cs="Futura Lt BT"/>
                <w:lang w:val="xh-ZA"/>
              </w:rPr>
            </w:pPr>
            <w:r w:rsidRPr="00A427B4">
              <w:rPr>
                <w:rFonts w:ascii="Futura Lt BT" w:hAnsi="Futura Lt BT" w:cs="Futura Lt BT"/>
                <w:lang w:val="xh-ZA"/>
              </w:rPr>
              <w:t xml:space="preserve">Ebudeni nasemva kweseshini yoqeqesho </w:t>
            </w:r>
          </w:p>
        </w:tc>
      </w:tr>
      <w:tr w:rsidR="00572A44" w:rsidRPr="00A427B4">
        <w:trPr>
          <w:trHeight w:val="7695"/>
        </w:trPr>
        <w:tc>
          <w:tcPr>
            <w:tcW w:w="0" w:type="auto"/>
            <w:tcBorders>
              <w:top w:val="nil"/>
              <w:left w:val="single" w:sz="24" w:space="0" w:color="000000"/>
              <w:bottom w:val="single" w:sz="24" w:space="0" w:color="000000"/>
              <w:right w:val="single" w:sz="24" w:space="0" w:color="000000"/>
            </w:tcBorders>
          </w:tcPr>
          <w:p w:rsidR="00572A44" w:rsidRPr="00A427B4" w:rsidRDefault="00572A44" w:rsidP="00154A36">
            <w:pPr>
              <w:pStyle w:val="Default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Ebudeni boqeqesho </w:t>
            </w:r>
          </w:p>
          <w:p w:rsidR="00572A44" w:rsidRPr="00A427B4" w:rsidRDefault="00572A44" w:rsidP="00154A36">
            <w:pPr>
              <w:pStyle w:val="Default0"/>
              <w:ind w:left="36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Ekuqaleni kweklasi nganye, chaza oko ukucebileyo kolo suku. </w:t>
            </w:r>
          </w:p>
          <w:p w:rsidR="00572A44" w:rsidRPr="00A427B4" w:rsidRDefault="00572A44" w:rsidP="00154A36">
            <w:pPr>
              <w:pStyle w:val="Default0"/>
              <w:ind w:left="360" w:right="38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Cela iqela ukuba libeke imithetho eza kulawula iseshini. Nantsi eminye imizekelo: </w:t>
            </w:r>
          </w:p>
          <w:p w:rsidR="00572A44" w:rsidRPr="00A427B4" w:rsidRDefault="00572A44" w:rsidP="00154A36">
            <w:pPr>
              <w:pStyle w:val="Default0"/>
              <w:ind w:left="720" w:right="380"/>
              <w:jc w:val="both"/>
              <w:rPr>
                <w:rFonts w:ascii="Futura Lt BT" w:hAnsi="Futura Lt BT" w:cs="Futura Lt BT"/>
                <w:sz w:val="22"/>
                <w:szCs w:val="22"/>
                <w:lang w:val="xh-ZA"/>
              </w:rPr>
            </w:pPr>
            <w:r w:rsidRPr="00A427B4">
              <w:rPr>
                <w:rFonts w:ascii="Futura Lt BT" w:hAnsi="Futura Lt BT" w:cs="Futura Lt BT"/>
                <w:sz w:val="22"/>
                <w:szCs w:val="22"/>
                <w:lang w:val="xh-ZA"/>
              </w:rPr>
              <w:t>Akukho mntu ufanele anyanzelwe ukuba achaze iimvakalelo zakh</w:t>
            </w:r>
            <w:r>
              <w:rPr>
                <w:rFonts w:ascii="Futura Lt BT" w:hAnsi="Futura Lt BT" w:cs="Futura Lt BT"/>
                <w:sz w:val="22"/>
                <w:szCs w:val="22"/>
                <w:lang w:val="xh-ZA"/>
              </w:rPr>
              <w:t>e</w:t>
            </w:r>
            <w:r w:rsidRPr="00A427B4">
              <w:rPr>
                <w:rFonts w:ascii="Futura Lt BT" w:hAnsi="Futura Lt BT" w:cs="Futura Lt BT"/>
                <w:sz w:val="22"/>
                <w:szCs w:val="22"/>
                <w:lang w:val="xh-ZA"/>
              </w:rPr>
              <w:t xml:space="preserve"> okanye iimbono angathandiyo ukuzichaza. </w:t>
            </w:r>
          </w:p>
          <w:p w:rsidR="00572A44" w:rsidRPr="00A427B4" w:rsidRDefault="00572A44" w:rsidP="00154A36">
            <w:pPr>
              <w:pStyle w:val="Default0"/>
              <w:ind w:left="720" w:right="38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Makuhlonelwe iimbono zabo bonke abantu kwimiba yesondo. Mayamkelwe into yokuba iimbono namava azifani. </w:t>
            </w:r>
          </w:p>
          <w:p w:rsidR="00572A44" w:rsidRPr="00A427B4" w:rsidRDefault="00572A44" w:rsidP="00154A36">
            <w:pPr>
              <w:pStyle w:val="Default0"/>
              <w:ind w:left="720" w:right="38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Makucaciswe umahluko phakathi kokuthi “Ndikholelwa” nokuthi “Kuyinyaniso”. </w:t>
            </w:r>
          </w:p>
          <w:p w:rsidR="00572A44" w:rsidRPr="00A427B4" w:rsidRDefault="00572A44" w:rsidP="00154A36">
            <w:pPr>
              <w:pStyle w:val="Default0"/>
              <w:ind w:left="720" w:right="38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Mazigcinwe ziyimfihlo izinto. Gxininisa ukuba akukho mntu ufanele athethe ngeemvakalelo okanye ngamava abanye abantu ngaphandle kweqela. </w:t>
            </w:r>
          </w:p>
          <w:p w:rsidR="00572A44" w:rsidRPr="00A427B4" w:rsidRDefault="00572A44" w:rsidP="00154A36">
            <w:pPr>
              <w:pStyle w:val="Default0"/>
              <w:ind w:left="360" w:right="38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Hlola indlela oluqhuba ngayo uqeqesho: </w:t>
            </w:r>
          </w:p>
          <w:p w:rsidR="00572A44" w:rsidRPr="00A427B4" w:rsidRDefault="00572A44" w:rsidP="00154A36">
            <w:pPr>
              <w:pStyle w:val="Default0"/>
              <w:ind w:left="720" w:right="38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Buza abantu ukuba yinto bebefuna ukuyifunda na le bayifundayo. </w:t>
            </w:r>
          </w:p>
          <w:p w:rsidR="00572A44" w:rsidRPr="00A427B4" w:rsidRDefault="00572A44" w:rsidP="00154A36">
            <w:pPr>
              <w:pStyle w:val="Default0"/>
              <w:ind w:left="720" w:right="38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Ukuba asiyiyo, cela amacebiso endlela enokutshintshwa ngayo iseshini yokuqeqesha ukuze ibe bhetele. Ngaba kufanele kuthethwe ngemiba eyahlukileyo? Ngaba uqeqesho lufanele lunikelwe ngendlela eyahlukileyo? </w:t>
            </w:r>
          </w:p>
          <w:p w:rsidR="00572A44" w:rsidRPr="00A427B4" w:rsidRDefault="00572A44" w:rsidP="00154A36">
            <w:pPr>
              <w:pStyle w:val="Default0"/>
              <w:ind w:right="38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Emva koqeqesho </w:t>
            </w:r>
          </w:p>
          <w:p w:rsidR="00572A44" w:rsidRPr="00A427B4" w:rsidRDefault="00572A44" w:rsidP="00154A36">
            <w:pPr>
              <w:pStyle w:val="Default0"/>
              <w:ind w:left="360" w:right="38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Xubusha iindlela abantu abanokufunda okungakumbi ngako bebodwa. </w:t>
            </w:r>
          </w:p>
          <w:p w:rsidR="00572A44" w:rsidRPr="00A427B4" w:rsidRDefault="00572A44" w:rsidP="00154A36">
            <w:pPr>
              <w:pStyle w:val="Default0"/>
              <w:ind w:left="360" w:right="38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Makubekho ixesha lokuxubusha uqeqesho: </w:t>
            </w:r>
          </w:p>
          <w:p w:rsidR="00572A44" w:rsidRPr="00A427B4" w:rsidRDefault="00572A44" w:rsidP="00154A36">
            <w:pPr>
              <w:pStyle w:val="Default0"/>
              <w:ind w:left="720" w:right="380"/>
              <w:jc w:val="both"/>
              <w:rPr>
                <w:rFonts w:ascii="Futura Lt BT" w:hAnsi="Futura Lt BT" w:cs="Futura Lt BT"/>
                <w:sz w:val="22"/>
                <w:szCs w:val="22"/>
                <w:lang w:val="xh-ZA"/>
              </w:rPr>
            </w:pPr>
            <w:r w:rsidRPr="00A427B4">
              <w:rPr>
                <w:rFonts w:ascii="Futura Lt BT" w:hAnsi="Futura Lt BT" w:cs="Futura Lt BT"/>
                <w:sz w:val="22"/>
                <w:szCs w:val="22"/>
                <w:lang w:val="xh-ZA"/>
              </w:rPr>
              <w:t>Buza abantu abakwiq</w:t>
            </w:r>
            <w:r>
              <w:rPr>
                <w:rFonts w:ascii="Futura Lt BT" w:hAnsi="Futura Lt BT" w:cs="Futura Lt BT"/>
                <w:sz w:val="22"/>
                <w:szCs w:val="22"/>
                <w:lang w:val="xh-ZA"/>
              </w:rPr>
              <w:t>ela ukuba bacinga ntoni ngesesho</w:t>
            </w:r>
            <w:r w:rsidRPr="00A427B4">
              <w:rPr>
                <w:rFonts w:ascii="Futura Lt BT" w:hAnsi="Futura Lt BT" w:cs="Futura Lt BT"/>
                <w:sz w:val="22"/>
                <w:szCs w:val="22"/>
                <w:lang w:val="xh-ZA"/>
              </w:rPr>
              <w:t xml:space="preserve">ni nangeendlela zokuyiphucula; thetha ngempumelelo nangeengxaki. </w:t>
            </w:r>
          </w:p>
          <w:p w:rsidR="00572A44" w:rsidRPr="00A427B4" w:rsidRDefault="00572A44" w:rsidP="00154A36">
            <w:pPr>
              <w:pStyle w:val="Default0"/>
              <w:ind w:left="720" w:right="380"/>
              <w:jc w:val="both"/>
              <w:rPr>
                <w:rFonts w:ascii="Futura Lt BT" w:hAnsi="Futura Lt BT" w:cs="Futura Lt BT"/>
                <w:sz w:val="22"/>
                <w:szCs w:val="22"/>
                <w:lang w:val="xh-ZA"/>
              </w:rPr>
            </w:pPr>
            <w:r w:rsidRPr="00A427B4">
              <w:rPr>
                <w:rFonts w:ascii="Futura Lt BT" w:hAnsi="Futura Lt BT" w:cs="Futura Lt BT"/>
                <w:sz w:val="22"/>
                <w:szCs w:val="22"/>
                <w:lang w:val="xh-ZA"/>
              </w:rPr>
              <w:t xml:space="preserve">Amalungu eqela makahlengahlengise iseshini elandelayo. </w:t>
            </w:r>
          </w:p>
        </w:tc>
      </w:tr>
    </w:tbl>
    <w:p w:rsidR="00572A44" w:rsidRPr="00A427B4" w:rsidRDefault="00572A44" w:rsidP="00154A36">
      <w:pPr>
        <w:pStyle w:val="Default0"/>
        <w:jc w:val="both"/>
        <w:rPr>
          <w:rFonts w:cs="Times New Roman"/>
          <w:color w:val="auto"/>
          <w:lang w:val="xh-ZA"/>
        </w:rPr>
      </w:pPr>
    </w:p>
    <w:p w:rsidR="00572A44" w:rsidRPr="00A427B4" w:rsidRDefault="00572A44" w:rsidP="00154A36">
      <w:pPr>
        <w:pStyle w:val="Default0"/>
        <w:jc w:val="both"/>
        <w:rPr>
          <w:rFonts w:ascii="Futura LtCn BT" w:hAnsi="Futura LtCn BT" w:cs="Futura LtCn BT"/>
          <w:color w:val="auto"/>
          <w:lang w:val="xh-ZA"/>
        </w:rPr>
      </w:pPr>
      <w:r w:rsidRPr="00A427B4">
        <w:rPr>
          <w:rFonts w:ascii="Futura MdCn BT" w:hAnsi="Futura MdCn BT" w:cs="Futura MdCn BT"/>
          <w:color w:val="auto"/>
          <w:lang w:val="xh-ZA"/>
        </w:rPr>
        <w:t>UVuyo: Ukufundisa abantu kufuneka kungabi kukuma nje phambi kweqela uze uthethe kuphela</w:t>
      </w:r>
      <w:r w:rsidRPr="00A427B4">
        <w:rPr>
          <w:rFonts w:ascii="Futura LtCn BT" w:hAnsi="Futura LtCn BT" w:cs="Futura LtCn BT"/>
          <w:color w:val="auto"/>
          <w:lang w:val="xh-ZA"/>
        </w:rPr>
        <w:t>. Zikho iindlela ezahlukeneyo zokubandakanya abantu kwintlanganiso yokuqeqesha. Qhuba ufunda ukuze uve ezinye iimbono ezivela kubahlobo bethu kwi</w:t>
      </w:r>
      <w:r>
        <w:rPr>
          <w:rFonts w:ascii="Futura LtCn BT" w:hAnsi="Futura LtCn BT" w:cs="Futura LtCn BT"/>
          <w:color w:val="auto"/>
          <w:lang w:val="xh-ZA"/>
        </w:rPr>
        <w:t>-</w:t>
      </w:r>
      <w:r w:rsidRPr="00A427B4">
        <w:rPr>
          <w:rFonts w:ascii="Futura LtCn BT" w:hAnsi="Futura LtCn BT" w:cs="Futura LtCn BT"/>
          <w:color w:val="auto"/>
          <w:lang w:val="xh-ZA"/>
        </w:rPr>
        <w:t>Hesparian Foundation</w:t>
      </w:r>
      <w:r w:rsidRPr="00A427B4">
        <w:rPr>
          <w:rFonts w:ascii="Futura LtCn BT" w:hAnsi="Futura LtCn BT" w:cs="Futura LtCn BT"/>
          <w:color w:val="auto"/>
          <w:sz w:val="14"/>
          <w:szCs w:val="14"/>
          <w:lang w:val="xh-ZA"/>
        </w:rPr>
        <w:t>lxxi</w:t>
      </w:r>
      <w:r w:rsidRPr="00A427B4">
        <w:rPr>
          <w:rFonts w:ascii="Futura LtCn BT" w:hAnsi="Futura LtCn BT" w:cs="Futura LtCn BT"/>
          <w:color w:val="auto"/>
          <w:lang w:val="xh-ZA"/>
        </w:rPr>
        <w:t xml:space="preserve">… </w:t>
      </w:r>
    </w:p>
    <w:p w:rsidR="00572A44" w:rsidRPr="00A427B4" w:rsidRDefault="00572A44" w:rsidP="00154A36">
      <w:pPr>
        <w:pStyle w:val="Default0"/>
        <w:jc w:val="both"/>
        <w:rPr>
          <w:rFonts w:ascii="Futura Md BT" w:hAnsi="Futura Md BT" w:cs="Futura Md BT"/>
          <w:color w:val="auto"/>
          <w:lang w:val="xh-ZA"/>
        </w:rPr>
      </w:pPr>
      <w:r w:rsidRPr="00A427B4">
        <w:rPr>
          <w:rFonts w:ascii="Futura Md BT" w:hAnsi="Futura Md BT" w:cs="Futura Md BT"/>
          <w:b/>
          <w:bCs/>
          <w:color w:val="auto"/>
          <w:lang w:val="xh-ZA"/>
        </w:rPr>
        <w:t xml:space="preserve">Ukuphakelana izimvo </w:t>
      </w: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“Ukuphakelana izimvo” kuxa iqela labantu lihlanganisana ukuze liphane izimvo ngendlela yokucombulula ingxaki. Xa niphakelana izimvo, bhalani phantsi iimpendulo ukuze abantu bazibone. </w:t>
      </w:r>
    </w:p>
    <w:p w:rsidR="00572A44" w:rsidRPr="00A427B4" w:rsidRDefault="00572A44" w:rsidP="00154A36">
      <w:pPr>
        <w:jc w:val="both"/>
        <w:rPr>
          <w:rFonts w:ascii="Futura Lt BT" w:hAnsi="Futura Lt BT" w:cs="Futura Lt BT"/>
          <w:sz w:val="22"/>
          <w:szCs w:val="22"/>
          <w:lang w:val="xh-ZA"/>
        </w:rPr>
        <w:sectPr w:rsidR="00572A44" w:rsidRPr="00A427B4">
          <w:pgSz w:w="12240" w:h="15840"/>
          <w:pgMar w:top="1440" w:right="1800" w:bottom="1440" w:left="1800" w:header="720" w:footer="720" w:gutter="0"/>
          <w:cols w:space="720"/>
        </w:sectPr>
      </w:pPr>
    </w:p>
    <w:p w:rsidR="00572A44" w:rsidRPr="00A427B4" w:rsidRDefault="00572A44" w:rsidP="00154A36">
      <w:pPr>
        <w:pStyle w:val="Default0"/>
        <w:jc w:val="both"/>
        <w:rPr>
          <w:rFonts w:ascii="Comic Sans MS" w:hAnsi="Comic Sans MS" w:cs="Comic Sans MS"/>
          <w:color w:val="auto"/>
          <w:sz w:val="22"/>
          <w:szCs w:val="22"/>
          <w:lang w:val="xh-ZA"/>
        </w:rPr>
      </w:pPr>
      <w:r w:rsidRPr="00A427B4">
        <w:rPr>
          <w:rFonts w:ascii="Comic Sans MS" w:hAnsi="Comic Sans MS" w:cs="Comic Sans MS"/>
          <w:color w:val="auto"/>
          <w:sz w:val="22"/>
          <w:szCs w:val="22"/>
          <w:lang w:val="xh-ZA"/>
        </w:rPr>
        <w:t xml:space="preserve">Thethani nichaze ukuba ziziphi iimbono ezizezona ziluncedo nize nilandelise ngezo zibonakala zilungile. </w:t>
      </w: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Ekupheleni, shukuxani iimpendulo nize ninikane imisebenzi eza kwenziwe ngentsasa elandelayo. Ninokusebenzisa ukuphakelana ngezimvo ukufumanisa ingxaki nokufuna isicombululo. </w:t>
      </w:r>
    </w:p>
    <w:p w:rsidR="00572A44" w:rsidRPr="00A427B4" w:rsidRDefault="00572A44" w:rsidP="00154A36">
      <w:pPr>
        <w:pStyle w:val="Default0"/>
        <w:jc w:val="both"/>
        <w:rPr>
          <w:rFonts w:ascii="Futura Md BT" w:hAnsi="Futura Md BT" w:cs="Futura Md BT"/>
          <w:color w:val="auto"/>
          <w:lang w:val="xh-ZA"/>
        </w:rPr>
      </w:pPr>
      <w:r w:rsidRPr="00A427B4">
        <w:rPr>
          <w:rFonts w:ascii="Futura Md BT" w:hAnsi="Futura Md BT" w:cs="Futura Md BT"/>
          <w:color w:val="auto"/>
          <w:lang w:val="xh-ZA"/>
        </w:rPr>
        <w:t xml:space="preserve">Ukusebenzisa imifanekiso </w:t>
      </w:r>
    </w:p>
    <w:p w:rsidR="00572A44" w:rsidRPr="00A427B4" w:rsidRDefault="00572A44" w:rsidP="00154A36">
      <w:pPr>
        <w:pStyle w:val="Default0"/>
        <w:jc w:val="both"/>
        <w:rPr>
          <w:rFonts w:ascii="Arial" w:hAnsi="Arial" w:cs="Arial"/>
          <w:color w:val="auto"/>
          <w:sz w:val="22"/>
          <w:szCs w:val="22"/>
          <w:lang w:val="xh-ZA"/>
        </w:rPr>
      </w:pPr>
      <w:r w:rsidRPr="00A427B4">
        <w:rPr>
          <w:rFonts w:ascii="Arial" w:hAnsi="Arial" w:cs="Arial"/>
          <w:color w:val="auto"/>
          <w:sz w:val="22"/>
          <w:szCs w:val="22"/>
          <w:lang w:val="xh-ZA"/>
        </w:rPr>
        <w:t xml:space="preserve">Abaqeqeshi abaninzi basebenzisa imifanekiso njengendlela yokuqalisa ingxubusho eqeleni. Imifanekiso iluncedo kakhulu kubantu abangakwaziyo ukufunda, kodwa inokunceda wonke umntu. </w:t>
      </w:r>
    </w:p>
    <w:p w:rsidR="00572A44" w:rsidRPr="00A427B4" w:rsidRDefault="00572A44" w:rsidP="00154A36">
      <w:pPr>
        <w:pStyle w:val="Default0"/>
        <w:jc w:val="both"/>
        <w:rPr>
          <w:rFonts w:ascii="Comic Sans MS" w:hAnsi="Comic Sans MS" w:cs="Comic Sans MS"/>
          <w:color w:val="auto"/>
          <w:sz w:val="22"/>
          <w:szCs w:val="22"/>
          <w:lang w:val="xh-ZA"/>
        </w:rPr>
      </w:pPr>
      <w:r w:rsidRPr="00A427B4">
        <w:rPr>
          <w:rFonts w:ascii="Comic Sans MS" w:hAnsi="Comic Sans MS" w:cs="Comic Sans MS"/>
          <w:color w:val="auto"/>
          <w:sz w:val="22"/>
          <w:szCs w:val="22"/>
          <w:lang w:val="xh-ZA"/>
        </w:rPr>
        <w:t xml:space="preserve">Ukubuza iqela ukuba umfanekiso uthetha ntoni kulo kunokuvelisa iimbono ezahlukeneyo. </w:t>
      </w:r>
    </w:p>
    <w:p w:rsidR="00572A44" w:rsidRPr="00A427B4" w:rsidRDefault="00572A44" w:rsidP="00154A36">
      <w:pPr>
        <w:pStyle w:val="Default0"/>
        <w:jc w:val="both"/>
        <w:rPr>
          <w:rFonts w:ascii="Arial" w:hAnsi="Arial" w:cs="Arial"/>
          <w:color w:val="auto"/>
          <w:sz w:val="22"/>
          <w:szCs w:val="22"/>
          <w:lang w:val="xh-ZA"/>
        </w:rPr>
      </w:pPr>
      <w:r w:rsidRPr="00A427B4">
        <w:rPr>
          <w:rFonts w:ascii="Arial" w:hAnsi="Arial" w:cs="Arial"/>
          <w:color w:val="auto"/>
          <w:sz w:val="22"/>
          <w:szCs w:val="22"/>
          <w:lang w:val="xh-ZA"/>
        </w:rPr>
        <w:t xml:space="preserve">Umntu ngamnye makaxelele wonke umntu oko akubonayo. Ulumkele ukuchaza loo mfanekiso ngaphambi kokuba uve izimvo zakhe wonke umntu; umntu ngamnye makazicingele. </w:t>
      </w:r>
    </w:p>
    <w:p w:rsidR="00572A44" w:rsidRDefault="00572A44" w:rsidP="00154A36">
      <w:pPr>
        <w:pStyle w:val="Default0"/>
        <w:jc w:val="both"/>
        <w:rPr>
          <w:rFonts w:ascii="Futura Md BT" w:hAnsi="Futura Md BT" w:cs="Futura Md BT"/>
          <w:b/>
          <w:bCs/>
          <w:color w:val="auto"/>
          <w:lang w:val="xh-ZA"/>
        </w:rPr>
      </w:pPr>
    </w:p>
    <w:p w:rsidR="00572A44" w:rsidRPr="00A427B4" w:rsidRDefault="00572A44" w:rsidP="00154A36">
      <w:pPr>
        <w:pStyle w:val="Default0"/>
        <w:jc w:val="both"/>
        <w:rPr>
          <w:rFonts w:ascii="Futura Md BT" w:hAnsi="Futura Md BT" w:cs="Futura Md BT"/>
          <w:color w:val="auto"/>
          <w:lang w:val="xh-ZA"/>
        </w:rPr>
      </w:pPr>
      <w:r w:rsidRPr="00A427B4">
        <w:rPr>
          <w:rFonts w:ascii="Futura Md BT" w:hAnsi="Futura Md BT" w:cs="Futura Md BT"/>
          <w:b/>
          <w:bCs/>
          <w:color w:val="auto"/>
          <w:lang w:val="xh-ZA"/>
        </w:rPr>
        <w:t xml:space="preserve">Ukusebenzisa ukudlalwa kweendima </w:t>
      </w: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Xa kudlalwa indima, abantu baye badlale indima yomlinganiswa okwimeko enzima baze baze balinganise iingxaki eziqhelekileyo ebomini. Le nto inceda abantu abalinganisayo nabantu ababukeleyo bajongane nezabo iingxaki. Ukudlalwa kweendima kwenza abantu balungele kwaye baqhelisele oko baya kukuthetha okanye baya kukwenza ngexesha elinzima; iimeko zibonakala zizezokwenene. Iimeko ezininzi ezibonakali zinzima xa usiva zibaliswa, kodwa xa zilinganiswa ngoxa iqela libukele zinokutsho zivele iingxaki ezivela ebomini. Ukudlalwa kweendima kwenza abantu bacinge ngezicombululo zezi ngxaki. </w:t>
      </w:r>
    </w:p>
    <w:p w:rsidR="00572A44" w:rsidRPr="00A427B4" w:rsidRDefault="00572A44" w:rsidP="00154A36">
      <w:pPr>
        <w:pStyle w:val="Default0"/>
        <w:jc w:val="both"/>
        <w:rPr>
          <w:rFonts w:ascii="Futura LtCn BT" w:hAnsi="Futura LtCn BT" w:cs="Futura LtCn BT"/>
          <w:color w:val="auto"/>
          <w:lang w:val="xh-ZA"/>
        </w:rPr>
      </w:pPr>
      <w:r w:rsidRPr="00A427B4">
        <w:rPr>
          <w:rFonts w:ascii="Futura MdCn BT" w:hAnsi="Futura MdCn BT" w:cs="Futura MdCn BT"/>
          <w:color w:val="auto"/>
          <w:lang w:val="xh-ZA"/>
        </w:rPr>
        <w:t xml:space="preserve">UNandi: Kwaye </w:t>
      </w:r>
      <w:r w:rsidRPr="00A427B4">
        <w:rPr>
          <w:rFonts w:ascii="Futura LtCn BT" w:hAnsi="Futura LtCn BT" w:cs="Futura LtCn BT"/>
          <w:color w:val="auto"/>
          <w:lang w:val="xh-ZA"/>
        </w:rPr>
        <w:t xml:space="preserve">Vuyo, ungalibali ukubaxelela ukuba ukudlalwa kweendima kuluhlobo olunye lwemidlalo yeqonga. Zininzi ezinye iintlobo ezinokusetyenziswa kwiintlanganiso zokufundisa. </w:t>
      </w:r>
    </w:p>
    <w:p w:rsidR="00572A44" w:rsidRPr="00A427B4" w:rsidRDefault="00572A44" w:rsidP="00154A36">
      <w:pPr>
        <w:pStyle w:val="Default0"/>
        <w:jc w:val="both"/>
        <w:rPr>
          <w:rFonts w:ascii="Futura LtCn BT" w:hAnsi="Futura LtCn BT" w:cs="Futura LtCn BT"/>
          <w:color w:val="auto"/>
          <w:lang w:val="xh-ZA"/>
        </w:rPr>
      </w:pPr>
      <w:r w:rsidRPr="00A427B4">
        <w:rPr>
          <w:rFonts w:ascii="Futura MdCn BT" w:hAnsi="Futura MdCn BT" w:cs="Futura MdCn BT"/>
          <w:color w:val="auto"/>
          <w:lang w:val="xh-ZA"/>
        </w:rPr>
        <w:t xml:space="preserve">UVuyo: </w:t>
      </w:r>
      <w:r w:rsidRPr="00A427B4">
        <w:rPr>
          <w:rFonts w:ascii="Futura LtCn BT" w:hAnsi="Futura LtCn BT" w:cs="Futura LtCn BT"/>
          <w:color w:val="auto"/>
          <w:lang w:val="xh-ZA"/>
        </w:rPr>
        <w:t>Unyanisile, Nandi. Nazi ezinye</w:t>
      </w:r>
      <w:r w:rsidRPr="00A427B4">
        <w:rPr>
          <w:rFonts w:ascii="Futura LtCn BT" w:hAnsi="Futura LtCn BT" w:cs="Futura LtCn BT"/>
          <w:color w:val="auto"/>
          <w:sz w:val="14"/>
          <w:szCs w:val="14"/>
          <w:lang w:val="xh-ZA"/>
        </w:rPr>
        <w:t>lxxii</w:t>
      </w:r>
      <w:r w:rsidRPr="00A427B4">
        <w:rPr>
          <w:rFonts w:ascii="Futura LtCn BT" w:hAnsi="Futura LtCn BT" w:cs="Futura LtCn BT"/>
          <w:color w:val="auto"/>
          <w:lang w:val="xh-ZA"/>
        </w:rPr>
        <w:t xml:space="preserve">… </w:t>
      </w:r>
    </w:p>
    <w:p w:rsidR="00572A44" w:rsidRDefault="00572A44" w:rsidP="00154A36">
      <w:pPr>
        <w:pStyle w:val="Default0"/>
        <w:jc w:val="both"/>
        <w:rPr>
          <w:rFonts w:ascii="Futura Md BT" w:hAnsi="Futura Md BT" w:cs="Futura Md BT"/>
          <w:b/>
          <w:bCs/>
          <w:color w:val="auto"/>
          <w:lang w:val="xh-ZA"/>
        </w:rPr>
      </w:pPr>
    </w:p>
    <w:p w:rsidR="00572A44" w:rsidRPr="00A427B4" w:rsidRDefault="00572A44" w:rsidP="00154A36">
      <w:pPr>
        <w:pStyle w:val="Default0"/>
        <w:jc w:val="both"/>
        <w:rPr>
          <w:rFonts w:ascii="Futura Md BT" w:hAnsi="Futura Md BT" w:cs="Futura Md BT"/>
          <w:color w:val="auto"/>
          <w:lang w:val="xh-ZA"/>
        </w:rPr>
      </w:pPr>
      <w:r w:rsidRPr="00A427B4">
        <w:rPr>
          <w:rFonts w:ascii="Futura Md BT" w:hAnsi="Futura Md BT" w:cs="Futura Md BT"/>
          <w:b/>
          <w:bCs/>
          <w:color w:val="auto"/>
          <w:lang w:val="xh-ZA"/>
        </w:rPr>
        <w:t xml:space="preserve">Ukuphucula imeko </w:t>
      </w: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Ukuphucula imeko kukhuthaza ukuthethisana, ukushukuxa izinto nokuba nenxaxheba. Izifundo ezibalulekileyo ziquka indlela abantu abanokusebenzisana ngayo ukuze bakhe amabali baze bawajike abe ziidrama. Eli cebo liqinisekisa ukuba bonke abantu baba nethuba elilinganayo nokuba ibali </w:t>
      </w:r>
      <w:r w:rsidRPr="00A427B4">
        <w:rPr>
          <w:rFonts w:ascii="Futura Lt BT" w:hAnsi="Futura Lt BT" w:cs="Futura Lt BT"/>
          <w:i/>
          <w:color w:val="auto"/>
          <w:sz w:val="22"/>
          <w:szCs w:val="22"/>
          <w:lang w:val="xh-ZA"/>
        </w:rPr>
        <w:t>lelomntu wonke</w:t>
      </w:r>
      <w:r w:rsidRPr="00A427B4">
        <w:rPr>
          <w:rFonts w:ascii="Futura Lt BT" w:hAnsi="Futura Lt BT" w:cs="Futura Lt BT"/>
          <w:color w:val="auto"/>
          <w:sz w:val="22"/>
          <w:szCs w:val="22"/>
          <w:lang w:val="xh-ZA"/>
        </w:rPr>
        <w:t xml:space="preserve"> kunokuba ibe lelomntu omnye. </w:t>
      </w:r>
    </w:p>
    <w:p w:rsidR="00572A44" w:rsidRDefault="00572A44" w:rsidP="00154A36">
      <w:pPr>
        <w:jc w:val="both"/>
        <w:rPr>
          <w:rFonts w:ascii="Futura Lt BT" w:hAnsi="Futura Lt BT" w:cs="Futura Lt BT"/>
          <w:sz w:val="22"/>
          <w:szCs w:val="22"/>
          <w:lang w:val="xh-ZA"/>
        </w:rPr>
      </w:pP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Abantu banikwa umxholo baze balinganise idrama eyenzeke ngokwenene. Abo banenxaxheba bahlola indlela abaye benza ngayo izinto xa bebelinganisa kumdlalo baze babuze le mibuzo: </w:t>
      </w:r>
    </w:p>
    <w:p w:rsidR="00572A44" w:rsidRPr="00A427B4" w:rsidRDefault="00572A44" w:rsidP="00154A36">
      <w:pPr>
        <w:pStyle w:val="Default0"/>
        <w:numPr>
          <w:ilvl w:val="0"/>
          <w:numId w:val="77"/>
        </w:numPr>
        <w:ind w:left="720" w:hanging="36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 Bekutheni ukuze umdlali othile aze aziphathe ngendlela enze ngayo? </w:t>
      </w:r>
    </w:p>
    <w:p w:rsidR="00572A44" w:rsidRPr="00A427B4" w:rsidRDefault="00572A44" w:rsidP="00154A36">
      <w:pPr>
        <w:pStyle w:val="Default0"/>
        <w:numPr>
          <w:ilvl w:val="0"/>
          <w:numId w:val="77"/>
        </w:numPr>
        <w:ind w:left="720" w:hanging="36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 Ziziphi ezinye zezinto eziye zaqikelelwa ngokuya ngokwendima yobuni? </w:t>
      </w:r>
    </w:p>
    <w:p w:rsidR="00572A44" w:rsidRPr="00A427B4" w:rsidRDefault="00572A44" w:rsidP="00154A36">
      <w:pPr>
        <w:pStyle w:val="Default0"/>
        <w:numPr>
          <w:ilvl w:val="0"/>
          <w:numId w:val="77"/>
        </w:numPr>
        <w:ind w:left="720" w:hanging="360"/>
        <w:jc w:val="both"/>
        <w:rPr>
          <w:rFonts w:ascii="Futura Lt BT" w:hAnsi="Futura Lt BT" w:cs="Futura Lt BT"/>
          <w:color w:val="auto"/>
          <w:sz w:val="22"/>
          <w:szCs w:val="22"/>
          <w:lang w:val="xh-ZA"/>
        </w:rPr>
      </w:pPr>
      <w:r w:rsidRPr="00A427B4">
        <w:rPr>
          <w:rFonts w:ascii="Futura Lt BT" w:hAnsi="Futura Lt BT" w:cs="Futura Lt BT"/>
          <w:color w:val="auto"/>
          <w:lang w:val="xh-ZA"/>
        </w:rPr>
        <w:t xml:space="preserve">• </w:t>
      </w:r>
      <w:r w:rsidRPr="00A427B4">
        <w:rPr>
          <w:rFonts w:ascii="Futura Lt BT" w:hAnsi="Futura Lt BT" w:cs="Futura Lt BT"/>
          <w:color w:val="auto"/>
          <w:sz w:val="22"/>
          <w:szCs w:val="22"/>
          <w:lang w:val="xh-ZA"/>
        </w:rPr>
        <w:t xml:space="preserve">Kutheni thina njengabalinganisi siye senza ngala ndlela? </w:t>
      </w:r>
    </w:p>
    <w:p w:rsidR="00572A44" w:rsidRPr="00A427B4" w:rsidRDefault="00572A44" w:rsidP="00154A36">
      <w:pPr>
        <w:pStyle w:val="Default0"/>
        <w:jc w:val="both"/>
        <w:rPr>
          <w:rFonts w:ascii="Futura Lt BT" w:hAnsi="Futura Lt BT" w:cs="Futura Lt BT"/>
          <w:color w:val="auto"/>
          <w:sz w:val="22"/>
          <w:szCs w:val="22"/>
          <w:lang w:val="xh-ZA"/>
        </w:rPr>
      </w:pPr>
    </w:p>
    <w:p w:rsidR="00572A44" w:rsidRPr="00A427B4" w:rsidRDefault="00572A44" w:rsidP="00154A36">
      <w:pPr>
        <w:pStyle w:val="Default0"/>
        <w:jc w:val="both"/>
        <w:rPr>
          <w:rFonts w:ascii="Futura Md BT" w:hAnsi="Futura Md BT" w:cs="Futura Md BT"/>
          <w:color w:val="auto"/>
          <w:lang w:val="xh-ZA"/>
        </w:rPr>
      </w:pPr>
      <w:r w:rsidRPr="00A427B4">
        <w:rPr>
          <w:rFonts w:ascii="Futura Md BT" w:hAnsi="Futura Md BT" w:cs="Futura Md BT"/>
          <w:b/>
          <w:bCs/>
          <w:color w:val="auto"/>
          <w:lang w:val="xh-ZA"/>
        </w:rPr>
        <w:t xml:space="preserve">Ukubalisa Ibali Njengeqela </w:t>
      </w: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Xa </w:t>
      </w:r>
      <w:r w:rsidRPr="00A427B4">
        <w:rPr>
          <w:rFonts w:ascii="Futura Lt BT" w:hAnsi="Futura Lt BT" w:cs="Futura Lt BT"/>
          <w:i/>
          <w:color w:val="auto"/>
          <w:sz w:val="22"/>
          <w:szCs w:val="22"/>
          <w:lang w:val="xh-ZA"/>
        </w:rPr>
        <w:t>kubaliswa ibali njengeqela,</w:t>
      </w:r>
      <w:r w:rsidRPr="00A427B4">
        <w:rPr>
          <w:rFonts w:ascii="Futura Lt BT" w:hAnsi="Futura Lt BT" w:cs="Futura Lt BT"/>
          <w:color w:val="auto"/>
          <w:sz w:val="22"/>
          <w:szCs w:val="22"/>
          <w:lang w:val="xh-ZA"/>
        </w:rPr>
        <w:t xml:space="preserve"> iqela linokwahlulwa libe ngamaqela alawulekayo abantu abathathu kwiqela ngalinye. Iqela elincinane ngalinye libaliselana ibali lalo. La maqela ayadibana aze abalise ibali lawo kwabo banenxaxheba. Ekugqibeleni, onke amaqela ayadibana ayile ibali elinye. Eli cebo libethelela ukubaluleka kokux</w:t>
      </w:r>
      <w:r>
        <w:rPr>
          <w:rFonts w:ascii="Futura Lt BT" w:hAnsi="Futura Lt BT" w:cs="Futura Lt BT"/>
          <w:color w:val="auto"/>
          <w:sz w:val="22"/>
          <w:szCs w:val="22"/>
          <w:lang w:val="xh-ZA"/>
        </w:rPr>
        <w:t>oxa</w:t>
      </w:r>
      <w:r w:rsidRPr="00A427B4">
        <w:rPr>
          <w:rFonts w:ascii="Futura Lt BT" w:hAnsi="Futura Lt BT" w:cs="Futura Lt BT"/>
          <w:color w:val="auto"/>
          <w:sz w:val="22"/>
          <w:szCs w:val="22"/>
          <w:lang w:val="xh-ZA"/>
        </w:rPr>
        <w:t xml:space="preserve"> izinto ezibalulekileyo kunye. </w:t>
      </w:r>
    </w:p>
    <w:p w:rsidR="00572A44" w:rsidRDefault="00572A44" w:rsidP="00154A36">
      <w:pPr>
        <w:pStyle w:val="Default0"/>
        <w:jc w:val="both"/>
        <w:rPr>
          <w:rFonts w:ascii="Futura Md BT" w:hAnsi="Futura Md BT" w:cs="Futura Md BT"/>
          <w:b/>
          <w:bCs/>
          <w:color w:val="auto"/>
          <w:lang w:val="xh-ZA"/>
        </w:rPr>
      </w:pPr>
    </w:p>
    <w:p w:rsidR="00572A44" w:rsidRPr="00A427B4" w:rsidRDefault="00572A44" w:rsidP="00154A36">
      <w:pPr>
        <w:pStyle w:val="Default0"/>
        <w:jc w:val="both"/>
        <w:rPr>
          <w:rFonts w:ascii="Futura Md BT" w:hAnsi="Futura Md BT" w:cs="Futura Md BT"/>
          <w:color w:val="auto"/>
          <w:lang w:val="xh-ZA"/>
        </w:rPr>
      </w:pPr>
      <w:r>
        <w:rPr>
          <w:rFonts w:ascii="Futura Md BT" w:hAnsi="Futura Md BT" w:cs="Futura Md BT"/>
          <w:b/>
          <w:bCs/>
          <w:color w:val="auto"/>
          <w:lang w:val="xh-ZA"/>
        </w:rPr>
        <w:t>“</w:t>
      </w:r>
      <w:r w:rsidRPr="00A427B4">
        <w:rPr>
          <w:rFonts w:ascii="Futura Md BT" w:hAnsi="Futura Md BT" w:cs="Futura Md BT"/>
          <w:b/>
          <w:bCs/>
          <w:color w:val="auto"/>
          <w:lang w:val="xh-ZA"/>
        </w:rPr>
        <w:t>U</w:t>
      </w:r>
      <w:r>
        <w:rPr>
          <w:rFonts w:ascii="Futura Md BT" w:hAnsi="Futura Md BT" w:cs="Futura Md BT"/>
          <w:b/>
          <w:bCs/>
          <w:color w:val="auto"/>
          <w:lang w:val="xh-ZA"/>
        </w:rPr>
        <w:t>kluhlala phambili”</w:t>
      </w:r>
    </w:p>
    <w:p w:rsidR="00572A44" w:rsidRPr="00A427B4" w:rsidRDefault="00572A44" w:rsidP="00154A36">
      <w:pPr>
        <w:pStyle w:val="Default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Xa</w:t>
      </w:r>
      <w:r>
        <w:rPr>
          <w:rFonts w:ascii="Futura Lt BT" w:hAnsi="Futura Lt BT" w:cs="Futura Lt BT"/>
          <w:color w:val="auto"/>
          <w:sz w:val="22"/>
          <w:szCs w:val="22"/>
          <w:lang w:val="xh-ZA"/>
        </w:rPr>
        <w:t xml:space="preserve"> ehlala phambili umdlali</w:t>
      </w:r>
      <w:r w:rsidRPr="00A427B4">
        <w:rPr>
          <w:rFonts w:ascii="Futura Lt BT" w:hAnsi="Futura Lt BT" w:cs="Futura Lt BT"/>
          <w:i/>
          <w:iCs/>
          <w:color w:val="auto"/>
          <w:sz w:val="22"/>
          <w:szCs w:val="22"/>
          <w:lang w:val="xh-ZA"/>
        </w:rPr>
        <w:t xml:space="preserve"> </w:t>
      </w:r>
      <w:r w:rsidRPr="00A427B4">
        <w:rPr>
          <w:rFonts w:ascii="Futura Lt BT" w:hAnsi="Futura Lt BT" w:cs="Futura Lt BT"/>
          <w:color w:val="auto"/>
          <w:sz w:val="22"/>
          <w:szCs w:val="22"/>
          <w:lang w:val="xh-ZA"/>
        </w:rPr>
        <w:t>uye aqhubeke elinganisa ng</w:t>
      </w:r>
      <w:r>
        <w:rPr>
          <w:rFonts w:ascii="Futura Lt BT" w:hAnsi="Futura Lt BT" w:cs="Futura Lt BT"/>
          <w:color w:val="auto"/>
          <w:sz w:val="22"/>
          <w:szCs w:val="22"/>
          <w:lang w:val="xh-ZA"/>
        </w:rPr>
        <w:t>e</w:t>
      </w:r>
      <w:r w:rsidRPr="00A427B4">
        <w:rPr>
          <w:rFonts w:ascii="Futura Lt BT" w:hAnsi="Futura Lt BT" w:cs="Futura Lt BT"/>
          <w:color w:val="auto"/>
          <w:sz w:val="22"/>
          <w:szCs w:val="22"/>
          <w:lang w:val="xh-ZA"/>
        </w:rPr>
        <w:t>xa abaphulaphuli becelwa ukuba bambuze imibuzo. Ngokomzekelo, kunokubuzwa le mibuzo ilandelayo: “Ungubani kulo mdlalo? Yena unokuphendula athi: “Ndi</w:t>
      </w:r>
      <w:r>
        <w:rPr>
          <w:rFonts w:ascii="Futura Lt BT" w:hAnsi="Futura Lt BT" w:cs="Futura Lt BT"/>
          <w:color w:val="auto"/>
          <w:sz w:val="22"/>
          <w:szCs w:val="22"/>
          <w:lang w:val="xh-ZA"/>
        </w:rPr>
        <w:t>ngowasetyhini</w:t>
      </w:r>
      <w:r w:rsidRPr="00A427B4">
        <w:rPr>
          <w:rFonts w:ascii="Futura Lt BT" w:hAnsi="Futura Lt BT" w:cs="Futura Lt BT"/>
          <w:color w:val="auto"/>
          <w:sz w:val="22"/>
          <w:szCs w:val="22"/>
          <w:lang w:val="xh-ZA"/>
        </w:rPr>
        <w:t xml:space="preserve"> osandul’ ukutshata kwaye ndifumanise ukuba ndinentsholongwane. Ndicinga ukuba ngumyeni wam </w:t>
      </w:r>
      <w:r>
        <w:rPr>
          <w:rFonts w:ascii="Futura Lt BT" w:hAnsi="Futura Lt BT" w:cs="Futura Lt BT"/>
          <w:color w:val="auto"/>
          <w:sz w:val="22"/>
          <w:szCs w:val="22"/>
          <w:lang w:val="xh-ZA"/>
        </w:rPr>
        <w:t>o</w:t>
      </w:r>
      <w:r w:rsidRPr="00A427B4">
        <w:rPr>
          <w:rFonts w:ascii="Futura Lt BT" w:hAnsi="Futura Lt BT" w:cs="Futura Lt BT"/>
          <w:color w:val="auto"/>
          <w:sz w:val="22"/>
          <w:szCs w:val="22"/>
          <w:lang w:val="xh-ZA"/>
        </w:rPr>
        <w:t>ndosulele ngale ntsholongwane.” Omnye umntu unokubuza: “Wenza njani ukuhlangabezana nale nto?” Umq</w:t>
      </w:r>
      <w:r>
        <w:rPr>
          <w:rFonts w:ascii="Futura Lt BT" w:hAnsi="Futura Lt BT" w:cs="Futura Lt BT"/>
          <w:color w:val="auto"/>
          <w:sz w:val="22"/>
          <w:szCs w:val="22"/>
          <w:lang w:val="xh-ZA"/>
        </w:rPr>
        <w:t>uquzeleli</w:t>
      </w:r>
      <w:r w:rsidRPr="00A427B4">
        <w:rPr>
          <w:rFonts w:ascii="Futura Lt BT" w:hAnsi="Futura Lt BT" w:cs="Futura Lt BT"/>
          <w:color w:val="auto"/>
          <w:sz w:val="22"/>
          <w:szCs w:val="22"/>
          <w:lang w:val="xh-ZA"/>
        </w:rPr>
        <w:t xml:space="preserve"> woqeqesho ucela abantu abahlukeneyo ukuba bahlale kwindawo apho baza “ku</w:t>
      </w:r>
      <w:r>
        <w:rPr>
          <w:rFonts w:ascii="Futura Lt BT" w:hAnsi="Futura Lt BT" w:cs="Futura Lt BT"/>
          <w:color w:val="auto"/>
          <w:sz w:val="22"/>
          <w:szCs w:val="22"/>
          <w:lang w:val="xh-ZA"/>
        </w:rPr>
        <w:t>hlala phambili</w:t>
      </w:r>
      <w:r w:rsidRPr="00A427B4">
        <w:rPr>
          <w:rFonts w:ascii="Futura Lt BT" w:hAnsi="Futura Lt BT" w:cs="Futura Lt BT"/>
          <w:color w:val="auto"/>
          <w:sz w:val="22"/>
          <w:szCs w:val="22"/>
          <w:lang w:val="xh-ZA"/>
        </w:rPr>
        <w:t xml:space="preserve">” kwaye ukhuthaza abo banenxaxheba ukuba babe negalelo kule nkqubo. </w:t>
      </w:r>
    </w:p>
    <w:p w:rsidR="00572A44" w:rsidRDefault="00572A44" w:rsidP="00154A36">
      <w:pPr>
        <w:pStyle w:val="Default0"/>
        <w:jc w:val="both"/>
        <w:rPr>
          <w:rFonts w:ascii="Futura Md BT" w:hAnsi="Futura Md BT" w:cs="Futura Md BT"/>
          <w:b/>
          <w:bCs/>
          <w:color w:val="auto"/>
          <w:lang w:val="xh-ZA"/>
        </w:rPr>
      </w:pPr>
    </w:p>
    <w:p w:rsidR="00572A44" w:rsidRPr="00A427B4" w:rsidRDefault="00572A44" w:rsidP="00154A36">
      <w:pPr>
        <w:pStyle w:val="Default0"/>
        <w:jc w:val="both"/>
        <w:rPr>
          <w:rFonts w:ascii="Futura Md BT" w:hAnsi="Futura Md BT" w:cs="Futura Md BT"/>
          <w:color w:val="auto"/>
          <w:lang w:val="xh-ZA"/>
        </w:rPr>
      </w:pPr>
      <w:r w:rsidRPr="00A427B4">
        <w:rPr>
          <w:rFonts w:ascii="Futura Md BT" w:hAnsi="Futura Md BT" w:cs="Futura Md BT"/>
          <w:b/>
          <w:bCs/>
          <w:color w:val="auto"/>
          <w:lang w:val="xh-ZA"/>
        </w:rPr>
        <w:t>U</w:t>
      </w:r>
      <w:r>
        <w:rPr>
          <w:rFonts w:ascii="Futura Md BT" w:hAnsi="Futura Md BT" w:cs="Futura Md BT"/>
          <w:b/>
          <w:bCs/>
          <w:color w:val="auto"/>
          <w:lang w:val="xh-ZA"/>
        </w:rPr>
        <w:t>kulinganisa</w:t>
      </w:r>
      <w:r w:rsidRPr="00A427B4">
        <w:rPr>
          <w:rFonts w:ascii="Futura Md BT" w:hAnsi="Futura Md BT" w:cs="Futura Md BT"/>
          <w:b/>
          <w:bCs/>
          <w:color w:val="auto"/>
          <w:lang w:val="xh-ZA"/>
        </w:rPr>
        <w:t xml:space="preserve"> </w:t>
      </w:r>
    </w:p>
    <w:p w:rsidR="00572A44" w:rsidRPr="00A427B4" w:rsidRDefault="00572A44" w:rsidP="00154A36">
      <w:pPr>
        <w:pStyle w:val="Default0"/>
        <w:jc w:val="both"/>
        <w:rPr>
          <w:rFonts w:ascii="Futura Lt BT" w:hAnsi="Futura Lt BT" w:cs="Futura Lt BT"/>
          <w:color w:val="auto"/>
          <w:sz w:val="22"/>
          <w:szCs w:val="22"/>
          <w:lang w:val="xh-ZA"/>
        </w:rPr>
      </w:pPr>
      <w:r>
        <w:rPr>
          <w:rFonts w:ascii="Futura Lt BT" w:hAnsi="Futura Lt BT" w:cs="Futura Lt BT"/>
          <w:color w:val="auto"/>
          <w:sz w:val="22"/>
          <w:szCs w:val="22"/>
          <w:lang w:val="xh-ZA"/>
        </w:rPr>
        <w:t>Ekulinganiseni</w:t>
      </w:r>
      <w:r w:rsidRPr="00A427B4">
        <w:rPr>
          <w:rFonts w:ascii="Futura Lt BT" w:hAnsi="Futura Lt BT" w:cs="Futura Lt BT"/>
          <w:color w:val="auto"/>
          <w:sz w:val="22"/>
          <w:szCs w:val="22"/>
          <w:lang w:val="xh-ZA"/>
        </w:rPr>
        <w:t>, kuye kuthethwane nabo banenxaxheba ngemeko efanele i</w:t>
      </w:r>
      <w:r>
        <w:rPr>
          <w:rFonts w:ascii="Futura Lt BT" w:hAnsi="Futura Lt BT" w:cs="Futura Lt BT"/>
          <w:color w:val="auto"/>
          <w:sz w:val="22"/>
          <w:szCs w:val="22"/>
          <w:lang w:val="xh-ZA"/>
        </w:rPr>
        <w:t>linganiswe</w:t>
      </w:r>
      <w:r w:rsidRPr="00A427B4">
        <w:rPr>
          <w:rFonts w:ascii="Futura Lt BT" w:hAnsi="Futura Lt BT" w:cs="Futura Lt BT"/>
          <w:color w:val="auto"/>
          <w:sz w:val="22"/>
          <w:szCs w:val="22"/>
          <w:lang w:val="xh-ZA"/>
        </w:rPr>
        <w:t xml:space="preserve">, ngokomzekelo, esibhedlele apho umguli </w:t>
      </w:r>
      <w:r>
        <w:rPr>
          <w:rFonts w:ascii="Futura Lt BT" w:hAnsi="Futura Lt BT" w:cs="Futura Lt BT"/>
          <w:color w:val="auto"/>
          <w:sz w:val="22"/>
          <w:szCs w:val="22"/>
          <w:lang w:val="xh-ZA"/>
        </w:rPr>
        <w:t>a</w:t>
      </w:r>
      <w:r w:rsidRPr="00A427B4">
        <w:rPr>
          <w:rFonts w:ascii="Futura Lt BT" w:hAnsi="Futura Lt BT" w:cs="Futura Lt BT"/>
          <w:color w:val="auto"/>
          <w:sz w:val="22"/>
          <w:szCs w:val="22"/>
          <w:lang w:val="xh-ZA"/>
        </w:rPr>
        <w:t xml:space="preserve">xela ingxaki yakhe kugqirha ofanele akwazi ukucacisela abo banenxaxheba ukuba yintoni ingxaki. Imibuzo enokuxutyushwa iquka le: </w:t>
      </w:r>
    </w:p>
    <w:p w:rsidR="00572A44" w:rsidRPr="00A427B4" w:rsidRDefault="00572A44" w:rsidP="00154A36">
      <w:pPr>
        <w:pStyle w:val="Default0"/>
        <w:numPr>
          <w:ilvl w:val="0"/>
          <w:numId w:val="78"/>
        </w:numPr>
        <w:ind w:left="720" w:hanging="36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 Yintoni eyenzekayo kumdlalo wokuxelisa? </w:t>
      </w:r>
    </w:p>
    <w:p w:rsidR="00572A44" w:rsidRPr="00A427B4" w:rsidRDefault="00572A44" w:rsidP="00154A36">
      <w:pPr>
        <w:pStyle w:val="Default0"/>
        <w:numPr>
          <w:ilvl w:val="0"/>
          <w:numId w:val="78"/>
        </w:numPr>
        <w:ind w:left="720" w:hanging="36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 Ngaba abantu baneendlela ezahlukeneyo abazitolika ngayo izinto? </w:t>
      </w:r>
    </w:p>
    <w:p w:rsidR="00572A44" w:rsidRPr="00A427B4" w:rsidRDefault="00572A44" w:rsidP="00154A36">
      <w:pPr>
        <w:pStyle w:val="Default0"/>
        <w:numPr>
          <w:ilvl w:val="0"/>
          <w:numId w:val="78"/>
        </w:numPr>
        <w:ind w:left="720" w:hanging="36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 Ziziphi iimvakalelo eziveliswayo? </w:t>
      </w:r>
    </w:p>
    <w:p w:rsidR="00572A44" w:rsidRPr="00A427B4" w:rsidRDefault="00572A44" w:rsidP="00154A36">
      <w:pPr>
        <w:pStyle w:val="Default0"/>
        <w:numPr>
          <w:ilvl w:val="0"/>
          <w:numId w:val="78"/>
        </w:numPr>
        <w:ind w:left="720" w:hanging="360"/>
        <w:jc w:val="both"/>
        <w:rPr>
          <w:rFonts w:ascii="Futura Lt BT" w:hAnsi="Futura Lt BT" w:cs="Futura Lt BT"/>
          <w:color w:val="auto"/>
          <w:sz w:val="22"/>
          <w:szCs w:val="22"/>
          <w:lang w:val="xh-ZA"/>
        </w:rPr>
      </w:pPr>
      <w:r w:rsidRPr="00A427B4">
        <w:rPr>
          <w:rFonts w:ascii="Futura Lt BT" w:hAnsi="Futura Lt BT" w:cs="Futura Lt BT"/>
          <w:color w:val="auto"/>
          <w:sz w:val="22"/>
          <w:szCs w:val="22"/>
          <w:lang w:val="xh-ZA"/>
        </w:rPr>
        <w:t xml:space="preserve">• Yintoni ebe namandla? </w:t>
      </w:r>
    </w:p>
    <w:p w:rsidR="00572A44" w:rsidRPr="00A427B4" w:rsidRDefault="00572A44" w:rsidP="00154A36">
      <w:pPr>
        <w:pStyle w:val="Default0"/>
        <w:numPr>
          <w:ilvl w:val="0"/>
          <w:numId w:val="78"/>
        </w:numPr>
        <w:ind w:left="720" w:hanging="360"/>
        <w:jc w:val="both"/>
        <w:rPr>
          <w:rFonts w:ascii="Futura Lt BT" w:hAnsi="Futura Lt BT" w:cs="Futura Lt BT"/>
          <w:color w:val="auto"/>
          <w:sz w:val="22"/>
          <w:szCs w:val="22"/>
          <w:lang w:val="xh-ZA"/>
        </w:rPr>
      </w:pPr>
      <w:r w:rsidRPr="00A427B4">
        <w:rPr>
          <w:rFonts w:ascii="Futura Lt BT" w:hAnsi="Futura Lt BT" w:cs="Futura Lt BT"/>
          <w:color w:val="auto"/>
          <w:lang w:val="xh-ZA"/>
        </w:rPr>
        <w:t xml:space="preserve">• </w:t>
      </w:r>
      <w:r w:rsidRPr="00A427B4">
        <w:rPr>
          <w:rFonts w:ascii="Futura Lt BT" w:hAnsi="Futura Lt BT" w:cs="Futura Lt BT"/>
          <w:color w:val="auto"/>
          <w:sz w:val="22"/>
          <w:szCs w:val="22"/>
          <w:lang w:val="xh-ZA"/>
        </w:rPr>
        <w:t xml:space="preserve">Ngawaphi amacebiso eninawo okuphucula? </w:t>
      </w:r>
    </w:p>
    <w:p w:rsidR="00572A44" w:rsidRPr="00A427B4" w:rsidRDefault="00572A44" w:rsidP="00154A36">
      <w:pPr>
        <w:pStyle w:val="Default0"/>
        <w:jc w:val="both"/>
        <w:rPr>
          <w:rFonts w:ascii="Futura Lt BT" w:hAnsi="Futura Lt BT" w:cs="Futura Lt BT"/>
          <w:color w:val="auto"/>
          <w:sz w:val="22"/>
          <w:szCs w:val="22"/>
          <w:lang w:val="xh-ZA"/>
        </w:rPr>
      </w:pPr>
    </w:p>
    <w:p w:rsidR="00572A44" w:rsidRPr="00A427B4" w:rsidRDefault="00572A44" w:rsidP="00154A36">
      <w:pPr>
        <w:jc w:val="both"/>
        <w:rPr>
          <w:lang w:val="xh-ZA"/>
        </w:rPr>
      </w:pPr>
    </w:p>
    <w:p w:rsidR="00572A44" w:rsidRDefault="00572A44" w:rsidP="00154A36">
      <w:pPr>
        <w:jc w:val="both"/>
        <w:rPr>
          <w:rFonts w:ascii="Futura Bk BT" w:hAnsi="Futura Bk BT" w:cs="Futura Bk BT"/>
          <w:sz w:val="20"/>
          <w:szCs w:val="20"/>
        </w:rPr>
        <w:sectPr w:rsidR="00572A44">
          <w:pgSz w:w="12240" w:h="15840"/>
          <w:pgMar w:top="1440" w:right="1800" w:bottom="1440" w:left="1800" w:header="720" w:footer="720" w:gutter="0"/>
          <w:cols w:space="720"/>
        </w:sectPr>
      </w:pPr>
    </w:p>
    <w:p w:rsidR="00572A44" w:rsidRDefault="00572A44" w:rsidP="00154A36">
      <w:pPr>
        <w:pStyle w:val="Default0"/>
        <w:jc w:val="both"/>
        <w:rPr>
          <w:rFonts w:ascii="Gill Sans Ultra Bold" w:hAnsi="Gill Sans Ultra Bold" w:cs="Gill Sans Ultra Bold"/>
          <w:color w:val="auto"/>
          <w:sz w:val="32"/>
          <w:szCs w:val="32"/>
        </w:rPr>
      </w:pPr>
      <w:r>
        <w:rPr>
          <w:rFonts w:ascii="Gill Sans Ultra Bold" w:hAnsi="Gill Sans Ultra Bold" w:cs="Gill Sans Ultra Bold"/>
          <w:color w:val="auto"/>
          <w:sz w:val="32"/>
          <w:szCs w:val="32"/>
        </w:rPr>
        <w:t xml:space="preserve">Ibhokisi yezixhobo zomququzeleli </w:t>
      </w:r>
    </w:p>
    <w:p w:rsidR="00572A44" w:rsidRDefault="00572A44" w:rsidP="00154A36">
      <w:pPr>
        <w:pStyle w:val="Default0"/>
        <w:ind w:left="180"/>
        <w:jc w:val="both"/>
        <w:rPr>
          <w:rFonts w:ascii="Gill Sans MT" w:hAnsi="Gill Sans MT" w:cs="Gill Sans MT"/>
          <w:color w:val="auto"/>
        </w:rPr>
      </w:pPr>
      <w:r>
        <w:rPr>
          <w:rFonts w:ascii="Gill Sans MT" w:hAnsi="Gill Sans MT" w:cs="Gill Sans MT"/>
          <w:color w:val="auto"/>
        </w:rPr>
        <w:t xml:space="preserve">Njengomuquzeleli kuluncedo ukuzama ukugcina zonke izinto zakho ndawonye ukuhlala ulungele iiseshoni. Usenokufuna ukuquka ezi zinto zilandelayo kwi “kit” yakho: </w:t>
      </w:r>
    </w:p>
    <w:p w:rsidR="00572A44" w:rsidRDefault="00572A44" w:rsidP="00154A36">
      <w:pPr>
        <w:pStyle w:val="Default0"/>
        <w:numPr>
          <w:ilvl w:val="0"/>
          <w:numId w:val="79"/>
        </w:numPr>
        <w:ind w:left="540" w:hanging="360"/>
        <w:jc w:val="both"/>
        <w:rPr>
          <w:rFonts w:ascii="Gill Sans MT" w:hAnsi="Gill Sans MT" w:cs="Gill Sans MT"/>
          <w:color w:val="auto"/>
        </w:rPr>
      </w:pPr>
      <w:r>
        <w:rPr>
          <w:rFonts w:ascii="Gill Sans MT" w:hAnsi="Gill Sans MT" w:cs="Gill Sans MT"/>
          <w:color w:val="auto"/>
        </w:rPr>
        <w:t xml:space="preserve">• Ucwangciso losuku </w:t>
      </w:r>
    </w:p>
    <w:p w:rsidR="00572A44" w:rsidRDefault="00572A44" w:rsidP="00154A36">
      <w:pPr>
        <w:pStyle w:val="Default0"/>
        <w:numPr>
          <w:ilvl w:val="0"/>
          <w:numId w:val="79"/>
        </w:numPr>
        <w:ind w:left="540" w:hanging="360"/>
        <w:jc w:val="both"/>
        <w:rPr>
          <w:rFonts w:ascii="Gill Sans MT" w:hAnsi="Gill Sans MT" w:cs="Gill Sans MT"/>
          <w:color w:val="auto"/>
        </w:rPr>
      </w:pPr>
      <w:r>
        <w:rPr>
          <w:rFonts w:ascii="Gill Sans MT" w:hAnsi="Gill Sans MT" w:cs="Gill Sans MT"/>
          <w:color w:val="auto"/>
        </w:rPr>
        <w:t xml:space="preserve">• IHandouts/ Okanye amanqaku oza kuwadlulisela </w:t>
      </w:r>
    </w:p>
    <w:p w:rsidR="00572A44" w:rsidRDefault="00572A44" w:rsidP="00154A36">
      <w:pPr>
        <w:pStyle w:val="Default0"/>
        <w:numPr>
          <w:ilvl w:val="0"/>
          <w:numId w:val="79"/>
        </w:numPr>
        <w:ind w:left="540" w:hanging="360"/>
        <w:jc w:val="both"/>
        <w:rPr>
          <w:rFonts w:ascii="Gill Sans MT" w:hAnsi="Gill Sans MT" w:cs="Gill Sans MT"/>
          <w:color w:val="auto"/>
        </w:rPr>
      </w:pPr>
      <w:r>
        <w:rPr>
          <w:rFonts w:ascii="Gill Sans MT" w:hAnsi="Gill Sans MT" w:cs="Gill Sans MT"/>
          <w:color w:val="auto"/>
        </w:rPr>
        <w:t xml:space="preserve">• Iswotshi okanye ifoni ukugcina ixesha </w:t>
      </w:r>
    </w:p>
    <w:p w:rsidR="00572A44" w:rsidRDefault="00572A44" w:rsidP="00154A36">
      <w:pPr>
        <w:pStyle w:val="Default0"/>
        <w:numPr>
          <w:ilvl w:val="0"/>
          <w:numId w:val="79"/>
        </w:numPr>
        <w:ind w:left="540" w:hanging="360"/>
        <w:jc w:val="both"/>
        <w:rPr>
          <w:rFonts w:ascii="Gill Sans MT" w:hAnsi="Gill Sans MT" w:cs="Gill Sans MT"/>
          <w:color w:val="auto"/>
        </w:rPr>
      </w:pPr>
      <w:r>
        <w:rPr>
          <w:rFonts w:ascii="Gill Sans MT" w:hAnsi="Gill Sans MT" w:cs="Gill Sans MT"/>
          <w:color w:val="auto"/>
        </w:rPr>
        <w:t xml:space="preserve">• IFlip tshati </w:t>
      </w:r>
    </w:p>
    <w:p w:rsidR="00572A44" w:rsidRDefault="00572A44" w:rsidP="00154A36">
      <w:pPr>
        <w:pStyle w:val="Default0"/>
        <w:numPr>
          <w:ilvl w:val="0"/>
          <w:numId w:val="79"/>
        </w:numPr>
        <w:ind w:left="540" w:hanging="360"/>
        <w:jc w:val="both"/>
        <w:rPr>
          <w:rFonts w:ascii="Gill Sans MT" w:hAnsi="Gill Sans MT" w:cs="Gill Sans MT"/>
          <w:color w:val="auto"/>
        </w:rPr>
      </w:pPr>
      <w:r>
        <w:rPr>
          <w:rFonts w:ascii="Gill Sans MT" w:hAnsi="Gill Sans MT" w:cs="Gill Sans MT"/>
          <w:color w:val="auto"/>
        </w:rPr>
        <w:t xml:space="preserve">• Amasiba iikoki, amasiba nepensile </w:t>
      </w:r>
    </w:p>
    <w:p w:rsidR="00572A44" w:rsidRDefault="00572A44" w:rsidP="00154A36">
      <w:pPr>
        <w:pStyle w:val="Default0"/>
        <w:numPr>
          <w:ilvl w:val="0"/>
          <w:numId w:val="79"/>
        </w:numPr>
        <w:ind w:left="540" w:hanging="360"/>
        <w:jc w:val="both"/>
        <w:rPr>
          <w:rFonts w:ascii="Gill Sans MT" w:hAnsi="Gill Sans MT" w:cs="Gill Sans MT"/>
          <w:color w:val="auto"/>
        </w:rPr>
      </w:pPr>
      <w:r>
        <w:rPr>
          <w:rFonts w:ascii="Gill Sans MT" w:hAnsi="Gill Sans MT" w:cs="Gill Sans MT"/>
          <w:color w:val="auto"/>
        </w:rPr>
        <w:t xml:space="preserve">• IiPosta </w:t>
      </w:r>
    </w:p>
    <w:p w:rsidR="00572A44" w:rsidRDefault="00572A44" w:rsidP="00154A36">
      <w:pPr>
        <w:pStyle w:val="Default0"/>
        <w:numPr>
          <w:ilvl w:val="0"/>
          <w:numId w:val="79"/>
        </w:numPr>
        <w:ind w:left="540" w:hanging="360"/>
        <w:jc w:val="both"/>
        <w:rPr>
          <w:rFonts w:ascii="Gill Sans MT" w:hAnsi="Gill Sans MT" w:cs="Gill Sans MT"/>
          <w:color w:val="auto"/>
        </w:rPr>
      </w:pPr>
      <w:r>
        <w:rPr>
          <w:rFonts w:ascii="Gill Sans MT" w:hAnsi="Gill Sans MT" w:cs="Gill Sans MT"/>
          <w:color w:val="auto"/>
        </w:rPr>
        <w:t xml:space="preserve">• Ikhondoms </w:t>
      </w:r>
    </w:p>
    <w:p w:rsidR="00572A44" w:rsidRDefault="00572A44" w:rsidP="00154A36">
      <w:pPr>
        <w:pStyle w:val="Default0"/>
        <w:jc w:val="both"/>
        <w:rPr>
          <w:rFonts w:ascii="Gill Sans MT" w:hAnsi="Gill Sans MT" w:cs="Gill Sans MT"/>
          <w:color w:val="auto"/>
        </w:rPr>
      </w:pPr>
    </w:p>
    <w:p w:rsidR="00572A44" w:rsidRDefault="00572A44" w:rsidP="00154A36">
      <w:pPr>
        <w:pStyle w:val="Default0"/>
        <w:jc w:val="both"/>
        <w:rPr>
          <w:rFonts w:ascii="Futura Lt BT" w:hAnsi="Futura Lt BT" w:cs="Futura Lt BT"/>
          <w:color w:val="auto"/>
        </w:rPr>
      </w:pPr>
      <w:r>
        <w:rPr>
          <w:rFonts w:ascii="Futura Lt BT" w:hAnsi="Futura Lt BT" w:cs="Futura Lt BT"/>
          <w:color w:val="auto"/>
        </w:rPr>
        <w:t xml:space="preserve">Lo ngumzekelo wocweyo losuku olunye olutshayelelayo kwimiba ye-HIV nokuKhubazeka iyilelwe iqela elincinane lolutsha olukhubazekileyo. Ukuba kunokwenzeka okuqulethwe apho kunokunwetyelwa kwiintsuku ezimbalwa ukuvumela ixesha elingakumbi ukuxoxa ngezihloko nemihla emifutshane… </w:t>
      </w:r>
    </w:p>
    <w:p w:rsidR="00572A44" w:rsidRDefault="00572A44" w:rsidP="00154A36">
      <w:pPr>
        <w:pStyle w:val="Default0"/>
        <w:ind w:right="1080"/>
        <w:jc w:val="both"/>
        <w:rPr>
          <w:rFonts w:ascii="Comic Sans MS" w:hAnsi="Comic Sans MS" w:cs="Comic Sans MS"/>
          <w:color w:val="auto"/>
          <w:sz w:val="22"/>
          <w:szCs w:val="22"/>
        </w:rPr>
      </w:pPr>
      <w:r>
        <w:rPr>
          <w:rFonts w:ascii="Comic Sans MS" w:hAnsi="Comic Sans MS" w:cs="Comic Sans MS"/>
          <w:b/>
          <w:bCs/>
          <w:color w:val="auto"/>
          <w:sz w:val="22"/>
          <w:szCs w:val="22"/>
        </w:rPr>
        <w:t xml:space="preserve">Isampuli ye-Ajenda </w:t>
      </w:r>
    </w:p>
    <w:p w:rsidR="00572A44" w:rsidRDefault="00572A44" w:rsidP="00154A36">
      <w:pPr>
        <w:pStyle w:val="Default0"/>
        <w:ind w:left="1980" w:right="1080"/>
        <w:jc w:val="both"/>
        <w:rPr>
          <w:rFonts w:ascii="Comic Sans MS" w:hAnsi="Comic Sans MS" w:cs="Comic Sans MS"/>
          <w:color w:val="auto"/>
          <w:sz w:val="22"/>
          <w:szCs w:val="22"/>
        </w:rPr>
      </w:pPr>
      <w:r>
        <w:rPr>
          <w:rFonts w:ascii="Comic Sans MS" w:hAnsi="Comic Sans MS" w:cs="Comic Sans MS"/>
          <w:b/>
          <w:bCs/>
          <w:color w:val="auto"/>
          <w:sz w:val="22"/>
          <w:szCs w:val="22"/>
        </w:rPr>
        <w:t xml:space="preserve">9h00: </w:t>
      </w:r>
      <w:r>
        <w:rPr>
          <w:rFonts w:ascii="Comic Sans MS" w:hAnsi="Comic Sans MS" w:cs="Comic Sans MS"/>
          <w:color w:val="auto"/>
          <w:sz w:val="22"/>
          <w:szCs w:val="22"/>
        </w:rPr>
        <w:t xml:space="preserve">Ulwamkelo noLindelo </w:t>
      </w:r>
    </w:p>
    <w:p w:rsidR="00572A44" w:rsidRDefault="00572A44" w:rsidP="00154A36">
      <w:pPr>
        <w:pStyle w:val="Default0"/>
        <w:ind w:left="1980" w:right="1080"/>
        <w:jc w:val="both"/>
        <w:rPr>
          <w:rFonts w:ascii="Comic Sans MS" w:hAnsi="Comic Sans MS" w:cs="Comic Sans MS"/>
          <w:color w:val="auto"/>
          <w:sz w:val="22"/>
          <w:szCs w:val="22"/>
        </w:rPr>
      </w:pPr>
      <w:r>
        <w:rPr>
          <w:rFonts w:ascii="Comic Sans MS" w:hAnsi="Comic Sans MS" w:cs="Comic Sans MS"/>
          <w:b/>
          <w:bCs/>
          <w:color w:val="auto"/>
          <w:sz w:val="22"/>
          <w:szCs w:val="22"/>
        </w:rPr>
        <w:t>9h15</w:t>
      </w:r>
      <w:r>
        <w:rPr>
          <w:rFonts w:ascii="Comic Sans MS" w:hAnsi="Comic Sans MS" w:cs="Comic Sans MS"/>
          <w:color w:val="auto"/>
          <w:sz w:val="22"/>
          <w:szCs w:val="22"/>
        </w:rPr>
        <w:t xml:space="preserve">: Umdlalo otshayelelayo </w:t>
      </w:r>
    </w:p>
    <w:p w:rsidR="00572A44" w:rsidRDefault="00572A44" w:rsidP="00154A36">
      <w:pPr>
        <w:pStyle w:val="Default0"/>
        <w:ind w:left="1980" w:right="1080"/>
        <w:jc w:val="both"/>
        <w:rPr>
          <w:rFonts w:ascii="Comic Sans MS" w:hAnsi="Comic Sans MS" w:cs="Comic Sans MS"/>
          <w:color w:val="auto"/>
          <w:sz w:val="22"/>
          <w:szCs w:val="22"/>
        </w:rPr>
      </w:pPr>
      <w:r>
        <w:rPr>
          <w:rFonts w:ascii="Comic Sans MS" w:hAnsi="Comic Sans MS" w:cs="Comic Sans MS"/>
          <w:b/>
          <w:bCs/>
          <w:color w:val="auto"/>
          <w:sz w:val="22"/>
          <w:szCs w:val="22"/>
        </w:rPr>
        <w:t xml:space="preserve">9h45: </w:t>
      </w:r>
      <w:r>
        <w:rPr>
          <w:rFonts w:ascii="Comic Sans MS" w:hAnsi="Comic Sans MS" w:cs="Comic Sans MS"/>
          <w:color w:val="auto"/>
          <w:sz w:val="22"/>
          <w:szCs w:val="22"/>
        </w:rPr>
        <w:t xml:space="preserve">Intshayelelo yoQeqesho – Kutheni silapha? </w:t>
      </w:r>
    </w:p>
    <w:p w:rsidR="00572A44" w:rsidRDefault="00572A44" w:rsidP="00154A36">
      <w:pPr>
        <w:pStyle w:val="Default0"/>
        <w:ind w:left="1980" w:right="1080"/>
        <w:jc w:val="both"/>
        <w:rPr>
          <w:rFonts w:ascii="Comic Sans MS" w:hAnsi="Comic Sans MS" w:cs="Comic Sans MS"/>
          <w:color w:val="auto"/>
          <w:sz w:val="22"/>
          <w:szCs w:val="22"/>
        </w:rPr>
      </w:pPr>
      <w:r>
        <w:rPr>
          <w:rFonts w:ascii="Comic Sans MS" w:hAnsi="Comic Sans MS" w:cs="Comic Sans MS"/>
          <w:b/>
          <w:bCs/>
          <w:color w:val="auto"/>
          <w:sz w:val="22"/>
          <w:szCs w:val="22"/>
        </w:rPr>
        <w:t xml:space="preserve">10h00: </w:t>
      </w:r>
      <w:r>
        <w:rPr>
          <w:rFonts w:ascii="Comic Sans MS" w:hAnsi="Comic Sans MS" w:cs="Comic Sans MS"/>
          <w:color w:val="auto"/>
          <w:sz w:val="22"/>
          <w:szCs w:val="22"/>
        </w:rPr>
        <w:t xml:space="preserve">Ukukhubazeka, ezeSondo neSini </w:t>
      </w:r>
    </w:p>
    <w:p w:rsidR="00572A44" w:rsidRDefault="00572A44" w:rsidP="00154A36">
      <w:pPr>
        <w:pStyle w:val="Default0"/>
        <w:ind w:left="1980" w:right="1080"/>
        <w:jc w:val="both"/>
        <w:rPr>
          <w:rFonts w:ascii="Comic Sans MS" w:hAnsi="Comic Sans MS" w:cs="Comic Sans MS"/>
          <w:color w:val="auto"/>
          <w:sz w:val="22"/>
          <w:szCs w:val="22"/>
        </w:rPr>
      </w:pPr>
      <w:r>
        <w:rPr>
          <w:rFonts w:ascii="Comic Sans MS" w:hAnsi="Comic Sans MS" w:cs="Comic Sans MS"/>
          <w:color w:val="auto"/>
          <w:sz w:val="22"/>
          <w:szCs w:val="22"/>
        </w:rPr>
        <w:t xml:space="preserve">(iingxoxo ezincinane zeqela) </w:t>
      </w:r>
    </w:p>
    <w:p w:rsidR="00572A44" w:rsidRDefault="00572A44" w:rsidP="00154A36">
      <w:pPr>
        <w:pStyle w:val="Default0"/>
        <w:ind w:left="1980" w:right="1080"/>
        <w:jc w:val="both"/>
        <w:rPr>
          <w:rFonts w:ascii="Comic Sans MS" w:hAnsi="Comic Sans MS" w:cs="Comic Sans MS"/>
          <w:color w:val="auto"/>
          <w:sz w:val="22"/>
          <w:szCs w:val="22"/>
        </w:rPr>
      </w:pPr>
      <w:r>
        <w:rPr>
          <w:rFonts w:ascii="Comic Sans MS" w:hAnsi="Comic Sans MS" w:cs="Comic Sans MS"/>
          <w:b/>
          <w:bCs/>
          <w:color w:val="auto"/>
          <w:sz w:val="22"/>
          <w:szCs w:val="22"/>
        </w:rPr>
        <w:t xml:space="preserve">10h30: </w:t>
      </w:r>
      <w:r>
        <w:rPr>
          <w:rFonts w:ascii="Comic Sans MS" w:hAnsi="Comic Sans MS" w:cs="Comic Sans MS"/>
          <w:color w:val="auto"/>
          <w:sz w:val="22"/>
          <w:szCs w:val="22"/>
        </w:rPr>
        <w:t xml:space="preserve">Iqela elikhulu imibuzo neempendulo </w:t>
      </w:r>
    </w:p>
    <w:p w:rsidR="00572A44" w:rsidRDefault="00572A44" w:rsidP="00154A36">
      <w:pPr>
        <w:pStyle w:val="Default0"/>
        <w:ind w:left="1980" w:right="1080"/>
        <w:jc w:val="both"/>
        <w:rPr>
          <w:rFonts w:ascii="Comic Sans MS" w:hAnsi="Comic Sans MS" w:cs="Comic Sans MS"/>
          <w:color w:val="auto"/>
          <w:sz w:val="22"/>
          <w:szCs w:val="22"/>
        </w:rPr>
      </w:pPr>
      <w:r>
        <w:rPr>
          <w:rFonts w:ascii="Comic Sans MS" w:hAnsi="Comic Sans MS" w:cs="Comic Sans MS"/>
          <w:b/>
          <w:bCs/>
          <w:color w:val="auto"/>
          <w:sz w:val="22"/>
          <w:szCs w:val="22"/>
        </w:rPr>
        <w:t xml:space="preserve">11h00: </w:t>
      </w:r>
      <w:r>
        <w:rPr>
          <w:rFonts w:ascii="Comic Sans MS" w:hAnsi="Comic Sans MS" w:cs="Comic Sans MS"/>
          <w:color w:val="auto"/>
          <w:sz w:val="22"/>
          <w:szCs w:val="22"/>
        </w:rPr>
        <w:t xml:space="preserve">IXESHA LOKUPHUNGA </w:t>
      </w:r>
    </w:p>
    <w:p w:rsidR="00572A44" w:rsidRDefault="00572A44" w:rsidP="00154A36">
      <w:pPr>
        <w:pStyle w:val="Default0"/>
        <w:ind w:left="1980" w:right="1080"/>
        <w:jc w:val="both"/>
        <w:rPr>
          <w:rFonts w:ascii="Comic Sans MS" w:hAnsi="Comic Sans MS" w:cs="Comic Sans MS"/>
          <w:color w:val="auto"/>
          <w:sz w:val="22"/>
          <w:szCs w:val="22"/>
        </w:rPr>
      </w:pPr>
      <w:r>
        <w:rPr>
          <w:rFonts w:ascii="Comic Sans MS" w:hAnsi="Comic Sans MS" w:cs="Comic Sans MS"/>
          <w:b/>
          <w:bCs/>
          <w:color w:val="auto"/>
          <w:sz w:val="22"/>
          <w:szCs w:val="22"/>
        </w:rPr>
        <w:t xml:space="preserve">11h15: </w:t>
      </w:r>
      <w:r>
        <w:rPr>
          <w:rFonts w:ascii="Comic Sans MS" w:hAnsi="Comic Sans MS" w:cs="Comic Sans MS"/>
          <w:color w:val="auto"/>
          <w:sz w:val="22"/>
          <w:szCs w:val="22"/>
        </w:rPr>
        <w:t xml:space="preserve">I-HIV ne AIDS (Uyintoni umahluko? Ukudlulisela namanqanaba asekliniki) </w:t>
      </w:r>
    </w:p>
    <w:p w:rsidR="00572A44" w:rsidRDefault="00572A44" w:rsidP="00154A36">
      <w:pPr>
        <w:pStyle w:val="Default0"/>
        <w:ind w:left="1980" w:right="1080"/>
        <w:jc w:val="both"/>
        <w:rPr>
          <w:rFonts w:ascii="Comic Sans MS" w:hAnsi="Comic Sans MS" w:cs="Comic Sans MS"/>
          <w:color w:val="auto"/>
          <w:sz w:val="22"/>
          <w:szCs w:val="22"/>
        </w:rPr>
      </w:pPr>
      <w:r>
        <w:rPr>
          <w:rFonts w:ascii="Comic Sans MS" w:hAnsi="Comic Sans MS" w:cs="Comic Sans MS"/>
          <w:b/>
          <w:bCs/>
          <w:color w:val="auto"/>
          <w:sz w:val="22"/>
          <w:szCs w:val="22"/>
        </w:rPr>
        <w:t xml:space="preserve">12h00: </w:t>
      </w:r>
      <w:r>
        <w:rPr>
          <w:rFonts w:ascii="Comic Sans MS" w:hAnsi="Comic Sans MS" w:cs="Comic Sans MS"/>
          <w:color w:val="auto"/>
          <w:sz w:val="22"/>
          <w:szCs w:val="22"/>
        </w:rPr>
        <w:t xml:space="preserve">Inkqubo yethu yokuLwa neziFo, uhambelo phambili lothwalo lwentsholongwane kwimizimba yethu </w:t>
      </w:r>
    </w:p>
    <w:p w:rsidR="00572A44" w:rsidRDefault="00572A44" w:rsidP="00154A36">
      <w:pPr>
        <w:pStyle w:val="Default0"/>
        <w:ind w:left="1980" w:right="1080"/>
        <w:jc w:val="both"/>
        <w:rPr>
          <w:rFonts w:ascii="Comic Sans MS" w:hAnsi="Comic Sans MS" w:cs="Comic Sans MS"/>
          <w:color w:val="auto"/>
          <w:sz w:val="22"/>
          <w:szCs w:val="22"/>
        </w:rPr>
      </w:pPr>
      <w:r>
        <w:rPr>
          <w:rFonts w:ascii="Comic Sans MS" w:hAnsi="Comic Sans MS" w:cs="Comic Sans MS"/>
          <w:b/>
          <w:bCs/>
          <w:color w:val="auto"/>
          <w:sz w:val="22"/>
          <w:szCs w:val="22"/>
        </w:rPr>
        <w:t xml:space="preserve">13h00: </w:t>
      </w:r>
      <w:r>
        <w:rPr>
          <w:rFonts w:ascii="Comic Sans MS" w:hAnsi="Comic Sans MS" w:cs="Comic Sans MS"/>
          <w:color w:val="auto"/>
          <w:sz w:val="22"/>
          <w:szCs w:val="22"/>
        </w:rPr>
        <w:t xml:space="preserve">ISIDLO SASEMINI </w:t>
      </w:r>
    </w:p>
    <w:p w:rsidR="00572A44" w:rsidRDefault="00572A44" w:rsidP="00154A36">
      <w:pPr>
        <w:pStyle w:val="Default0"/>
        <w:ind w:left="1980" w:right="1080"/>
        <w:jc w:val="both"/>
        <w:rPr>
          <w:rFonts w:ascii="Comic Sans MS" w:hAnsi="Comic Sans MS" w:cs="Comic Sans MS"/>
          <w:color w:val="auto"/>
          <w:sz w:val="22"/>
          <w:szCs w:val="22"/>
        </w:rPr>
      </w:pPr>
      <w:r>
        <w:rPr>
          <w:rFonts w:ascii="Comic Sans MS" w:hAnsi="Comic Sans MS" w:cs="Comic Sans MS"/>
          <w:b/>
          <w:bCs/>
          <w:color w:val="auto"/>
          <w:sz w:val="22"/>
          <w:szCs w:val="22"/>
        </w:rPr>
        <w:t xml:space="preserve">13h45: </w:t>
      </w:r>
      <w:r>
        <w:rPr>
          <w:rFonts w:ascii="Comic Sans MS" w:hAnsi="Comic Sans MS" w:cs="Comic Sans MS"/>
          <w:color w:val="auto"/>
          <w:sz w:val="22"/>
          <w:szCs w:val="22"/>
        </w:rPr>
        <w:t xml:space="preserve">I-VCT (Ingxoxo noMdlalo) </w:t>
      </w:r>
    </w:p>
    <w:p w:rsidR="00572A44" w:rsidRDefault="00572A44" w:rsidP="00154A36">
      <w:pPr>
        <w:pStyle w:val="Default0"/>
        <w:ind w:left="1980" w:right="1080"/>
        <w:jc w:val="both"/>
        <w:rPr>
          <w:rFonts w:ascii="Comic Sans MS" w:hAnsi="Comic Sans MS" w:cs="Comic Sans MS"/>
          <w:color w:val="auto"/>
          <w:sz w:val="22"/>
          <w:szCs w:val="22"/>
        </w:rPr>
      </w:pPr>
      <w:r>
        <w:rPr>
          <w:rFonts w:ascii="Comic Sans MS" w:hAnsi="Comic Sans MS" w:cs="Comic Sans MS"/>
          <w:b/>
          <w:bCs/>
          <w:color w:val="auto"/>
          <w:sz w:val="22"/>
          <w:szCs w:val="22"/>
        </w:rPr>
        <w:t xml:space="preserve">14h45: </w:t>
      </w:r>
      <w:r>
        <w:rPr>
          <w:rFonts w:ascii="Comic Sans MS" w:hAnsi="Comic Sans MS" w:cs="Comic Sans MS"/>
          <w:color w:val="auto"/>
          <w:sz w:val="22"/>
          <w:szCs w:val="22"/>
        </w:rPr>
        <w:t xml:space="preserve">-MTCT </w:t>
      </w:r>
    </w:p>
    <w:p w:rsidR="00572A44" w:rsidRDefault="00572A44" w:rsidP="00154A36">
      <w:pPr>
        <w:pStyle w:val="Default0"/>
        <w:ind w:left="1980" w:right="1080"/>
        <w:jc w:val="both"/>
        <w:rPr>
          <w:rFonts w:ascii="Comic Sans MS" w:hAnsi="Comic Sans MS" w:cs="Comic Sans MS"/>
          <w:color w:val="auto"/>
          <w:sz w:val="22"/>
          <w:szCs w:val="22"/>
        </w:rPr>
      </w:pPr>
      <w:r>
        <w:rPr>
          <w:rFonts w:ascii="Comic Sans MS" w:hAnsi="Comic Sans MS" w:cs="Comic Sans MS"/>
          <w:b/>
          <w:bCs/>
          <w:color w:val="auto"/>
          <w:sz w:val="22"/>
          <w:szCs w:val="22"/>
        </w:rPr>
        <w:t xml:space="preserve">15h15: </w:t>
      </w:r>
      <w:r>
        <w:rPr>
          <w:rFonts w:ascii="Comic Sans MS" w:hAnsi="Comic Sans MS" w:cs="Comic Sans MS"/>
          <w:color w:val="auto"/>
          <w:sz w:val="22"/>
          <w:szCs w:val="22"/>
        </w:rPr>
        <w:t xml:space="preserve">Ukuphila ne-HIV (Ukwazisa nokuQamba) </w:t>
      </w:r>
    </w:p>
    <w:p w:rsidR="00572A44" w:rsidRDefault="00572A44" w:rsidP="00154A36">
      <w:pPr>
        <w:pStyle w:val="Default0"/>
        <w:ind w:left="1980" w:right="1080"/>
        <w:jc w:val="both"/>
        <w:rPr>
          <w:rFonts w:ascii="Comic Sans MS" w:hAnsi="Comic Sans MS" w:cs="Comic Sans MS"/>
          <w:color w:val="auto"/>
          <w:sz w:val="22"/>
          <w:szCs w:val="22"/>
        </w:rPr>
      </w:pPr>
      <w:r>
        <w:rPr>
          <w:rFonts w:ascii="Comic Sans MS" w:hAnsi="Comic Sans MS" w:cs="Comic Sans MS"/>
          <w:b/>
          <w:bCs/>
          <w:color w:val="auto"/>
          <w:sz w:val="22"/>
          <w:szCs w:val="22"/>
        </w:rPr>
        <w:t xml:space="preserve">15h45: </w:t>
      </w:r>
      <w:r>
        <w:rPr>
          <w:rFonts w:ascii="Comic Sans MS" w:hAnsi="Comic Sans MS" w:cs="Comic Sans MS"/>
          <w:color w:val="auto"/>
          <w:sz w:val="22"/>
          <w:szCs w:val="22"/>
        </w:rPr>
        <w:t xml:space="preserve">Ukunyanga ngee-OI, Zintoni ii-ARV? </w:t>
      </w:r>
    </w:p>
    <w:p w:rsidR="00572A44" w:rsidRDefault="00572A44" w:rsidP="00154A36">
      <w:pPr>
        <w:pStyle w:val="Default0"/>
        <w:ind w:left="1980" w:right="1080"/>
        <w:jc w:val="both"/>
        <w:rPr>
          <w:rFonts w:ascii="Comic Sans MS" w:hAnsi="Comic Sans MS" w:cs="Comic Sans MS"/>
          <w:color w:val="auto"/>
        </w:rPr>
      </w:pPr>
      <w:r>
        <w:rPr>
          <w:rFonts w:ascii="Comic Sans MS" w:hAnsi="Comic Sans MS" w:cs="Comic Sans MS"/>
          <w:b/>
          <w:bCs/>
          <w:color w:val="auto"/>
        </w:rPr>
        <w:t xml:space="preserve">16h30: </w:t>
      </w:r>
      <w:r>
        <w:rPr>
          <w:rFonts w:ascii="Comic Sans MS" w:hAnsi="Comic Sans MS" w:cs="Comic Sans MS"/>
          <w:color w:val="auto"/>
        </w:rPr>
        <w:t xml:space="preserve">Imibuzo, Amanyathelo alandelayo </w:t>
      </w:r>
    </w:p>
    <w:p w:rsidR="00572A44" w:rsidRDefault="00572A44" w:rsidP="00154A36">
      <w:pPr>
        <w:jc w:val="both"/>
        <w:rPr>
          <w:rFonts w:ascii="Comic Sans MS" w:hAnsi="Comic Sans MS" w:cs="Comic Sans MS"/>
        </w:rPr>
        <w:sectPr w:rsidR="00572A44">
          <w:pgSz w:w="12240" w:h="15840"/>
          <w:pgMar w:top="1440" w:right="1800" w:bottom="1440" w:left="1800" w:header="720" w:footer="720" w:gutter="0"/>
          <w:cols w:space="720"/>
        </w:sectPr>
      </w:pPr>
    </w:p>
    <w:p w:rsidR="00572A44" w:rsidRDefault="00572A44" w:rsidP="00154A36">
      <w:pPr>
        <w:pStyle w:val="Default0"/>
        <w:ind w:left="1980" w:right="1080"/>
        <w:jc w:val="both"/>
        <w:rPr>
          <w:rFonts w:ascii="Comic Sans MS" w:hAnsi="Comic Sans MS" w:cs="Comic Sans MS"/>
          <w:color w:val="auto"/>
        </w:rPr>
      </w:pPr>
      <w:r>
        <w:rPr>
          <w:rFonts w:ascii="Comic Sans MS" w:hAnsi="Comic Sans MS" w:cs="Comic Sans MS"/>
          <w:b/>
          <w:bCs/>
          <w:color w:val="auto"/>
        </w:rPr>
        <w:t xml:space="preserve">17h00: </w:t>
      </w:r>
      <w:r>
        <w:rPr>
          <w:rFonts w:ascii="Comic Sans MS" w:hAnsi="Comic Sans MS" w:cs="Comic Sans MS"/>
          <w:color w:val="auto"/>
        </w:rPr>
        <w:t xml:space="preserve">Ukuvala </w:t>
      </w:r>
    </w:p>
    <w:p w:rsidR="00572A44" w:rsidRDefault="00572A44" w:rsidP="00154A36">
      <w:pPr>
        <w:pStyle w:val="Default0"/>
        <w:ind w:right="1080"/>
        <w:jc w:val="both"/>
        <w:rPr>
          <w:rFonts w:ascii="Futura Hv BT" w:hAnsi="Futura Hv BT" w:cs="Futura Hv BT"/>
          <w:color w:val="auto"/>
        </w:rPr>
      </w:pPr>
      <w:r>
        <w:rPr>
          <w:rFonts w:ascii="Futura Hv BT" w:hAnsi="Futura Hv BT" w:cs="Futura Hv BT"/>
          <w:color w:val="auto"/>
        </w:rPr>
        <w:t xml:space="preserve">Ukulungiselela iphulo </w:t>
      </w:r>
    </w:p>
    <w:p w:rsidR="00572A44" w:rsidRDefault="00572A44" w:rsidP="00154A36">
      <w:pPr>
        <w:pStyle w:val="Default0"/>
        <w:jc w:val="both"/>
        <w:rPr>
          <w:rFonts w:ascii="Futura Lt BT" w:hAnsi="Futura Lt BT" w:cs="Futura Lt BT"/>
          <w:color w:val="auto"/>
        </w:rPr>
      </w:pPr>
      <w:r>
        <w:rPr>
          <w:rFonts w:ascii="Futura Lt BT" w:hAnsi="Futura Lt BT" w:cs="Futura Lt BT"/>
          <w:color w:val="auto"/>
        </w:rPr>
        <w:t xml:space="preserve">Besakube befundisiwe abantu inyathelo elilandelayo kukuba bathabathe INYATHELO ukuphaphamisa ngokungaphaya kodwa kwakhona kuchaphazela utshintsho nokuphucula isimo. </w:t>
      </w:r>
    </w:p>
    <w:p w:rsidR="00572A44" w:rsidRDefault="00572A44" w:rsidP="00154A36">
      <w:pPr>
        <w:pStyle w:val="Default0"/>
        <w:ind w:right="900"/>
        <w:jc w:val="both"/>
        <w:rPr>
          <w:rFonts w:ascii="Futura Lt BT" w:hAnsi="Futura Lt BT" w:cs="Futura Lt BT"/>
          <w:color w:val="auto"/>
        </w:rPr>
      </w:pPr>
      <w:r>
        <w:rPr>
          <w:rFonts w:ascii="FuturaTEE" w:hAnsi="FuturaTEE" w:cs="FuturaTEE"/>
          <w:b/>
          <w:bCs/>
          <w:color w:val="auto"/>
          <w:sz w:val="28"/>
          <w:szCs w:val="28"/>
        </w:rPr>
        <w:t xml:space="preserve">IiPosta, Amatshana namaQweqwe </w:t>
      </w:r>
      <w:r>
        <w:rPr>
          <w:rFonts w:ascii="Futura Lt BT" w:hAnsi="Futura Lt BT" w:cs="Futura Lt BT"/>
          <w:color w:val="auto"/>
        </w:rPr>
        <w:t xml:space="preserve">ngoothunywashe ababalulekileyo bokugaya nelinge elenzelwa ukufundisa. Akunyanzelekanga ukuba zibe nobugoci-goci nabanina unako ukuzenza. Khumbula ukuba wonke ubani unako ukwenza iiposta nangayo nayiphina into, YIBA NOBUCHULE!!!! </w:t>
      </w:r>
    </w:p>
    <w:p w:rsidR="00572A44" w:rsidRDefault="00572A44" w:rsidP="00154A36">
      <w:pPr>
        <w:pStyle w:val="Default0"/>
        <w:jc w:val="both"/>
        <w:rPr>
          <w:rFonts w:ascii="FuturaTEE" w:hAnsi="FuturaTEE" w:cs="FuturaTEE"/>
          <w:color w:val="auto"/>
        </w:rPr>
      </w:pPr>
      <w:r>
        <w:rPr>
          <w:rFonts w:ascii="FuturaTEE" w:hAnsi="FuturaTEE" w:cs="FuturaTEE"/>
          <w:b/>
          <w:bCs/>
          <w:color w:val="auto"/>
        </w:rPr>
        <w:t xml:space="preserve">Nazi izikhokelo ezivela kwabakwa DPSA Incwadi yokuQeqesha yabaXhasi </w:t>
      </w:r>
      <w:r>
        <w:rPr>
          <w:rFonts w:ascii="FuturaTEE" w:hAnsi="FuturaTEE" w:cs="FuturaTEE"/>
          <w:b/>
          <w:bCs/>
          <w:color w:val="auto"/>
          <w:sz w:val="10"/>
          <w:szCs w:val="10"/>
        </w:rPr>
        <w:t xml:space="preserve">lxxiii </w:t>
      </w:r>
      <w:r>
        <w:rPr>
          <w:rFonts w:ascii="FuturaTEE" w:hAnsi="FuturaTEE" w:cs="FuturaTEE"/>
          <w:b/>
          <w:bCs/>
          <w:color w:val="auto"/>
        </w:rPr>
        <w:t xml:space="preserve">enokuthi ikuncede xa ulungiselela iphulo. </w:t>
      </w:r>
    </w:p>
    <w:p w:rsidR="00572A44" w:rsidRDefault="00572A44" w:rsidP="00154A36">
      <w:pPr>
        <w:ind w:left="840"/>
        <w:jc w:val="both"/>
        <w:rPr>
          <w:sz w:val="36"/>
          <w:szCs w:val="36"/>
          <w:lang w:val="en-GB"/>
        </w:rPr>
      </w:pPr>
      <w:r w:rsidRPr="00A04D27">
        <w:rPr>
          <w:noProof/>
          <w:sz w:val="36"/>
          <w:szCs w:val="36"/>
          <w:lang w:val="de-CH" w:eastAsia="ko-KR"/>
        </w:rPr>
        <w:pict>
          <v:shape id="Picture 59" o:spid="_x0000_i1083" type="#_x0000_t75" alt="Apha siboniswa abantwana  base  renkini yeteksi. Apha emva kwabo kunelaphu elinophawu loGawulayo oluxhonye ezipalini." style="width:311.25pt;height:243.75pt;visibility:visible">
            <v:imagedata r:id="rId62" o:title=""/>
          </v:shape>
        </w:pict>
      </w:r>
    </w:p>
    <w:p w:rsidR="00572A44" w:rsidRDefault="00572A44" w:rsidP="00154A36">
      <w:pPr>
        <w:pStyle w:val="listparagraph"/>
        <w:ind w:left="840"/>
        <w:jc w:val="both"/>
        <w:rPr>
          <w:b/>
          <w:bCs/>
          <w:lang w:val="en-GB"/>
        </w:rPr>
      </w:pPr>
    </w:p>
    <w:p w:rsidR="00572A44" w:rsidRDefault="00572A44" w:rsidP="00154A36">
      <w:pPr>
        <w:pStyle w:val="Default0"/>
        <w:numPr>
          <w:ilvl w:val="0"/>
          <w:numId w:val="80"/>
        </w:numPr>
        <w:ind w:left="720" w:right="900" w:hanging="720"/>
        <w:jc w:val="both"/>
        <w:rPr>
          <w:rFonts w:ascii="Futura Hv BT" w:hAnsi="Futura Hv BT" w:cs="Futura Hv BT"/>
          <w:color w:val="auto"/>
        </w:rPr>
      </w:pPr>
      <w:r>
        <w:rPr>
          <w:rFonts w:ascii="Futura Hv BT" w:hAnsi="Futura Hv BT" w:cs="Futura Hv BT"/>
          <w:color w:val="auto"/>
        </w:rPr>
        <w:t xml:space="preserve">1. Chonga umba </w:t>
      </w:r>
    </w:p>
    <w:p w:rsidR="00572A44" w:rsidRDefault="00572A44" w:rsidP="00154A36">
      <w:pPr>
        <w:pStyle w:val="Default0"/>
        <w:numPr>
          <w:ilvl w:val="1"/>
          <w:numId w:val="80"/>
        </w:numPr>
        <w:ind w:left="720" w:right="900"/>
        <w:jc w:val="both"/>
        <w:rPr>
          <w:rFonts w:ascii="Futura Lt BT" w:hAnsi="Futura Lt BT" w:cs="Futura Lt BT"/>
          <w:color w:val="auto"/>
          <w:sz w:val="22"/>
          <w:szCs w:val="22"/>
        </w:rPr>
      </w:pPr>
      <w:r>
        <w:rPr>
          <w:rFonts w:ascii="Futura Hv BT" w:hAnsi="Futura Hv BT" w:cs="Futura Hv BT"/>
          <w:color w:val="auto"/>
          <w:sz w:val="22"/>
          <w:szCs w:val="22"/>
        </w:rPr>
        <w:t>• Yintoni kanye ingxaki</w:t>
      </w:r>
      <w:r>
        <w:rPr>
          <w:rFonts w:ascii="Futura Lt BT" w:hAnsi="Futura Lt BT" w:cs="Futura Lt BT"/>
          <w:color w:val="auto"/>
          <w:sz w:val="22"/>
          <w:szCs w:val="22"/>
        </w:rPr>
        <w:t xml:space="preserve">? </w:t>
      </w:r>
    </w:p>
    <w:p w:rsidR="00572A44" w:rsidRDefault="00572A44" w:rsidP="00154A36">
      <w:pPr>
        <w:pStyle w:val="Default0"/>
        <w:numPr>
          <w:ilvl w:val="0"/>
          <w:numId w:val="80"/>
        </w:numPr>
        <w:ind w:left="720" w:right="900" w:hanging="720"/>
        <w:jc w:val="both"/>
        <w:rPr>
          <w:rFonts w:ascii="Futura Hv BT" w:hAnsi="Futura Hv BT" w:cs="Futura Hv BT"/>
          <w:color w:val="auto"/>
        </w:rPr>
      </w:pPr>
      <w:r>
        <w:rPr>
          <w:rFonts w:ascii="Futura Hv BT" w:hAnsi="Futura Hv BT" w:cs="Futura Hv BT"/>
          <w:color w:val="auto"/>
        </w:rPr>
        <w:t xml:space="preserve">2. Misela iinjongoZibekele Usukelo </w:t>
      </w:r>
    </w:p>
    <w:p w:rsidR="00572A44" w:rsidRDefault="00572A44" w:rsidP="00154A36">
      <w:pPr>
        <w:pStyle w:val="Default0"/>
        <w:numPr>
          <w:ilvl w:val="1"/>
          <w:numId w:val="80"/>
        </w:numPr>
        <w:ind w:left="720" w:right="900"/>
        <w:jc w:val="both"/>
        <w:rPr>
          <w:rFonts w:ascii="Futura Lt BT" w:hAnsi="Futura Lt BT" w:cs="Futura Lt BT"/>
          <w:color w:val="auto"/>
          <w:sz w:val="22"/>
          <w:szCs w:val="22"/>
        </w:rPr>
      </w:pPr>
      <w:r>
        <w:rPr>
          <w:rFonts w:ascii="Futura Hv BT" w:hAnsi="Futura Hv BT" w:cs="Futura Hv BT"/>
          <w:color w:val="auto"/>
          <w:sz w:val="22"/>
          <w:szCs w:val="22"/>
        </w:rPr>
        <w:t>• Yenze icace injongo yakho</w:t>
      </w:r>
      <w:r>
        <w:rPr>
          <w:rFonts w:ascii="Futura Lt BT" w:hAnsi="Futura Lt BT" w:cs="Futura Lt BT"/>
          <w:color w:val="auto"/>
          <w:sz w:val="22"/>
          <w:szCs w:val="22"/>
        </w:rPr>
        <w:t xml:space="preserve">. </w:t>
      </w:r>
    </w:p>
    <w:p w:rsidR="00572A44" w:rsidRDefault="00572A44" w:rsidP="00154A36">
      <w:pPr>
        <w:pStyle w:val="Default0"/>
        <w:numPr>
          <w:ilvl w:val="0"/>
          <w:numId w:val="80"/>
        </w:numPr>
        <w:ind w:left="720" w:right="900" w:hanging="720"/>
        <w:jc w:val="both"/>
        <w:rPr>
          <w:rFonts w:ascii="Futura Lt BT" w:hAnsi="Futura Lt BT" w:cs="Futura Lt BT"/>
          <w:color w:val="auto"/>
          <w:sz w:val="22"/>
          <w:szCs w:val="22"/>
        </w:rPr>
      </w:pPr>
      <w:r>
        <w:rPr>
          <w:rFonts w:ascii="Futura Lt BT" w:hAnsi="Futura Lt BT" w:cs="Futura Lt BT"/>
          <w:color w:val="auto"/>
          <w:sz w:val="22"/>
          <w:szCs w:val="22"/>
        </w:rPr>
        <w:t xml:space="preserve">3. Chonga ojolise kuko kwabo ofuna ukuThetha kubo </w:t>
      </w:r>
    </w:p>
    <w:p w:rsidR="00572A44" w:rsidRDefault="00572A44" w:rsidP="00154A36">
      <w:pPr>
        <w:pStyle w:val="Default0"/>
        <w:numPr>
          <w:ilvl w:val="1"/>
          <w:numId w:val="80"/>
        </w:numPr>
        <w:ind w:left="720" w:right="900"/>
        <w:jc w:val="both"/>
        <w:rPr>
          <w:rFonts w:ascii="Futura Lt BT" w:hAnsi="Futura Lt BT" w:cs="Futura Lt BT"/>
          <w:color w:val="auto"/>
          <w:sz w:val="22"/>
          <w:szCs w:val="22"/>
        </w:rPr>
      </w:pPr>
      <w:r>
        <w:rPr>
          <w:rFonts w:ascii="Futura Lt BT" w:hAnsi="Futura Lt BT" w:cs="Futura Lt BT"/>
          <w:color w:val="auto"/>
        </w:rPr>
        <w:t>• Ujonge obani</w:t>
      </w:r>
      <w:r>
        <w:rPr>
          <w:rFonts w:ascii="Futura Lt BT" w:hAnsi="Futura Lt BT" w:cs="Futura Lt BT"/>
          <w:color w:val="auto"/>
          <w:sz w:val="22"/>
          <w:szCs w:val="22"/>
        </w:rPr>
        <w:t xml:space="preserve">? </w:t>
      </w:r>
    </w:p>
    <w:p w:rsidR="00572A44" w:rsidRDefault="00572A44" w:rsidP="00154A36">
      <w:pPr>
        <w:pStyle w:val="Default0"/>
        <w:numPr>
          <w:ilvl w:val="0"/>
          <w:numId w:val="80"/>
        </w:numPr>
        <w:ind w:left="720" w:right="900" w:hanging="720"/>
        <w:jc w:val="both"/>
        <w:rPr>
          <w:rFonts w:ascii="Futura Hv BT" w:hAnsi="Futura Hv BT" w:cs="Futura Hv BT"/>
          <w:color w:val="auto"/>
        </w:rPr>
      </w:pPr>
      <w:r>
        <w:rPr>
          <w:rFonts w:ascii="Futura Hv BT" w:hAnsi="Futura Hv BT" w:cs="Futura Hv BT"/>
          <w:color w:val="auto"/>
        </w:rPr>
        <w:t xml:space="preserve">4. Yakha inkxaso </w:t>
      </w:r>
    </w:p>
    <w:p w:rsidR="00572A44" w:rsidRDefault="00572A44" w:rsidP="00154A36">
      <w:pPr>
        <w:pStyle w:val="Default0"/>
        <w:numPr>
          <w:ilvl w:val="1"/>
          <w:numId w:val="80"/>
        </w:numPr>
        <w:ind w:left="720" w:right="900"/>
        <w:jc w:val="both"/>
        <w:rPr>
          <w:rFonts w:ascii="Futura Lt BT" w:hAnsi="Futura Lt BT" w:cs="Futura Lt BT"/>
          <w:color w:val="auto"/>
          <w:sz w:val="22"/>
          <w:szCs w:val="22"/>
        </w:rPr>
      </w:pPr>
      <w:r>
        <w:rPr>
          <w:rFonts w:ascii="Futura Hv BT" w:hAnsi="Futura Hv BT" w:cs="Futura Hv BT"/>
          <w:color w:val="auto"/>
          <w:sz w:val="22"/>
          <w:szCs w:val="22"/>
        </w:rPr>
        <w:t xml:space="preserve">• </w:t>
      </w:r>
      <w:r>
        <w:rPr>
          <w:rFonts w:ascii="Futura Lt BT" w:hAnsi="Futura Lt BT" w:cs="Futura Lt BT"/>
          <w:color w:val="auto"/>
          <w:sz w:val="22"/>
          <w:szCs w:val="22"/>
        </w:rPr>
        <w:t xml:space="preserve">Ngubani onokungenela ulwazi olukhethekileyo nezibonelelo ezinokunceda olugayo? </w:t>
      </w:r>
    </w:p>
    <w:p w:rsidR="00572A44" w:rsidRDefault="00572A44" w:rsidP="00154A36">
      <w:pPr>
        <w:pStyle w:val="Default0"/>
        <w:numPr>
          <w:ilvl w:val="1"/>
          <w:numId w:val="80"/>
        </w:numPr>
        <w:ind w:left="720" w:right="900"/>
        <w:jc w:val="both"/>
        <w:rPr>
          <w:rFonts w:ascii="Futura Lt BT" w:hAnsi="Futura Lt BT" w:cs="Futura Lt BT"/>
          <w:color w:val="auto"/>
          <w:sz w:val="22"/>
          <w:szCs w:val="22"/>
        </w:rPr>
      </w:pPr>
      <w:r>
        <w:rPr>
          <w:rFonts w:ascii="Futura Lt BT" w:hAnsi="Futura Lt BT" w:cs="Futura Lt BT"/>
          <w:color w:val="auto"/>
        </w:rPr>
        <w:t>• Uqhagamshelwano</w:t>
      </w:r>
      <w:r>
        <w:rPr>
          <w:rFonts w:ascii="Futura Lt BT" w:hAnsi="Futura Lt BT" w:cs="Futura Lt BT"/>
          <w:color w:val="auto"/>
          <w:sz w:val="22"/>
          <w:szCs w:val="22"/>
        </w:rPr>
        <w:t xml:space="preserve">! </w:t>
      </w:r>
    </w:p>
    <w:p w:rsidR="00572A44" w:rsidRDefault="00572A44" w:rsidP="00154A36">
      <w:pPr>
        <w:pStyle w:val="Default0"/>
        <w:numPr>
          <w:ilvl w:val="0"/>
          <w:numId w:val="80"/>
        </w:numPr>
        <w:ind w:left="720" w:right="900" w:hanging="720"/>
        <w:jc w:val="both"/>
        <w:rPr>
          <w:rFonts w:ascii="Futura Hv BT" w:hAnsi="Futura Hv BT" w:cs="Futura Hv BT"/>
          <w:color w:val="auto"/>
        </w:rPr>
      </w:pPr>
      <w:r>
        <w:rPr>
          <w:rFonts w:ascii="Futura Hv BT" w:hAnsi="Futura Hv BT" w:cs="Futura Hv BT"/>
          <w:color w:val="auto"/>
        </w:rPr>
        <w:t xml:space="preserve">5. Uphando </w:t>
      </w:r>
    </w:p>
    <w:p w:rsidR="00572A44" w:rsidRDefault="00572A44" w:rsidP="00154A36">
      <w:pPr>
        <w:pStyle w:val="Default0"/>
        <w:numPr>
          <w:ilvl w:val="1"/>
          <w:numId w:val="80"/>
        </w:numPr>
        <w:ind w:left="720" w:right="900"/>
        <w:jc w:val="both"/>
        <w:rPr>
          <w:rFonts w:ascii="Futura Lt BT" w:hAnsi="Futura Lt BT" w:cs="Futura Lt BT"/>
          <w:color w:val="auto"/>
          <w:sz w:val="22"/>
          <w:szCs w:val="22"/>
        </w:rPr>
      </w:pPr>
      <w:r>
        <w:rPr>
          <w:rFonts w:ascii="Futura Hv BT" w:hAnsi="Futura Hv BT" w:cs="Futura Hv BT"/>
          <w:color w:val="auto"/>
          <w:sz w:val="22"/>
          <w:szCs w:val="22"/>
        </w:rPr>
        <w:t>• Zenzele olwakho uphando oluzimeleyo ngemiba esematheni</w:t>
      </w:r>
      <w:r>
        <w:rPr>
          <w:rFonts w:ascii="Futura Lt BT" w:hAnsi="Futura Lt BT" w:cs="Futura Lt BT"/>
          <w:color w:val="auto"/>
          <w:sz w:val="22"/>
          <w:szCs w:val="22"/>
        </w:rPr>
        <w:t xml:space="preserve">. </w:t>
      </w:r>
    </w:p>
    <w:p w:rsidR="00572A44" w:rsidRDefault="00572A44" w:rsidP="00154A36">
      <w:pPr>
        <w:pStyle w:val="Default0"/>
        <w:numPr>
          <w:ilvl w:val="1"/>
          <w:numId w:val="80"/>
        </w:numPr>
        <w:ind w:left="720" w:right="900"/>
        <w:jc w:val="both"/>
        <w:rPr>
          <w:rFonts w:ascii="Futura Lt BT" w:hAnsi="Futura Lt BT" w:cs="Futura Lt BT"/>
          <w:color w:val="auto"/>
          <w:sz w:val="22"/>
          <w:szCs w:val="22"/>
        </w:rPr>
      </w:pPr>
      <w:r>
        <w:rPr>
          <w:rFonts w:ascii="Futura Lt BT" w:hAnsi="Futura Lt BT" w:cs="Futura Lt BT"/>
          <w:color w:val="auto"/>
        </w:rPr>
        <w:t>• Qiniseka ukuba uyayiqonda imithetho/uwiso mthetho ukulawula imiba esematheni</w:t>
      </w:r>
      <w:r>
        <w:rPr>
          <w:rFonts w:ascii="Futura Lt BT" w:hAnsi="Futura Lt BT" w:cs="Futura Lt BT"/>
          <w:color w:val="auto"/>
          <w:sz w:val="22"/>
          <w:szCs w:val="22"/>
        </w:rPr>
        <w:t xml:space="preserve">. </w:t>
      </w:r>
    </w:p>
    <w:p w:rsidR="00572A44" w:rsidRDefault="00572A44" w:rsidP="00154A36">
      <w:pPr>
        <w:pStyle w:val="Default0"/>
        <w:numPr>
          <w:ilvl w:val="0"/>
          <w:numId w:val="80"/>
        </w:numPr>
        <w:ind w:left="720" w:right="900" w:hanging="720"/>
        <w:jc w:val="both"/>
        <w:rPr>
          <w:rFonts w:ascii="Futura Hv BT" w:hAnsi="Futura Hv BT" w:cs="Futura Hv BT"/>
          <w:color w:val="auto"/>
        </w:rPr>
      </w:pPr>
      <w:r>
        <w:rPr>
          <w:rFonts w:ascii="Futura Hv BT" w:hAnsi="Futura Hv BT" w:cs="Futura Hv BT"/>
          <w:color w:val="auto"/>
        </w:rPr>
        <w:t xml:space="preserve">6. Phuhlisa umyalezo </w:t>
      </w:r>
    </w:p>
    <w:p w:rsidR="00572A44" w:rsidRDefault="00572A44" w:rsidP="00154A36">
      <w:pPr>
        <w:pStyle w:val="Default0"/>
        <w:numPr>
          <w:ilvl w:val="1"/>
          <w:numId w:val="80"/>
        </w:numPr>
        <w:ind w:left="720" w:right="900"/>
        <w:jc w:val="both"/>
        <w:rPr>
          <w:rFonts w:ascii="Futura Lt BT" w:hAnsi="Futura Lt BT" w:cs="Futura Lt BT"/>
          <w:color w:val="auto"/>
          <w:sz w:val="22"/>
          <w:szCs w:val="22"/>
        </w:rPr>
      </w:pPr>
      <w:r>
        <w:rPr>
          <w:rFonts w:ascii="Futura Hv BT" w:hAnsi="Futura Hv BT" w:cs="Futura Hv BT"/>
          <w:color w:val="auto"/>
          <w:sz w:val="22"/>
          <w:szCs w:val="22"/>
        </w:rPr>
        <w:t>• Yintoni oya kuyithetha noya kuyenza</w:t>
      </w:r>
      <w:r>
        <w:rPr>
          <w:rFonts w:ascii="Futura Lt BT" w:hAnsi="Futura Lt BT" w:cs="Futura Lt BT"/>
          <w:color w:val="auto"/>
          <w:sz w:val="22"/>
          <w:szCs w:val="22"/>
        </w:rPr>
        <w:t xml:space="preserve">? </w:t>
      </w:r>
    </w:p>
    <w:p w:rsidR="00572A44" w:rsidRDefault="00572A44" w:rsidP="00154A36">
      <w:pPr>
        <w:pStyle w:val="Default0"/>
        <w:numPr>
          <w:ilvl w:val="1"/>
          <w:numId w:val="80"/>
        </w:numPr>
        <w:ind w:left="720" w:right="900"/>
        <w:jc w:val="both"/>
        <w:rPr>
          <w:rFonts w:ascii="Futura Lt BT" w:hAnsi="Futura Lt BT" w:cs="Futura Lt BT"/>
          <w:color w:val="auto"/>
          <w:sz w:val="22"/>
          <w:szCs w:val="22"/>
        </w:rPr>
      </w:pPr>
      <w:r>
        <w:rPr>
          <w:rFonts w:ascii="Futura Lt BT" w:hAnsi="Futura Lt BT" w:cs="Futura Lt BT"/>
          <w:color w:val="auto"/>
        </w:rPr>
        <w:t>• Uya kulupapasha njani ugayo lwakho</w:t>
      </w:r>
      <w:r>
        <w:rPr>
          <w:rFonts w:ascii="Futura Lt BT" w:hAnsi="Futura Lt BT" w:cs="Futura Lt BT"/>
          <w:color w:val="auto"/>
          <w:sz w:val="22"/>
          <w:szCs w:val="22"/>
        </w:rPr>
        <w:t xml:space="preserve">? </w:t>
      </w:r>
    </w:p>
    <w:p w:rsidR="00572A44" w:rsidRDefault="00572A44" w:rsidP="00154A36">
      <w:pPr>
        <w:pStyle w:val="Default0"/>
        <w:numPr>
          <w:ilvl w:val="0"/>
          <w:numId w:val="80"/>
        </w:numPr>
        <w:ind w:left="720" w:right="900" w:hanging="720"/>
        <w:jc w:val="both"/>
        <w:rPr>
          <w:rFonts w:ascii="Futura Hv BT" w:hAnsi="Futura Hv BT" w:cs="Futura Hv BT"/>
          <w:color w:val="auto"/>
        </w:rPr>
      </w:pPr>
      <w:r>
        <w:rPr>
          <w:rFonts w:ascii="Futura Hv BT" w:hAnsi="Futura Hv BT" w:cs="Futura Hv BT"/>
          <w:color w:val="auto"/>
        </w:rPr>
        <w:t xml:space="preserve">7. Funda amajelo onxibelelwano </w:t>
      </w:r>
    </w:p>
    <w:p w:rsidR="00572A44" w:rsidRDefault="00572A44" w:rsidP="00154A36">
      <w:pPr>
        <w:pStyle w:val="Default0"/>
        <w:numPr>
          <w:ilvl w:val="1"/>
          <w:numId w:val="80"/>
        </w:numPr>
        <w:ind w:left="720" w:right="900"/>
        <w:jc w:val="both"/>
        <w:rPr>
          <w:rFonts w:ascii="Futura Lt BT" w:hAnsi="Futura Lt BT" w:cs="Futura Lt BT"/>
          <w:color w:val="auto"/>
          <w:sz w:val="22"/>
          <w:szCs w:val="22"/>
        </w:rPr>
      </w:pPr>
      <w:r>
        <w:rPr>
          <w:rFonts w:ascii="Futura Hv BT" w:hAnsi="Futura Hv BT" w:cs="Futura Hv BT"/>
          <w:color w:val="auto"/>
          <w:sz w:val="22"/>
          <w:szCs w:val="22"/>
        </w:rPr>
        <w:t>• Ngubani onembopheleleko yantoni</w:t>
      </w:r>
      <w:r>
        <w:rPr>
          <w:rFonts w:ascii="Futura Lt BT" w:hAnsi="Futura Lt BT" w:cs="Futura Lt BT"/>
          <w:color w:val="auto"/>
          <w:sz w:val="22"/>
          <w:szCs w:val="22"/>
        </w:rPr>
        <w:t xml:space="preserve">? </w:t>
      </w:r>
    </w:p>
    <w:p w:rsidR="00572A44" w:rsidRDefault="00572A44" w:rsidP="00154A36">
      <w:pPr>
        <w:pStyle w:val="Default0"/>
        <w:numPr>
          <w:ilvl w:val="1"/>
          <w:numId w:val="80"/>
        </w:numPr>
        <w:ind w:left="720" w:right="900"/>
        <w:jc w:val="both"/>
        <w:rPr>
          <w:rFonts w:ascii="Futura Lt BT" w:hAnsi="Futura Lt BT" w:cs="Futura Lt BT"/>
          <w:color w:val="auto"/>
          <w:sz w:val="22"/>
          <w:szCs w:val="22"/>
        </w:rPr>
      </w:pPr>
      <w:r>
        <w:rPr>
          <w:rFonts w:ascii="Futura Lt BT" w:hAnsi="Futura Lt BT" w:cs="Futura Lt BT"/>
          <w:color w:val="auto"/>
        </w:rPr>
        <w:t>• Ngubani ofanele usoloko umazisa</w:t>
      </w:r>
      <w:r>
        <w:rPr>
          <w:rFonts w:ascii="Futura Lt BT" w:hAnsi="Futura Lt BT" w:cs="Futura Lt BT"/>
          <w:color w:val="auto"/>
          <w:sz w:val="22"/>
          <w:szCs w:val="22"/>
        </w:rPr>
        <w:t xml:space="preserve">? </w:t>
      </w:r>
    </w:p>
    <w:p w:rsidR="00572A44" w:rsidRDefault="00572A44" w:rsidP="00154A36">
      <w:pPr>
        <w:pStyle w:val="Default0"/>
        <w:numPr>
          <w:ilvl w:val="0"/>
          <w:numId w:val="80"/>
        </w:numPr>
        <w:ind w:left="720" w:right="900" w:hanging="720"/>
        <w:jc w:val="both"/>
        <w:rPr>
          <w:rFonts w:ascii="Futura Hv BT" w:hAnsi="Futura Hv BT" w:cs="Futura Hv BT"/>
          <w:color w:val="auto"/>
        </w:rPr>
      </w:pPr>
      <w:r>
        <w:rPr>
          <w:rFonts w:ascii="Futura Hv BT" w:hAnsi="Futura Hv BT" w:cs="Futura Hv BT"/>
          <w:color w:val="auto"/>
        </w:rPr>
        <w:t xml:space="preserve">8. Unyuso lwengxowa-mali </w:t>
      </w:r>
    </w:p>
    <w:p w:rsidR="00572A44" w:rsidRDefault="00572A44" w:rsidP="00154A36">
      <w:pPr>
        <w:pStyle w:val="Default0"/>
        <w:numPr>
          <w:ilvl w:val="1"/>
          <w:numId w:val="80"/>
        </w:numPr>
        <w:ind w:left="820" w:right="900" w:hanging="100"/>
        <w:jc w:val="both"/>
        <w:rPr>
          <w:rFonts w:ascii="Futura Lt BT" w:hAnsi="Futura Lt BT" w:cs="Futura Lt BT"/>
          <w:color w:val="auto"/>
          <w:sz w:val="22"/>
          <w:szCs w:val="22"/>
        </w:rPr>
      </w:pPr>
      <w:r>
        <w:rPr>
          <w:rFonts w:ascii="Futura Hv BT" w:hAnsi="Futura Hv BT" w:cs="Futura Hv BT"/>
          <w:color w:val="auto"/>
          <w:sz w:val="22"/>
          <w:szCs w:val="22"/>
        </w:rPr>
        <w:t>• Ziziphi izibonelelo oya kuzifuna</w:t>
      </w:r>
      <w:r>
        <w:rPr>
          <w:rFonts w:ascii="Futura Lt BT" w:hAnsi="Futura Lt BT" w:cs="Futura Lt BT"/>
          <w:color w:val="auto"/>
          <w:sz w:val="22"/>
          <w:szCs w:val="22"/>
        </w:rPr>
        <w:t xml:space="preserve">? </w:t>
      </w:r>
    </w:p>
    <w:p w:rsidR="00572A44" w:rsidRDefault="00572A44" w:rsidP="00154A36">
      <w:pPr>
        <w:pStyle w:val="Default0"/>
        <w:numPr>
          <w:ilvl w:val="1"/>
          <w:numId w:val="80"/>
        </w:numPr>
        <w:ind w:left="820" w:right="900" w:hanging="100"/>
        <w:jc w:val="both"/>
        <w:rPr>
          <w:rFonts w:ascii="Futura Lt BT" w:hAnsi="Futura Lt BT" w:cs="Futura Lt BT"/>
          <w:color w:val="auto"/>
          <w:sz w:val="22"/>
          <w:szCs w:val="22"/>
        </w:rPr>
      </w:pPr>
      <w:r>
        <w:rPr>
          <w:rFonts w:ascii="Futura Lt BT" w:hAnsi="Futura Lt BT" w:cs="Futura Lt BT"/>
          <w:color w:val="auto"/>
        </w:rPr>
        <w:t>• Unokuzifumana phi</w:t>
      </w:r>
      <w:r>
        <w:rPr>
          <w:rFonts w:ascii="Futura Lt BT" w:hAnsi="Futura Lt BT" w:cs="Futura Lt BT"/>
          <w:color w:val="auto"/>
          <w:sz w:val="22"/>
          <w:szCs w:val="22"/>
        </w:rPr>
        <w:t xml:space="preserve">? </w:t>
      </w:r>
    </w:p>
    <w:p w:rsidR="00572A44" w:rsidRDefault="00572A44" w:rsidP="00154A36">
      <w:pPr>
        <w:pStyle w:val="Default0"/>
        <w:numPr>
          <w:ilvl w:val="0"/>
          <w:numId w:val="80"/>
        </w:numPr>
        <w:ind w:left="360" w:right="900" w:hanging="360"/>
        <w:jc w:val="both"/>
        <w:rPr>
          <w:rFonts w:ascii="Futura Hv BT" w:hAnsi="Futura Hv BT" w:cs="Futura Hv BT"/>
          <w:color w:val="auto"/>
        </w:rPr>
      </w:pPr>
      <w:r>
        <w:rPr>
          <w:rFonts w:ascii="Futura Hv BT" w:hAnsi="Futura Hv BT" w:cs="Futura Hv BT"/>
          <w:color w:val="auto"/>
        </w:rPr>
        <w:t xml:space="preserve">9. Yakha umkhanya uze uvavanye </w:t>
      </w:r>
    </w:p>
    <w:p w:rsidR="00572A44" w:rsidRDefault="00572A44" w:rsidP="00154A36">
      <w:pPr>
        <w:pStyle w:val="Default0"/>
        <w:jc w:val="both"/>
        <w:rPr>
          <w:rFonts w:ascii="Futura Hv BT" w:hAnsi="Futura Hv BT" w:cs="Futura Hv BT"/>
          <w:color w:val="auto"/>
        </w:rPr>
      </w:pPr>
    </w:p>
    <w:p w:rsidR="00572A44" w:rsidRDefault="00572A44" w:rsidP="00154A36">
      <w:pPr>
        <w:jc w:val="both"/>
        <w:rPr>
          <w:rFonts w:ascii="Futura Hv BT" w:hAnsi="Futura Hv BT" w:cs="Futura Hv BT"/>
        </w:rPr>
        <w:sectPr w:rsidR="00572A44">
          <w:pgSz w:w="12240" w:h="15840"/>
          <w:pgMar w:top="1440" w:right="1800" w:bottom="1440" w:left="1800" w:header="720" w:footer="720" w:gutter="0"/>
          <w:cols w:space="720"/>
        </w:sectPr>
      </w:pPr>
    </w:p>
    <w:p w:rsidR="00572A44" w:rsidRDefault="00572A44" w:rsidP="00154A36">
      <w:pPr>
        <w:pStyle w:val="Default0"/>
        <w:jc w:val="both"/>
        <w:rPr>
          <w:rFonts w:ascii="Futura Hv BT" w:hAnsi="Futura Hv BT" w:cs="Futura Hv BT"/>
          <w:color w:val="auto"/>
        </w:rPr>
      </w:pPr>
      <w:r>
        <w:rPr>
          <w:rFonts w:ascii="Futura Hv BT" w:hAnsi="Futura Hv BT" w:cs="Futura Hv BT"/>
          <w:color w:val="auto"/>
        </w:rPr>
        <w:t xml:space="preserve">Ukubhala into eza kuphuma ephepheni </w:t>
      </w:r>
    </w:p>
    <w:p w:rsidR="00572A44" w:rsidRDefault="00572A44" w:rsidP="00154A36">
      <w:pPr>
        <w:pStyle w:val="Default0"/>
        <w:ind w:right="900"/>
        <w:jc w:val="both"/>
        <w:rPr>
          <w:rFonts w:ascii="Futura Lt BT" w:hAnsi="Futura Lt BT" w:cs="Futura Lt BT"/>
          <w:color w:val="auto"/>
          <w:sz w:val="22"/>
          <w:szCs w:val="22"/>
        </w:rPr>
      </w:pPr>
      <w:r>
        <w:rPr>
          <w:rFonts w:ascii="Futura Lt BT" w:hAnsi="Futura Lt BT" w:cs="Futura Lt BT"/>
          <w:color w:val="auto"/>
          <w:sz w:val="22"/>
          <w:szCs w:val="22"/>
        </w:rPr>
        <w:t xml:space="preserve">Esinye sezona zixhobo zibalulekileyo zephulo isenokuba </w:t>
      </w:r>
      <w:r>
        <w:rPr>
          <w:rFonts w:ascii="Futura Lt BT" w:hAnsi="Futura Lt BT" w:cs="Futura Lt BT"/>
          <w:i/>
          <w:iCs/>
          <w:color w:val="auto"/>
          <w:sz w:val="22"/>
          <w:szCs w:val="22"/>
        </w:rPr>
        <w:t>NGOONONDABA</w:t>
      </w:r>
      <w:r>
        <w:rPr>
          <w:rFonts w:ascii="Futura Lt BT" w:hAnsi="Futura Lt BT" w:cs="Futura Lt BT"/>
          <w:color w:val="auto"/>
          <w:sz w:val="22"/>
          <w:szCs w:val="22"/>
        </w:rPr>
        <w:t xml:space="preserve">. Oku kuquka amaphephandaba oluntu, amaziko onomathotholo, udliwano-ndlebe, izibhengezo njl. njl. Ezi zinto zisenokukunceda ukuba ukhuphe umyalezo. </w:t>
      </w:r>
    </w:p>
    <w:p w:rsidR="00572A44" w:rsidRDefault="00572A44" w:rsidP="00154A36">
      <w:pPr>
        <w:pStyle w:val="Default0"/>
        <w:ind w:right="900"/>
        <w:jc w:val="both"/>
        <w:rPr>
          <w:rFonts w:ascii="Futura Lt BT" w:hAnsi="Futura Lt BT" w:cs="Futura Lt BT"/>
          <w:color w:val="auto"/>
          <w:sz w:val="22"/>
          <w:szCs w:val="22"/>
        </w:rPr>
      </w:pPr>
      <w:r>
        <w:rPr>
          <w:rFonts w:ascii="Futura Lt BT" w:hAnsi="Futura Lt BT" w:cs="Futura Lt BT"/>
          <w:color w:val="auto"/>
          <w:sz w:val="22"/>
          <w:szCs w:val="22"/>
        </w:rPr>
        <w:t xml:space="preserve">Ukubhala into eza kuphuma ephepheni kufutshane, iileta ezinephepha elinye ezinika onondaba inkcazelo ebalulekileyo malunga neso siganeko sakho. Emva kokuba uthe wafeksa, waposa nge-imeyile okanye wahambisa ngesandla ukuba kupapashwe qiniseka ukuba uyayilandelela le nto koonondaba ngomnxeba okanye uye ngobuqu kusuku olulandelayo ukubonisa ukuba uyakhathala ngokwenene ngalo mcimbi wakho.  </w:t>
      </w:r>
    </w:p>
    <w:p w:rsidR="00572A44" w:rsidRDefault="00572A44" w:rsidP="00154A36">
      <w:pPr>
        <w:pStyle w:val="Default0"/>
        <w:ind w:right="900"/>
        <w:jc w:val="both"/>
        <w:rPr>
          <w:rFonts w:ascii="Futura Lt BT" w:hAnsi="Futura Lt BT" w:cs="Futura Lt BT"/>
          <w:color w:val="auto"/>
          <w:sz w:val="22"/>
          <w:szCs w:val="22"/>
        </w:rPr>
      </w:pPr>
      <w:r>
        <w:rPr>
          <w:rFonts w:ascii="Futura Lt BT" w:hAnsi="Futura Lt BT" w:cs="Futura Lt BT"/>
          <w:color w:val="auto"/>
          <w:sz w:val="22"/>
          <w:szCs w:val="22"/>
        </w:rPr>
        <w:t xml:space="preserve">Nazi ke ezinye izikhokelo zokubhala into eshicilelwe ukuba ipapashwe: </w:t>
      </w:r>
    </w:p>
    <w:p w:rsidR="00572A44" w:rsidRDefault="00572A44" w:rsidP="00154A36">
      <w:pPr>
        <w:pStyle w:val="Default0"/>
        <w:numPr>
          <w:ilvl w:val="0"/>
          <w:numId w:val="81"/>
        </w:numPr>
        <w:ind w:left="720" w:right="900" w:hanging="360"/>
        <w:jc w:val="both"/>
        <w:rPr>
          <w:rFonts w:ascii="Futura Lt BT" w:hAnsi="Futura Lt BT" w:cs="Futura Lt BT"/>
          <w:color w:val="auto"/>
          <w:sz w:val="22"/>
          <w:szCs w:val="22"/>
        </w:rPr>
      </w:pPr>
      <w:r>
        <w:rPr>
          <w:rFonts w:ascii="Futura Lt BT" w:hAnsi="Futura Lt BT" w:cs="Futura Lt BT"/>
          <w:color w:val="auto"/>
          <w:sz w:val="22"/>
          <w:szCs w:val="22"/>
        </w:rPr>
        <w:t xml:space="preserve">• Cinga ngesishloko </w:t>
      </w:r>
    </w:p>
    <w:p w:rsidR="00572A44" w:rsidRDefault="00572A44" w:rsidP="00154A36">
      <w:pPr>
        <w:pStyle w:val="Default0"/>
        <w:numPr>
          <w:ilvl w:val="0"/>
          <w:numId w:val="81"/>
        </w:numPr>
        <w:ind w:left="720" w:right="900" w:hanging="360"/>
        <w:jc w:val="both"/>
        <w:rPr>
          <w:rFonts w:ascii="Futura Lt BT" w:hAnsi="Futura Lt BT" w:cs="Futura Lt BT"/>
          <w:color w:val="auto"/>
          <w:sz w:val="22"/>
          <w:szCs w:val="22"/>
        </w:rPr>
      </w:pPr>
      <w:r>
        <w:rPr>
          <w:rFonts w:ascii="Futura Lt BT" w:hAnsi="Futura Lt BT" w:cs="Futura Lt BT"/>
          <w:color w:val="auto"/>
          <w:sz w:val="22"/>
          <w:szCs w:val="22"/>
        </w:rPr>
        <w:t xml:space="preserve">• Ukuba iqela lakho linesihloko/igama emantla  eleta (letter head) lisebenzisele ukuba lube luncedo kupapasho lokubhaliweyo.  </w:t>
      </w:r>
    </w:p>
    <w:p w:rsidR="00572A44" w:rsidRDefault="00572A44" w:rsidP="00154A36">
      <w:pPr>
        <w:pStyle w:val="Default0"/>
        <w:numPr>
          <w:ilvl w:val="0"/>
          <w:numId w:val="81"/>
        </w:numPr>
        <w:ind w:left="720" w:right="900" w:hanging="360"/>
        <w:jc w:val="both"/>
        <w:rPr>
          <w:rFonts w:ascii="Futura Lt BT" w:hAnsi="Futura Lt BT" w:cs="Futura Lt BT"/>
          <w:color w:val="auto"/>
          <w:sz w:val="22"/>
          <w:szCs w:val="22"/>
        </w:rPr>
      </w:pPr>
      <w:r>
        <w:rPr>
          <w:rFonts w:ascii="Futura Lt BT" w:hAnsi="Futura Lt BT" w:cs="Futura Lt BT"/>
          <w:color w:val="auto"/>
          <w:sz w:val="22"/>
          <w:szCs w:val="22"/>
        </w:rPr>
        <w:t>• Isihloko kufanele sidlulisele eyona ngcamango ingundoqo kokubhaliweyo kwaye kuquke umongo, nesindululo (obona bude bube yimigca emibini.</w:t>
      </w:r>
    </w:p>
    <w:p w:rsidR="00572A44" w:rsidRDefault="00572A44" w:rsidP="00154A36">
      <w:pPr>
        <w:pStyle w:val="Default0"/>
        <w:numPr>
          <w:ilvl w:val="0"/>
          <w:numId w:val="81"/>
        </w:numPr>
        <w:ind w:left="720" w:right="900" w:hanging="360"/>
        <w:jc w:val="both"/>
        <w:rPr>
          <w:rFonts w:ascii="Futura Lt BT" w:hAnsi="Futura Lt BT" w:cs="Futura Lt BT"/>
          <w:color w:val="auto"/>
          <w:sz w:val="22"/>
          <w:szCs w:val="22"/>
        </w:rPr>
      </w:pPr>
      <w:r w:rsidRPr="009E67B3">
        <w:rPr>
          <w:rFonts w:ascii="Futura Lt BT" w:hAnsi="Futura Lt BT" w:cs="Futura Lt BT"/>
          <w:color w:val="auto"/>
          <w:sz w:val="22"/>
          <w:szCs w:val="22"/>
        </w:rPr>
        <w:t xml:space="preserve">• Isiqendu sokuqala sinike inkcazo engundoqo ekuphenduleni imibuzo “emi-5” eyile: Ngubani, Yintoni, Phi, Nini, kwaye Kutheni. </w:t>
      </w:r>
    </w:p>
    <w:p w:rsidR="00572A44" w:rsidRPr="009E67B3" w:rsidRDefault="00572A44" w:rsidP="00154A36">
      <w:pPr>
        <w:pStyle w:val="Default0"/>
        <w:numPr>
          <w:ilvl w:val="0"/>
          <w:numId w:val="81"/>
        </w:numPr>
        <w:ind w:left="720" w:right="900" w:hanging="360"/>
        <w:jc w:val="both"/>
        <w:rPr>
          <w:rFonts w:ascii="Futura Lt BT" w:hAnsi="Futura Lt BT" w:cs="Futura Lt BT"/>
          <w:color w:val="auto"/>
          <w:sz w:val="22"/>
          <w:szCs w:val="22"/>
        </w:rPr>
      </w:pPr>
      <w:r w:rsidRPr="009E67B3">
        <w:rPr>
          <w:rFonts w:ascii="Futura Lt BT" w:hAnsi="Futura Lt BT" w:cs="Futura Lt BT"/>
          <w:color w:val="auto"/>
          <w:sz w:val="22"/>
          <w:szCs w:val="22"/>
        </w:rPr>
        <w:t xml:space="preserve">• </w:t>
      </w:r>
      <w:r>
        <w:rPr>
          <w:rFonts w:ascii="Futura Lt BT" w:hAnsi="Futura Lt BT" w:cs="Futura Lt BT"/>
          <w:color w:val="auto"/>
          <w:sz w:val="22"/>
          <w:szCs w:val="22"/>
        </w:rPr>
        <w:t>Iziqendu ezilandelayo zinike inkcazo eneenkcukacha ibe sekuqaleni ukuze umhleli wendaba akwazi ukukrazula iziqendu esusela ekugqibeleni engayilahlanga eyona ntsingiselo yokubhalelwe ukuba kupapashwe.</w:t>
      </w:r>
      <w:r w:rsidRPr="009E67B3">
        <w:rPr>
          <w:rFonts w:ascii="Futura Lt BT" w:hAnsi="Futura Lt BT" w:cs="Futura Lt BT"/>
          <w:color w:val="auto"/>
          <w:sz w:val="22"/>
          <w:szCs w:val="22"/>
        </w:rPr>
        <w:t xml:space="preserve"> </w:t>
      </w:r>
    </w:p>
    <w:p w:rsidR="00572A44" w:rsidRPr="00AB42C4" w:rsidRDefault="00572A44" w:rsidP="00154A36">
      <w:pPr>
        <w:pStyle w:val="Default0"/>
        <w:numPr>
          <w:ilvl w:val="0"/>
          <w:numId w:val="81"/>
        </w:numPr>
        <w:ind w:left="720" w:right="900" w:hanging="360"/>
        <w:jc w:val="both"/>
        <w:rPr>
          <w:rFonts w:ascii="Futura Lt BT" w:hAnsi="Futura Lt BT" w:cs="Futura Lt BT"/>
          <w:color w:val="auto"/>
          <w:sz w:val="22"/>
          <w:szCs w:val="22"/>
        </w:rPr>
      </w:pPr>
      <w:r w:rsidRPr="00AB42C4">
        <w:rPr>
          <w:rFonts w:ascii="Futura Lt BT" w:hAnsi="Futura Lt BT" w:cs="Futura Lt BT"/>
          <w:color w:val="auto"/>
          <w:sz w:val="28"/>
          <w:szCs w:val="28"/>
        </w:rPr>
        <w:t xml:space="preserve">• </w:t>
      </w:r>
      <w:r w:rsidRPr="00AB42C4">
        <w:rPr>
          <w:rFonts w:ascii="Futura Lt BT" w:hAnsi="Futura Lt BT" w:cs="Futura Lt BT"/>
          <w:color w:val="auto"/>
          <w:sz w:val="22"/>
          <w:szCs w:val="22"/>
        </w:rPr>
        <w:t xml:space="preserve">Nikezela ngegama nenkcazo ngoqhagamshelwano lomntu onomdla noya kuthi akwazi ukuphendula imibuzo </w:t>
      </w:r>
      <w:r>
        <w:rPr>
          <w:rFonts w:ascii="Futura Lt BT" w:hAnsi="Futura Lt BT" w:cs="Futura Lt BT"/>
          <w:color w:val="auto"/>
          <w:sz w:val="22"/>
          <w:szCs w:val="22"/>
        </w:rPr>
        <w:t>ku</w:t>
      </w:r>
      <w:r w:rsidRPr="00AB42C4">
        <w:rPr>
          <w:rFonts w:ascii="Futura Lt BT" w:hAnsi="Futura Lt BT" w:cs="Futura Lt BT"/>
          <w:color w:val="auto"/>
          <w:sz w:val="22"/>
          <w:szCs w:val="22"/>
        </w:rPr>
        <w:t xml:space="preserve">dliwano ndlebe. </w:t>
      </w:r>
    </w:p>
    <w:p w:rsidR="00572A44" w:rsidRDefault="00572A44" w:rsidP="00154A36">
      <w:pPr>
        <w:jc w:val="both"/>
        <w:rPr>
          <w:rFonts w:ascii="Futura Lt BT" w:hAnsi="Futura Lt BT" w:cs="Futura Lt BT"/>
          <w:sz w:val="22"/>
          <w:szCs w:val="22"/>
        </w:rPr>
        <w:sectPr w:rsidR="00572A44">
          <w:pgSz w:w="12240" w:h="15840"/>
          <w:pgMar w:top="1440" w:right="1800" w:bottom="1440" w:left="1800" w:header="720" w:footer="720" w:gutter="0"/>
          <w:cols w:space="720"/>
        </w:sectPr>
      </w:pPr>
    </w:p>
    <w:p w:rsidR="00572A44" w:rsidRDefault="00572A44" w:rsidP="00154A36">
      <w:pPr>
        <w:pStyle w:val="Default0"/>
        <w:ind w:right="900"/>
        <w:jc w:val="both"/>
        <w:rPr>
          <w:rFonts w:ascii="Futura Bk BT" w:hAnsi="Futura Bk BT" w:cs="Futura Bk BT"/>
          <w:color w:val="auto"/>
        </w:rPr>
      </w:pPr>
      <w:r>
        <w:rPr>
          <w:rFonts w:ascii="Futura Bk BT" w:hAnsi="Futura Bk BT" w:cs="Futura Bk BT"/>
          <w:color w:val="auto"/>
        </w:rPr>
        <w:t>Nantsi imizekelo yokupapashwa kokubhaliweyo</w:t>
      </w:r>
      <w:r>
        <w:rPr>
          <w:rFonts w:ascii="Futura Bk BT" w:hAnsi="Futura Bk BT" w:cs="Futura Bk BT"/>
          <w:color w:val="auto"/>
          <w:sz w:val="14"/>
          <w:szCs w:val="14"/>
        </w:rPr>
        <w:t>lxxiv</w:t>
      </w:r>
      <w:r>
        <w:rPr>
          <w:rFonts w:ascii="Futura Bk BT" w:hAnsi="Futura Bk BT" w:cs="Futura Bk BT"/>
          <w:color w:val="auto"/>
        </w:rPr>
        <w:t xml:space="preserve">, unako ukuzisebenzisa njengesikhokelo sokuzibhalela ngokwakho: </w:t>
      </w:r>
    </w:p>
    <w:p w:rsidR="00572A44" w:rsidRDefault="00572A44" w:rsidP="00154A36">
      <w:pPr>
        <w:pStyle w:val="Default0"/>
        <w:ind w:right="900"/>
        <w:jc w:val="both"/>
        <w:rPr>
          <w:rFonts w:ascii="Arial" w:hAnsi="Arial" w:cs="Arial"/>
          <w:b/>
          <w:bCs/>
          <w:color w:val="auto"/>
          <w:sz w:val="36"/>
          <w:szCs w:val="36"/>
        </w:rPr>
      </w:pPr>
    </w:p>
    <w:p w:rsidR="00572A44" w:rsidRDefault="00572A44" w:rsidP="00154A36">
      <w:pPr>
        <w:pStyle w:val="Default0"/>
        <w:ind w:right="900"/>
        <w:jc w:val="both"/>
        <w:rPr>
          <w:rFonts w:ascii="Arial" w:hAnsi="Arial" w:cs="Arial"/>
          <w:b/>
          <w:bCs/>
          <w:color w:val="auto"/>
          <w:sz w:val="36"/>
          <w:szCs w:val="36"/>
        </w:rPr>
      </w:pPr>
      <w:r>
        <w:rPr>
          <w:rFonts w:ascii="Arial" w:hAnsi="Arial" w:cs="Arial"/>
          <w:b/>
          <w:bCs/>
          <w:color w:val="auto"/>
          <w:sz w:val="36"/>
          <w:szCs w:val="36"/>
        </w:rPr>
        <w:t xml:space="preserve">IiNkampani ezingawaThengisiyo amaChiza amaTsha e-AIDS e-Afrika </w:t>
      </w:r>
    </w:p>
    <w:p w:rsidR="00572A44" w:rsidRDefault="00572A44" w:rsidP="00154A36">
      <w:pPr>
        <w:pStyle w:val="Default0"/>
        <w:ind w:right="900"/>
        <w:jc w:val="both"/>
        <w:rPr>
          <w:rFonts w:ascii="Arial" w:hAnsi="Arial" w:cs="Arial"/>
          <w:b/>
          <w:bCs/>
          <w:color w:val="auto"/>
          <w:sz w:val="36"/>
          <w:szCs w:val="36"/>
        </w:rPr>
      </w:pPr>
    </w:p>
    <w:p w:rsidR="00572A44" w:rsidRDefault="00572A44" w:rsidP="00154A36">
      <w:pPr>
        <w:pStyle w:val="Default0"/>
        <w:ind w:right="900"/>
        <w:jc w:val="both"/>
        <w:rPr>
          <w:rFonts w:ascii="Times New Roman" w:hAnsi="Times New Roman" w:cs="Times New Roman"/>
          <w:color w:val="auto"/>
        </w:rPr>
      </w:pPr>
      <w:r>
        <w:rPr>
          <w:rFonts w:ascii="Times New Roman" w:hAnsi="Times New Roman" w:cs="Times New Roman"/>
          <w:color w:val="auto"/>
        </w:rPr>
        <w:t xml:space="preserve">8 December, 2005 </w:t>
      </w:r>
    </w:p>
    <w:p w:rsidR="00572A44" w:rsidRDefault="00572A44" w:rsidP="00154A36">
      <w:pPr>
        <w:pStyle w:val="Default0"/>
        <w:jc w:val="both"/>
        <w:rPr>
          <w:rFonts w:ascii="Times New Roman" w:hAnsi="Times New Roman" w:cs="Times New Roman"/>
          <w:color w:val="auto"/>
        </w:rPr>
      </w:pPr>
    </w:p>
    <w:p w:rsidR="00572A44" w:rsidRDefault="00572A44" w:rsidP="00154A36">
      <w:pPr>
        <w:pStyle w:val="Default0"/>
        <w:jc w:val="both"/>
        <w:rPr>
          <w:rFonts w:ascii="Times New Roman" w:hAnsi="Times New Roman" w:cs="Times New Roman"/>
          <w:color w:val="auto"/>
        </w:rPr>
      </w:pPr>
      <w:r>
        <w:rPr>
          <w:rFonts w:ascii="Times New Roman" w:hAnsi="Times New Roman" w:cs="Times New Roman"/>
          <w:color w:val="auto"/>
        </w:rPr>
        <w:t xml:space="preserve">Abuja, December 8, 2005 - - Amachiza kunye nemixube emitsha yalelyo sele ikhona ye- AIDS  zifuneka ngokukhawuleza e-Afrika kodwa azifumaneki kuba iinkampani zeebrendi zikhetha ukungawathengisi kwaye awekho amanye amayeza awenziwe ukuba afane nawo,  ngokwemibutho yabantu yezonyango i-Médecins Sans Frontières (MSF).  KwiNkomfa yamaZwe ngamaZwe  nge-AIDS kunye noSulelo oluSasazeka ngokwaBelana ngeSondo e-Afrika (International Conference on AIDS and Sexually transmitted infections in Africa) (ICASA) e-Abuja, Nigeria, uMbutho wezeMpilo weHlabathi (World Health Organization) (WHO) wabeka izikhokelo ezitsha kunyango lwe-HIV/AIDS, ezaziquka amachiza amaninzi  angafumanekiyo e-Afrika. Umzekelo omnye  liyeza le-antiretroviral (ARV) i-lopinavir/ritonavir, ethengiswa yifem yoxubo-mayeza yase-US i-Abbott njenge-Kaletra. Kutsha nje i-Abbott iye yazisa umxube wechiza elitsha, ngokungafaniyo nowokuqala, awufuni  ukufakwa efrijini.  Nangona lo mxube mtsha uya kuba lubncedo kakhulu kwimo yase-Afrika ayifumaneki apha kwilizwekazi. Iprojekithi ye-MSF e-Khayelitsha, eMzantsi Afrika, sisikhombisi semizila yexesha elizayo kwenye indawo e-Afrika. Ishumi elinesixhenxe leepesenti lezigulane  olukunyango iminyaka emine zifuna unyango olulandelayo. “IKhayelitsha sisibane sexa elizayo lonyango lwe-AIDS,” ucacise kanjalo uGqirha Eric Goemaere, intloko yemishini ye-MSF eMzantsi Afrika. “Ukua ngaba asilufumani ufikelelo kula machiza matsha ngamaxabiso eafikelelekayo, isiphumo singaba sibi kwi-Afrika. Izigulane ezimpilo yazo isindiswe lunyango lwenqanaba lokuqala  ziyakuyekwa nje ukuba zifune unyango lwenqanaba lesibini. Sifuna amachiza angaphaya afikelelekayo awenziwea ziinkamopani ezininzi.” Kule veki, ufikelelo kwizibonelelo ezifikelelekayo zamayeza amatsha kuye kwanyinwa ngokungaphaya sisigqibo soMbutho woRhwebo weHlabathi sokuseka iinkqubo ezixandileyo zokuthumela kumazwe angaphandle kwamanye amachiza awenza into enye. I-MSF okwangoku inika unyango lwe-ARV kubantu abangaphezulu kwama- 57,000 abaphila ne-HIV/AIDS kumazwe angama-29. ENigeria, i-MSF inyanga ngaphezulu kwezigulaen ezingama-950 ngee-ARVs oko ikwenza ngokhathalelo lwaseklinikioluxandileyo e-Lagos. Ekunokuqhagamshelwana nabo: u-James Lorenz, +234 (0) 806 544 2495 okanye u-Daniel Berman +234 (0)803 360 1130 okanye +33 6 77 53 53 17 </w:t>
      </w:r>
    </w:p>
    <w:p w:rsidR="00572A44" w:rsidRDefault="00572A44" w:rsidP="00154A36">
      <w:pPr>
        <w:jc w:val="both"/>
        <w:sectPr w:rsidR="00572A44">
          <w:pgSz w:w="12240" w:h="15840"/>
          <w:pgMar w:top="1440" w:right="1800" w:bottom="1440" w:left="1800" w:header="720" w:footer="720" w:gutter="0"/>
          <w:cols w:space="720"/>
        </w:sectPr>
      </w:pPr>
    </w:p>
    <w:p w:rsidR="00572A44" w:rsidRDefault="00572A44" w:rsidP="00154A36">
      <w:pPr>
        <w:pStyle w:val="Default0"/>
        <w:ind w:right="900"/>
        <w:jc w:val="both"/>
        <w:rPr>
          <w:rFonts w:ascii="Futura LtCn BT" w:hAnsi="Futura LtCn BT" w:cs="Futura LtCn BT"/>
          <w:color w:val="auto"/>
        </w:rPr>
      </w:pPr>
      <w:r>
        <w:rPr>
          <w:rFonts w:ascii="Futura MdCn BT" w:hAnsi="Futura MdCn BT" w:cs="Futura MdCn BT"/>
          <w:color w:val="auto"/>
          <w:sz w:val="22"/>
          <w:szCs w:val="22"/>
        </w:rPr>
        <w:t>Vuyo: Ngoku lixesha lakho</w:t>
      </w:r>
      <w:r>
        <w:rPr>
          <w:rFonts w:ascii="Futura LtCn BT" w:hAnsi="Futura LtCn BT" w:cs="Futura LtCn BT"/>
          <w:color w:val="auto"/>
        </w:rPr>
        <w:t xml:space="preserve">! Khawuqalise iphulo kwaye bona ukuba unako na ukuyiphendula le mibuzo ilandelayo: </w:t>
      </w:r>
    </w:p>
    <w:p w:rsidR="00572A44" w:rsidRDefault="00572A44" w:rsidP="00154A36">
      <w:pPr>
        <w:pStyle w:val="Default0"/>
        <w:ind w:right="900"/>
        <w:jc w:val="both"/>
        <w:rPr>
          <w:rFonts w:ascii="Futura LtCn BT" w:hAnsi="Futura LtCn BT" w:cs="Futura LtCn BT"/>
          <w:color w:val="auto"/>
        </w:rPr>
      </w:pPr>
    </w:p>
    <w:p w:rsidR="00572A44" w:rsidRDefault="00572A44" w:rsidP="00154A36">
      <w:pPr>
        <w:pStyle w:val="Default0"/>
        <w:ind w:right="900"/>
        <w:jc w:val="both"/>
        <w:rPr>
          <w:rFonts w:ascii="Gill Sans Ultra Bold" w:hAnsi="Gill Sans Ultra Bold" w:cs="Gill Sans Ultra Bold"/>
          <w:color w:val="auto"/>
        </w:rPr>
      </w:pPr>
      <w:r>
        <w:rPr>
          <w:rFonts w:ascii="Gill Sans Ultra Bold" w:hAnsi="Gill Sans Ultra Bold" w:cs="Gill Sans Ultra Bold"/>
          <w:color w:val="auto"/>
        </w:rPr>
        <w:t xml:space="preserve">Isahluko 10 imibuzo: </w:t>
      </w:r>
    </w:p>
    <w:p w:rsidR="00572A44" w:rsidRDefault="00572A44" w:rsidP="00154A36">
      <w:pPr>
        <w:pStyle w:val="Default0"/>
        <w:numPr>
          <w:ilvl w:val="0"/>
          <w:numId w:val="82"/>
        </w:numPr>
        <w:ind w:left="720" w:right="900" w:hanging="360"/>
        <w:jc w:val="both"/>
        <w:rPr>
          <w:rFonts w:ascii="Arial" w:hAnsi="Arial" w:cs="Arial"/>
          <w:color w:val="auto"/>
          <w:sz w:val="20"/>
          <w:szCs w:val="20"/>
        </w:rPr>
      </w:pPr>
      <w:r>
        <w:rPr>
          <w:rFonts w:ascii="Arial" w:hAnsi="Arial" w:cs="Arial"/>
          <w:color w:val="auto"/>
          <w:sz w:val="20"/>
          <w:szCs w:val="20"/>
        </w:rPr>
        <w:t xml:space="preserve">1. Nika imeko apho unokusebenzisa khona enye yezi zixhobo zoququzelelo zilandelayo: Ukunika izimvo, Imifanekiso, uphuculo, ukudlala imidlalo, Isifundo. </w:t>
      </w:r>
    </w:p>
    <w:p w:rsidR="00572A44" w:rsidRDefault="00572A44" w:rsidP="00154A36">
      <w:pPr>
        <w:pStyle w:val="Default0"/>
        <w:numPr>
          <w:ilvl w:val="0"/>
          <w:numId w:val="82"/>
        </w:numPr>
        <w:ind w:left="720" w:right="900" w:hanging="360"/>
        <w:jc w:val="both"/>
        <w:rPr>
          <w:rFonts w:ascii="Arial" w:hAnsi="Arial" w:cs="Arial"/>
          <w:color w:val="auto"/>
          <w:sz w:val="20"/>
          <w:szCs w:val="20"/>
        </w:rPr>
      </w:pPr>
      <w:r>
        <w:rPr>
          <w:rFonts w:ascii="Arial" w:hAnsi="Arial" w:cs="Arial"/>
          <w:color w:val="auto"/>
          <w:sz w:val="20"/>
          <w:szCs w:val="20"/>
        </w:rPr>
        <w:t xml:space="preserve">2. Unokuqiniseka njani ukuba kukho umoya wokuthembana nentlonelo ebudeni bocweyo lakho? </w:t>
      </w:r>
    </w:p>
    <w:p w:rsidR="00572A44" w:rsidRDefault="00572A44" w:rsidP="00154A36">
      <w:pPr>
        <w:pStyle w:val="Default0"/>
        <w:numPr>
          <w:ilvl w:val="0"/>
          <w:numId w:val="82"/>
        </w:numPr>
        <w:ind w:left="720" w:hanging="360"/>
        <w:jc w:val="both"/>
        <w:rPr>
          <w:rFonts w:ascii="Arial" w:hAnsi="Arial" w:cs="Arial"/>
          <w:color w:val="auto"/>
          <w:sz w:val="20"/>
          <w:szCs w:val="20"/>
        </w:rPr>
      </w:pPr>
      <w:r>
        <w:rPr>
          <w:rFonts w:ascii="Times New Roman" w:hAnsi="Times New Roman" w:cs="Times New Roman"/>
          <w:color w:val="auto"/>
        </w:rPr>
        <w:t xml:space="preserve">3. </w:t>
      </w:r>
      <w:r>
        <w:rPr>
          <w:rFonts w:ascii="Arial" w:hAnsi="Arial" w:cs="Arial"/>
          <w:color w:val="auto"/>
          <w:sz w:val="20"/>
          <w:szCs w:val="20"/>
        </w:rPr>
        <w:t xml:space="preserve">Yabelana ngoluvo olunye yokugayela uluntu lakowenu okanye emsebenzini nomntu ohleli ecaleni kwakho. Dwelisa ezabo. </w:t>
      </w:r>
    </w:p>
    <w:p w:rsidR="00572A44" w:rsidRDefault="00572A44" w:rsidP="00154A36">
      <w:pPr>
        <w:pStyle w:val="Default0"/>
        <w:jc w:val="both"/>
        <w:rPr>
          <w:rFonts w:ascii="Arial" w:hAnsi="Arial" w:cs="Arial"/>
          <w:color w:val="auto"/>
          <w:sz w:val="20"/>
          <w:szCs w:val="20"/>
        </w:rPr>
      </w:pP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Nandi: Ndicinga ukuba ezingcamango zintle kakhulu</w:t>
      </w:r>
      <w:r>
        <w:rPr>
          <w:rFonts w:ascii="Futura LtCn BT" w:hAnsi="Futura LtCn BT" w:cs="Futura LtCn BT"/>
          <w:color w:val="auto"/>
        </w:rPr>
        <w:t xml:space="preserve">!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Vuyo: Ndiyayazi, loo nto N</w:t>
      </w:r>
      <w:r>
        <w:rPr>
          <w:rFonts w:ascii="Futura LtCn BT" w:hAnsi="Futura LtCn BT" w:cs="Futura LtCn BT"/>
          <w:color w:val="auto"/>
        </w:rPr>
        <w:t xml:space="preserve">andi; uyimvumi eliciko, unako ukucula ucweyo!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 xml:space="preserve">Nandi: </w:t>
      </w:r>
      <w:r>
        <w:rPr>
          <w:rFonts w:ascii="Futura Light Condensed" w:hAnsi="Futura Light Condensed" w:cs="Futura Light Condensed"/>
          <w:i/>
          <w:iCs/>
          <w:color w:val="auto"/>
        </w:rPr>
        <w:t xml:space="preserve">(ehleka) </w:t>
      </w:r>
      <w:r>
        <w:rPr>
          <w:rFonts w:ascii="Futura LtCn BT" w:hAnsi="Futura LtCn BT" w:cs="Futura LtCn BT"/>
          <w:color w:val="auto"/>
        </w:rPr>
        <w:t xml:space="preserve">kulungile, sithandwa. Kodwa sinomsebenzi omkhulu kuqala.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Vuyo: Yintoni lo msebenzi?</w:t>
      </w:r>
      <w:r>
        <w:rPr>
          <w:rFonts w:ascii="Futura LtCn BT" w:hAnsi="Futura LtCn BT" w:cs="Futura LtCn BT"/>
          <w:color w:val="auto"/>
        </w:rPr>
        <w:t xml:space="preserve"> </w:t>
      </w:r>
    </w:p>
    <w:p w:rsidR="00572A44" w:rsidRDefault="00572A44" w:rsidP="00154A36">
      <w:pPr>
        <w:pStyle w:val="Default0"/>
        <w:jc w:val="both"/>
        <w:rPr>
          <w:rFonts w:ascii="Futura LtCn BT" w:hAnsi="Futura LtCn BT" w:cs="Futura LtCn BT"/>
          <w:color w:val="auto"/>
        </w:rPr>
      </w:pPr>
      <w:r>
        <w:rPr>
          <w:rFonts w:ascii="Futura MdCn BT" w:hAnsi="Futura MdCn BT" w:cs="Futura MdCn BT"/>
          <w:color w:val="auto"/>
        </w:rPr>
        <w:t>Nandi: Kukuba nosana</w:t>
      </w:r>
      <w:r>
        <w:rPr>
          <w:rFonts w:ascii="Futura LtCn BT" w:hAnsi="Futura LtCn BT" w:cs="Futura LtCn BT"/>
          <w:color w:val="auto"/>
        </w:rPr>
        <w:t xml:space="preserve">… </w:t>
      </w:r>
    </w:p>
    <w:p w:rsidR="00572A44" w:rsidRDefault="00572A44" w:rsidP="00154A36">
      <w:pPr>
        <w:pStyle w:val="Default0"/>
        <w:jc w:val="both"/>
        <w:rPr>
          <w:rFonts w:ascii="Futura LtCn BT" w:hAnsi="Futura LtCn BT" w:cs="Futura LtCn BT"/>
          <w:color w:val="auto"/>
        </w:rPr>
      </w:pPr>
    </w:p>
    <w:p w:rsidR="00572A44" w:rsidRDefault="00572A44" w:rsidP="00154A36">
      <w:pPr>
        <w:ind w:left="720"/>
        <w:jc w:val="both"/>
        <w:rPr>
          <w:sz w:val="32"/>
          <w:szCs w:val="32"/>
        </w:rPr>
      </w:pPr>
      <w:r w:rsidRPr="00A04D27">
        <w:rPr>
          <w:noProof/>
          <w:sz w:val="32"/>
          <w:szCs w:val="32"/>
          <w:lang w:val="de-CH" w:eastAsia="ko-KR"/>
        </w:rPr>
        <w:pict>
          <v:shape id="Picture 60" o:spid="_x0000_i1084" type="#_x0000_t75" alt="Kule foto yokuGqibela sibona uVuyo ehamba ngentonga uflathele. UVuyo unxibe isikipa esimhlophe esibhalwe &quot;Sinako ukwenza njengamntu wonke&quot;." style="width:263.25pt;height:315pt;visibility:visible">
            <v:imagedata r:id="rId63" o:title=""/>
          </v:shape>
        </w:pict>
      </w:r>
    </w:p>
    <w:p w:rsidR="00572A44" w:rsidRDefault="00572A44" w:rsidP="00154A36">
      <w:pPr>
        <w:ind w:left="720"/>
        <w:jc w:val="both"/>
        <w:rPr>
          <w:sz w:val="32"/>
          <w:szCs w:val="32"/>
        </w:rPr>
      </w:pPr>
    </w:p>
    <w:p w:rsidR="00572A44" w:rsidRDefault="00572A44" w:rsidP="00154A36">
      <w:pPr>
        <w:jc w:val="both"/>
        <w:rPr>
          <w:sz w:val="32"/>
          <w:szCs w:val="32"/>
        </w:rPr>
      </w:pPr>
    </w:p>
    <w:p w:rsidR="00572A44" w:rsidRDefault="00572A44" w:rsidP="00154A36">
      <w:pPr>
        <w:jc w:val="both"/>
        <w:rPr>
          <w:sz w:val="32"/>
          <w:szCs w:val="32"/>
        </w:rPr>
      </w:pPr>
    </w:p>
    <w:p w:rsidR="00572A44" w:rsidRDefault="00572A44" w:rsidP="00154A36">
      <w:pPr>
        <w:jc w:val="both"/>
        <w:rPr>
          <w:sz w:val="32"/>
          <w:szCs w:val="32"/>
        </w:rPr>
      </w:pPr>
    </w:p>
    <w:p w:rsidR="00572A44" w:rsidRDefault="00572A44" w:rsidP="00154A36">
      <w:pPr>
        <w:jc w:val="both"/>
        <w:rPr>
          <w:sz w:val="32"/>
          <w:szCs w:val="32"/>
        </w:rPr>
      </w:pPr>
    </w:p>
    <w:p w:rsidR="00572A44" w:rsidRDefault="00572A44" w:rsidP="00154A36">
      <w:pPr>
        <w:jc w:val="both"/>
        <w:rPr>
          <w:sz w:val="32"/>
          <w:szCs w:val="32"/>
        </w:rPr>
      </w:pPr>
    </w:p>
    <w:p w:rsidR="00572A44" w:rsidRDefault="00572A44" w:rsidP="00154A36">
      <w:pPr>
        <w:shd w:val="clear" w:color="auto" w:fill="A0A0A0"/>
        <w:jc w:val="both"/>
        <w:rPr>
          <w:b/>
          <w:sz w:val="36"/>
          <w:szCs w:val="36"/>
        </w:rPr>
      </w:pPr>
    </w:p>
    <w:p w:rsidR="00572A44" w:rsidRPr="00417140" w:rsidRDefault="00572A44" w:rsidP="00154A36">
      <w:pPr>
        <w:shd w:val="clear" w:color="auto" w:fill="A0A0A0"/>
        <w:jc w:val="both"/>
        <w:rPr>
          <w:b/>
          <w:sz w:val="36"/>
          <w:szCs w:val="36"/>
        </w:rPr>
      </w:pPr>
      <w:r w:rsidRPr="00417140">
        <w:rPr>
          <w:b/>
          <w:sz w:val="36"/>
          <w:szCs w:val="36"/>
        </w:rPr>
        <w:t>ISAHLUKO 11</w:t>
      </w:r>
    </w:p>
    <w:p w:rsidR="00572A44" w:rsidRDefault="00572A44" w:rsidP="00154A36">
      <w:pPr>
        <w:jc w:val="both"/>
        <w:rPr>
          <w:sz w:val="32"/>
          <w:szCs w:val="32"/>
        </w:rPr>
      </w:pPr>
    </w:p>
    <w:p w:rsidR="00572A44" w:rsidRDefault="00572A44" w:rsidP="00154A36">
      <w:pPr>
        <w:jc w:val="both"/>
        <w:rPr>
          <w:sz w:val="32"/>
          <w:szCs w:val="32"/>
        </w:rPr>
      </w:pPr>
    </w:p>
    <w:p w:rsidR="00572A44" w:rsidRDefault="00572A44" w:rsidP="00154A36">
      <w:pPr>
        <w:pStyle w:val="Default0"/>
        <w:jc w:val="both"/>
        <w:rPr>
          <w:rFonts w:cs="Times New Roman"/>
          <w:color w:val="auto"/>
          <w:sz w:val="28"/>
          <w:szCs w:val="28"/>
        </w:rPr>
      </w:pPr>
      <w:r>
        <w:rPr>
          <w:rFonts w:cs="Times New Roman"/>
          <w:color w:val="auto"/>
          <w:sz w:val="28"/>
          <w:szCs w:val="28"/>
        </w:rPr>
        <w:t xml:space="preserve">Uqhagamshelwano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Kuba nje ungahlali eKapa okanye eJo’burg loo nto ayithethi ukuba awunako ukuzisebenzisa iinkonzo ezilungiselelwe yile mibutho. Inkoliso yale mibutho iye yanikezela ngamasebe asekhuhlaleni. Hlolisisa i-website okanye tsalela kwi-Ofisi yeSizwe ufumanise ukuba kwenzeka ntoni kummandla okuwo! </w:t>
      </w:r>
    </w:p>
    <w:p w:rsidR="00572A44" w:rsidRDefault="00572A44" w:rsidP="00154A36">
      <w:pPr>
        <w:pStyle w:val="Default0"/>
        <w:jc w:val="both"/>
        <w:rPr>
          <w:rFonts w:ascii="Futura Hv BT" w:hAnsi="Futura Hv BT" w:cs="Futura Hv BT"/>
          <w:color w:val="auto"/>
        </w:rPr>
      </w:pPr>
      <w:r>
        <w:rPr>
          <w:rFonts w:ascii="Futura Hv BT" w:hAnsi="Futura Hv BT" w:cs="Futura Hv BT"/>
          <w:color w:val="auto"/>
        </w:rPr>
        <w:t xml:space="preserve">Iprojekthi yomthetho weAIDS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Inikela ngoncedo lomthetho nenkcazo nakweyiphi na imiba ephathelene ne-HIV/AIDS. </w:t>
      </w:r>
    </w:p>
    <w:p w:rsidR="00572A44" w:rsidRDefault="00572A44" w:rsidP="00154A36">
      <w:pPr>
        <w:pStyle w:val="Default0"/>
        <w:jc w:val="both"/>
        <w:rPr>
          <w:rFonts w:ascii="Futura Hv BT" w:hAnsi="Futura Hv BT" w:cs="Futura Hv BT"/>
          <w:color w:val="auto"/>
        </w:rPr>
      </w:pPr>
      <w:r>
        <w:rPr>
          <w:rFonts w:ascii="Futura Hv BT" w:hAnsi="Futura Hv BT" w:cs="Futura Hv BT"/>
          <w:color w:val="auto"/>
        </w:rPr>
        <w:t xml:space="preserve">www.alp.org.za </w:t>
      </w:r>
    </w:p>
    <w:p w:rsidR="00572A44" w:rsidRDefault="00572A44" w:rsidP="00154A36">
      <w:pPr>
        <w:pStyle w:val="Default0"/>
        <w:jc w:val="both"/>
        <w:rPr>
          <w:rFonts w:ascii="Futura Hv BT" w:hAnsi="Futura Hv BT" w:cs="Futura Hv BT"/>
          <w:color w:val="auto"/>
        </w:rPr>
      </w:pPr>
      <w:r>
        <w:rPr>
          <w:rFonts w:ascii="Futura Hv BT" w:hAnsi="Futura Hv BT" w:cs="Futura Hv BT"/>
          <w:color w:val="auto"/>
        </w:rPr>
        <w:t xml:space="preserve">ATICC (AIDS Training, Information and Counselling Centres)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La maziko anika uhlolo lwesisa iinkonzo zoluleko kubo bonke kwanezibonelelo noqeqesho lokucetyiswa kwixesha elizayo. Amanye amaPhondo anamaziko angaphezulu kwelinye nangona sidwelise kuphela elinye. </w:t>
      </w:r>
    </w:p>
    <w:p w:rsidR="00572A44" w:rsidRDefault="00572A44" w:rsidP="00154A36">
      <w:pPr>
        <w:pStyle w:val="Default0"/>
        <w:jc w:val="both"/>
        <w:rPr>
          <w:rFonts w:ascii="Futura Hv BT" w:hAnsi="Futura Hv BT" w:cs="Futura Hv BT"/>
          <w:color w:val="auto"/>
          <w:sz w:val="32"/>
          <w:szCs w:val="32"/>
        </w:rPr>
      </w:pPr>
      <w:r>
        <w:rPr>
          <w:rFonts w:ascii="Futura Hv BT" w:hAnsi="Futura Hv BT" w:cs="Futura Hv BT"/>
          <w:b/>
          <w:i/>
          <w:iCs/>
          <w:color w:val="auto"/>
          <w:sz w:val="32"/>
          <w:szCs w:val="32"/>
        </w:rPr>
        <w:t>Mpuma Koloni</w:t>
      </w:r>
      <w:r>
        <w:rPr>
          <w:rFonts w:ascii="Futura Hv BT" w:hAnsi="Futura Hv BT" w:cs="Futura Hv BT"/>
          <w:i/>
          <w:iCs/>
          <w:color w:val="auto"/>
          <w:sz w:val="32"/>
          <w:szCs w:val="32"/>
        </w:rPr>
        <w:t>: eBhayi</w:t>
      </w:r>
      <w:r>
        <w:rPr>
          <w:rFonts w:ascii="Futura Bk BT" w:hAnsi="Futura Bk BT" w:cs="Futura Bk BT"/>
          <w:i/>
          <w:iCs/>
          <w:color w:val="auto"/>
          <w:sz w:val="32"/>
          <w:szCs w:val="32"/>
        </w:rPr>
        <w:t xml:space="preserve">: </w:t>
      </w:r>
      <w:r>
        <w:rPr>
          <w:rFonts w:ascii="Futura Hv BT" w:hAnsi="Futura Hv BT" w:cs="Futura Hv BT"/>
          <w:i/>
          <w:iCs/>
          <w:color w:val="auto"/>
          <w:sz w:val="32"/>
          <w:szCs w:val="32"/>
        </w:rPr>
        <w:t xml:space="preserve">041 506 1249 </w:t>
      </w:r>
    </w:p>
    <w:p w:rsidR="00572A44" w:rsidRDefault="00572A44" w:rsidP="00154A36">
      <w:pPr>
        <w:pStyle w:val="Default0"/>
        <w:jc w:val="both"/>
        <w:rPr>
          <w:rFonts w:ascii="Futura Hv BT" w:hAnsi="Futura Hv BT" w:cs="Futura Hv BT"/>
          <w:color w:val="auto"/>
        </w:rPr>
      </w:pPr>
      <w:r w:rsidRPr="00753523">
        <w:rPr>
          <w:rFonts w:ascii="Futura Hv BT" w:hAnsi="Futura Hv BT" w:cs="Futura Hv BT"/>
          <w:b/>
          <w:color w:val="auto"/>
        </w:rPr>
        <w:t>Free State:</w:t>
      </w:r>
      <w:r>
        <w:rPr>
          <w:rFonts w:ascii="Futura Hv BT" w:hAnsi="Futura Hv BT" w:cs="Futura Hv BT"/>
          <w:color w:val="auto"/>
        </w:rPr>
        <w:t xml:space="preserve"> 051 405 8544 </w:t>
      </w:r>
    </w:p>
    <w:p w:rsidR="00572A44" w:rsidRDefault="00572A44" w:rsidP="00154A36">
      <w:pPr>
        <w:pStyle w:val="Default0"/>
        <w:jc w:val="both"/>
        <w:rPr>
          <w:rFonts w:ascii="Futura Hv BT" w:hAnsi="Futura Hv BT" w:cs="Futura Hv BT"/>
          <w:color w:val="auto"/>
          <w:sz w:val="32"/>
          <w:szCs w:val="32"/>
        </w:rPr>
      </w:pPr>
      <w:r>
        <w:rPr>
          <w:rFonts w:ascii="Futura Hv BT" w:hAnsi="Futura Hv BT" w:cs="Futura Hv BT"/>
          <w:i/>
          <w:iCs/>
          <w:color w:val="auto"/>
          <w:sz w:val="32"/>
          <w:szCs w:val="32"/>
        </w:rPr>
        <w:t xml:space="preserve">Gauteng: 011 988 1064/5 </w:t>
      </w:r>
    </w:p>
    <w:p w:rsidR="00572A44" w:rsidRDefault="00572A44" w:rsidP="00154A36">
      <w:pPr>
        <w:pStyle w:val="Default0"/>
        <w:jc w:val="both"/>
        <w:rPr>
          <w:rFonts w:ascii="Futura Hv BT" w:hAnsi="Futura Hv BT" w:cs="Futura Hv BT"/>
          <w:color w:val="auto"/>
          <w:sz w:val="32"/>
          <w:szCs w:val="32"/>
        </w:rPr>
      </w:pPr>
      <w:r>
        <w:rPr>
          <w:rFonts w:ascii="Futura Hv BT" w:hAnsi="Futura Hv BT" w:cs="Futura Hv BT"/>
          <w:i/>
          <w:iCs/>
          <w:color w:val="auto"/>
          <w:sz w:val="32"/>
          <w:szCs w:val="32"/>
        </w:rPr>
        <w:t xml:space="preserve">Limpopo: 015 290 2363 </w:t>
      </w:r>
    </w:p>
    <w:p w:rsidR="00572A44" w:rsidRDefault="00572A44" w:rsidP="00154A36">
      <w:pPr>
        <w:pStyle w:val="Default0"/>
        <w:jc w:val="both"/>
        <w:rPr>
          <w:rFonts w:ascii="Futura Hv BT" w:hAnsi="Futura Hv BT" w:cs="Futura Hv BT"/>
          <w:color w:val="auto"/>
          <w:sz w:val="32"/>
          <w:szCs w:val="32"/>
        </w:rPr>
      </w:pPr>
      <w:r>
        <w:rPr>
          <w:rFonts w:ascii="Futura Hv BT" w:hAnsi="Futura Hv BT" w:cs="Futura Hv BT"/>
          <w:i/>
          <w:iCs/>
          <w:color w:val="auto"/>
          <w:sz w:val="32"/>
          <w:szCs w:val="32"/>
        </w:rPr>
        <w:t xml:space="preserve">Ntshona Koloni: 021-797-3327 </w:t>
      </w:r>
    </w:p>
    <w:p w:rsidR="00572A44" w:rsidRDefault="00572A44" w:rsidP="00154A36">
      <w:pPr>
        <w:pStyle w:val="Default0"/>
        <w:jc w:val="both"/>
        <w:rPr>
          <w:rFonts w:ascii="Futura Hv BT" w:hAnsi="Futura Hv BT" w:cs="Futura Hv BT"/>
          <w:color w:val="auto"/>
        </w:rPr>
      </w:pPr>
      <w:r w:rsidRPr="00753523">
        <w:rPr>
          <w:rFonts w:ascii="Futura Hv BT" w:hAnsi="Futura Hv BT" w:cs="Futura Hv BT"/>
          <w:b/>
          <w:color w:val="auto"/>
        </w:rPr>
        <w:t>Kwa-Zulu Natal</w:t>
      </w:r>
      <w:r>
        <w:rPr>
          <w:rFonts w:ascii="Futura Hv BT" w:hAnsi="Futura Hv BT" w:cs="Futura Hv BT"/>
          <w:color w:val="auto"/>
        </w:rPr>
        <w:t>: eThekwini</w:t>
      </w:r>
      <w:r>
        <w:rPr>
          <w:rFonts w:ascii="Futura Bk BT" w:hAnsi="Futura Bk BT" w:cs="Futura Bk BT"/>
          <w:color w:val="auto"/>
        </w:rPr>
        <w:t xml:space="preserve">: </w:t>
      </w:r>
      <w:r>
        <w:rPr>
          <w:rFonts w:ascii="Futura Hv BT" w:hAnsi="Futura Hv BT" w:cs="Futura Hv BT"/>
          <w:color w:val="auto"/>
        </w:rPr>
        <w:t xml:space="preserve">031 300 3104/3020 </w:t>
      </w:r>
    </w:p>
    <w:p w:rsidR="00572A44" w:rsidRDefault="00572A44" w:rsidP="00154A36">
      <w:pPr>
        <w:pStyle w:val="Default0"/>
        <w:jc w:val="both"/>
        <w:rPr>
          <w:rFonts w:ascii="Futura Hv BT" w:hAnsi="Futura Hv BT" w:cs="Futura Hv BT"/>
          <w:color w:val="auto"/>
          <w:sz w:val="32"/>
          <w:szCs w:val="32"/>
        </w:rPr>
      </w:pPr>
      <w:r>
        <w:rPr>
          <w:rFonts w:ascii="Futura Hv BT" w:hAnsi="Futura Hv BT" w:cs="Futura Hv BT"/>
          <w:i/>
          <w:iCs/>
          <w:color w:val="auto"/>
          <w:sz w:val="32"/>
          <w:szCs w:val="32"/>
        </w:rPr>
        <w:t xml:space="preserve">Mpumalanga: </w:t>
      </w:r>
      <w:r>
        <w:rPr>
          <w:rFonts w:ascii="Futura Bk BT" w:hAnsi="Futura Bk BT" w:cs="Futura Bk BT"/>
          <w:i/>
          <w:iCs/>
          <w:color w:val="auto"/>
          <w:sz w:val="32"/>
          <w:szCs w:val="32"/>
        </w:rPr>
        <w:t xml:space="preserve">Nelspruit: </w:t>
      </w:r>
      <w:r>
        <w:rPr>
          <w:rFonts w:ascii="Futura Hv BT" w:hAnsi="Futura Hv BT" w:cs="Futura Hv BT"/>
          <w:i/>
          <w:iCs/>
          <w:color w:val="auto"/>
          <w:sz w:val="32"/>
          <w:szCs w:val="32"/>
        </w:rPr>
        <w:t xml:space="preserve">013 759 2167 </w:t>
      </w:r>
    </w:p>
    <w:p w:rsidR="00572A44" w:rsidRDefault="00572A44" w:rsidP="00154A36">
      <w:pPr>
        <w:pStyle w:val="Default0"/>
        <w:jc w:val="both"/>
        <w:rPr>
          <w:rFonts w:ascii="Futura Hv BT" w:hAnsi="Futura Hv BT" w:cs="Futura Hv BT"/>
          <w:color w:val="auto"/>
        </w:rPr>
      </w:pPr>
      <w:r>
        <w:rPr>
          <w:rFonts w:ascii="Futura Hv BT" w:hAnsi="Futura Hv BT" w:cs="Futura Hv BT"/>
          <w:color w:val="auto"/>
        </w:rPr>
        <w:t xml:space="preserve">Abantu abakhubazekileyo eMzantsi Afrika </w:t>
      </w:r>
    </w:p>
    <w:p w:rsidR="00572A44" w:rsidRDefault="00572A44" w:rsidP="00154A36">
      <w:pPr>
        <w:pStyle w:val="Default0"/>
        <w:ind w:right="900"/>
        <w:jc w:val="both"/>
        <w:rPr>
          <w:rFonts w:ascii="Futura Bk BT" w:hAnsi="Futura Bk BT" w:cs="Futura Bk BT"/>
          <w:color w:val="auto"/>
        </w:rPr>
      </w:pPr>
      <w:r>
        <w:rPr>
          <w:rFonts w:ascii="Futura Bk BT" w:hAnsi="Futura Bk BT" w:cs="Futura Bk BT"/>
          <w:color w:val="auto"/>
        </w:rPr>
        <w:t xml:space="preserve">I-National Association of People with Disabilities, undoqo kukuba ibandakanyeke kumalungelo oluntu olukhubazelikileyo lwaseMzantsi Afrika. </w:t>
      </w:r>
    </w:p>
    <w:p w:rsidR="00572A44" w:rsidRDefault="00572A44" w:rsidP="00154A36">
      <w:pPr>
        <w:pStyle w:val="Default0"/>
        <w:ind w:right="900"/>
        <w:jc w:val="both"/>
        <w:rPr>
          <w:rFonts w:ascii="Futura Hv BT" w:hAnsi="Futura Hv BT" w:cs="Futura Hv BT"/>
          <w:color w:val="auto"/>
        </w:rPr>
      </w:pPr>
      <w:r>
        <w:rPr>
          <w:rFonts w:ascii="Futura Hv BT" w:hAnsi="Futura Hv BT" w:cs="Futura Hv BT"/>
          <w:color w:val="auto"/>
        </w:rPr>
        <w:t xml:space="preserve">www.dpsa.org.za </w:t>
      </w:r>
    </w:p>
    <w:p w:rsidR="00572A44" w:rsidRDefault="00572A44" w:rsidP="00154A36">
      <w:pPr>
        <w:pStyle w:val="Default0"/>
        <w:ind w:right="900"/>
        <w:jc w:val="both"/>
        <w:rPr>
          <w:rFonts w:ascii="Futura Hv BT" w:hAnsi="Futura Hv BT" w:cs="Futura Hv BT"/>
          <w:color w:val="auto"/>
        </w:rPr>
      </w:pPr>
      <w:r>
        <w:rPr>
          <w:rFonts w:ascii="Futura Hv BT" w:hAnsi="Futura Hv BT" w:cs="Futura Hv BT"/>
          <w:color w:val="auto"/>
        </w:rPr>
        <w:t xml:space="preserve">021-422-0357 </w:t>
      </w:r>
    </w:p>
    <w:p w:rsidR="00572A44" w:rsidRDefault="00572A44" w:rsidP="00154A36">
      <w:pPr>
        <w:pStyle w:val="Default0"/>
        <w:ind w:right="900"/>
        <w:jc w:val="both"/>
        <w:rPr>
          <w:rFonts w:ascii="Futura Hv BT" w:hAnsi="Futura Hv BT" w:cs="Futura Hv BT"/>
          <w:color w:val="auto"/>
        </w:rPr>
      </w:pPr>
      <w:r>
        <w:rPr>
          <w:rFonts w:ascii="Futura Hv BT" w:hAnsi="Futura Hv BT" w:cs="Futura Hv BT"/>
          <w:color w:val="auto"/>
        </w:rPr>
        <w:t xml:space="preserve">HIV/AIDS ne-Disability Global Survey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Le yi-website esemagqabini enenkcazo ngokungaphaya malunga nemiba ye-HIV/AIDS imiba ngokukhethekileyo ephathelene abantu abakhubazekileyo. </w:t>
      </w:r>
    </w:p>
    <w:p w:rsidR="00572A44" w:rsidRDefault="00572A44" w:rsidP="00154A36">
      <w:pPr>
        <w:pStyle w:val="Default0"/>
        <w:ind w:right="900"/>
        <w:jc w:val="both"/>
        <w:rPr>
          <w:rFonts w:ascii="Futura Hv BT" w:hAnsi="Futura Hv BT" w:cs="Futura Hv BT"/>
          <w:color w:val="auto"/>
        </w:rPr>
      </w:pPr>
      <w:r>
        <w:rPr>
          <w:rFonts w:ascii="Futura Hv BT" w:hAnsi="Futura Hv BT" w:cs="Futura Hv BT"/>
          <w:color w:val="auto"/>
        </w:rPr>
        <w:t xml:space="preserve">http://cira.med.yale.edu/globalsurvey/ </w:t>
      </w:r>
    </w:p>
    <w:p w:rsidR="00572A44" w:rsidRDefault="00572A44" w:rsidP="00154A36">
      <w:pPr>
        <w:pStyle w:val="Default0"/>
        <w:ind w:right="900"/>
        <w:jc w:val="both"/>
        <w:rPr>
          <w:rFonts w:ascii="Futura Hv BT" w:hAnsi="Futura Hv BT" w:cs="Futura Hv BT"/>
          <w:color w:val="auto"/>
        </w:rPr>
      </w:pPr>
      <w:r>
        <w:rPr>
          <w:rFonts w:ascii="Futura Hv BT" w:hAnsi="Futura Hv BT" w:cs="Futura Hv BT"/>
          <w:color w:val="auto"/>
        </w:rPr>
        <w:t xml:space="preserve">I-Life Line/Umnxeba  wobomi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-Life Line inamaZiko kulo lonke ilizwe inikela ngeenkonzo ezahlukeneyo zokucebisa nohlolo, kuxhomekeka kwiimfuno zoluntu olo ezikhethekileyo. </w:t>
      </w:r>
    </w:p>
    <w:p w:rsidR="00572A44" w:rsidRDefault="00572A44" w:rsidP="00154A36">
      <w:pPr>
        <w:pStyle w:val="Default0"/>
        <w:ind w:right="900"/>
        <w:jc w:val="both"/>
        <w:rPr>
          <w:rFonts w:ascii="Futura Hv BT" w:hAnsi="Futura Hv BT" w:cs="Futura Hv BT"/>
          <w:color w:val="auto"/>
        </w:rPr>
      </w:pPr>
      <w:r>
        <w:rPr>
          <w:rFonts w:ascii="Futura Hv BT" w:hAnsi="Futura Hv BT" w:cs="Futura Hv BT"/>
          <w:color w:val="auto"/>
        </w:rPr>
        <w:t xml:space="preserve">www.lifeline.org.za </w:t>
      </w:r>
    </w:p>
    <w:p w:rsidR="00572A44" w:rsidRDefault="00572A44" w:rsidP="00154A36">
      <w:pPr>
        <w:jc w:val="both"/>
        <w:rPr>
          <w:rFonts w:ascii="Futura Hv BT" w:hAnsi="Futura Hv BT" w:cs="Futura Hv BT"/>
        </w:rPr>
        <w:sectPr w:rsidR="00572A44">
          <w:pgSz w:w="12240" w:h="15840"/>
          <w:pgMar w:top="1440" w:right="1800" w:bottom="1440" w:left="1800" w:header="720" w:footer="720" w:gutter="0"/>
          <w:cols w:space="720"/>
        </w:sectPr>
      </w:pPr>
    </w:p>
    <w:p w:rsidR="00572A44" w:rsidRPr="00196C69" w:rsidRDefault="00572A44" w:rsidP="00196C69">
      <w:pPr>
        <w:pStyle w:val="Default0"/>
        <w:ind w:left="1440" w:firstLine="720"/>
        <w:jc w:val="both"/>
        <w:rPr>
          <w:rFonts w:ascii="Futura Hv BT" w:hAnsi="Futura Hv BT" w:cs="Futura Hv BT"/>
          <w:b/>
          <w:color w:val="auto"/>
        </w:rPr>
      </w:pPr>
      <w:r>
        <w:rPr>
          <w:rFonts w:ascii="Futura Hv BT" w:hAnsi="Futura Hv BT" w:cs="Futura Hv BT"/>
          <w:b/>
          <w:color w:val="auto"/>
        </w:rPr>
        <w:t>Umnxeba we</w:t>
      </w:r>
      <w:r w:rsidRPr="00196C69">
        <w:rPr>
          <w:rFonts w:ascii="Futura Hv BT" w:hAnsi="Futura Hv BT" w:cs="Futura Hv BT"/>
          <w:b/>
          <w:color w:val="auto"/>
        </w:rPr>
        <w:t xml:space="preserve">ntlekele yeSizwe: 0861-322-322 </w:t>
      </w:r>
    </w:p>
    <w:p w:rsidR="00572A44" w:rsidRDefault="00572A44" w:rsidP="00196C69">
      <w:pPr>
        <w:pStyle w:val="Default0"/>
        <w:ind w:left="2160" w:firstLine="720"/>
        <w:jc w:val="both"/>
        <w:rPr>
          <w:rFonts w:ascii="Futura Hv BT" w:hAnsi="Futura Hv BT" w:cs="Futura Hv BT"/>
          <w:color w:val="auto"/>
          <w:sz w:val="32"/>
          <w:szCs w:val="32"/>
        </w:rPr>
      </w:pPr>
      <w:r>
        <w:rPr>
          <w:rFonts w:ascii="Futura Hv BT" w:hAnsi="Futura Hv BT" w:cs="Futura Hv BT"/>
          <w:i/>
          <w:iCs/>
          <w:color w:val="auto"/>
          <w:sz w:val="32"/>
          <w:szCs w:val="32"/>
        </w:rPr>
        <w:t xml:space="preserve">Abakwa-Love Life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Iinkonzo zakwa-Love Life ziquka uncedo kulutsha, amaziko olutsha  neekliniki zolutsha ezinobuhlobo kwilizwe lonke. Ezi ndawo zinika imfundo nge-HIV nezempilo nolonwabo ngendlela yokusingqongileyo okunolonwabo. </w:t>
      </w:r>
    </w:p>
    <w:p w:rsidR="00572A44" w:rsidRPr="00600E9A" w:rsidRDefault="00572A44" w:rsidP="00154A36">
      <w:pPr>
        <w:pStyle w:val="Default0"/>
        <w:jc w:val="both"/>
        <w:rPr>
          <w:rFonts w:ascii="Futura Hv BT" w:hAnsi="Futura Hv BT" w:cs="Futura Hv BT"/>
          <w:b/>
          <w:color w:val="auto"/>
        </w:rPr>
      </w:pPr>
      <w:r w:rsidRPr="00600E9A">
        <w:rPr>
          <w:rFonts w:ascii="Futura Hv BT" w:hAnsi="Futura Hv BT" w:cs="Futura Hv BT"/>
          <w:b/>
          <w:color w:val="auto"/>
        </w:rPr>
        <w:t xml:space="preserve">www.lovelife.org.za </w:t>
      </w:r>
    </w:p>
    <w:p w:rsidR="00572A44" w:rsidRDefault="00572A44" w:rsidP="00154A36">
      <w:pPr>
        <w:pStyle w:val="Default0"/>
        <w:jc w:val="both"/>
        <w:rPr>
          <w:rFonts w:ascii="Futura Hv BT" w:hAnsi="Futura Hv BT" w:cs="Futura Hv BT"/>
          <w:color w:val="auto"/>
        </w:rPr>
      </w:pPr>
      <w:r w:rsidRPr="00600E9A">
        <w:rPr>
          <w:rFonts w:ascii="Futura Hv BT" w:hAnsi="Futura Hv BT" w:cs="Futura Hv BT"/>
          <w:b/>
          <w:color w:val="auto"/>
        </w:rPr>
        <w:t>0800-121-900</w:t>
      </w:r>
      <w:r>
        <w:rPr>
          <w:rFonts w:ascii="Futura Hv BT" w:hAnsi="Futura Hv BT" w:cs="Futura Hv BT"/>
          <w:color w:val="auto"/>
        </w:rPr>
        <w:t xml:space="preserve"> </w:t>
      </w:r>
    </w:p>
    <w:p w:rsidR="00572A44" w:rsidRPr="00196C69" w:rsidRDefault="00572A44" w:rsidP="00196C69">
      <w:pPr>
        <w:pStyle w:val="Default0"/>
        <w:ind w:left="1440" w:firstLine="720"/>
        <w:jc w:val="both"/>
        <w:rPr>
          <w:rFonts w:ascii="Futura Hv BT" w:hAnsi="Futura Hv BT" w:cs="Futura Hv BT"/>
          <w:b/>
          <w:color w:val="auto"/>
        </w:rPr>
      </w:pPr>
      <w:r w:rsidRPr="00196C69">
        <w:rPr>
          <w:rFonts w:ascii="Futura Hv BT" w:hAnsi="Futura Hv BT" w:cs="Futura Hv BT"/>
          <w:b/>
          <w:color w:val="auto"/>
        </w:rPr>
        <w:t>U</w:t>
      </w:r>
      <w:r>
        <w:rPr>
          <w:rFonts w:ascii="Futura Hv BT" w:hAnsi="Futura Hv BT" w:cs="Futura Hv BT"/>
          <w:b/>
          <w:color w:val="auto"/>
        </w:rPr>
        <w:t>mNxeba woN</w:t>
      </w:r>
      <w:r w:rsidRPr="00196C69">
        <w:rPr>
          <w:rFonts w:ascii="Futura Hv BT" w:hAnsi="Futura Hv BT" w:cs="Futura Hv BT"/>
          <w:b/>
          <w:color w:val="auto"/>
        </w:rPr>
        <w:t>cedo lwe-AIDS k</w:t>
      </w:r>
      <w:r>
        <w:rPr>
          <w:rFonts w:ascii="Futura Hv BT" w:hAnsi="Futura Hv BT" w:cs="Futura Hv BT"/>
          <w:b/>
          <w:color w:val="auto"/>
        </w:rPr>
        <w:t>wiS</w:t>
      </w:r>
      <w:r w:rsidRPr="00196C69">
        <w:rPr>
          <w:rFonts w:ascii="Futura Hv BT" w:hAnsi="Futura Hv BT" w:cs="Futura Hv BT"/>
          <w:b/>
          <w:color w:val="auto"/>
        </w:rPr>
        <w:t xml:space="preserve">izwe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I-AIDS Helpline (umnxeba woncedo lwe-AIDS) yinombolo yesisa  yokucebisa, neenkonzo zokudluliselwa kwabantu abosulelwe yi-HIV ne-AIDS. </w:t>
      </w:r>
    </w:p>
    <w:p w:rsidR="00572A44" w:rsidRPr="00600E9A" w:rsidRDefault="00572A44" w:rsidP="00154A36">
      <w:pPr>
        <w:pStyle w:val="Default0"/>
        <w:ind w:right="900"/>
        <w:jc w:val="both"/>
        <w:rPr>
          <w:rFonts w:ascii="Futura Hv BT" w:hAnsi="Futura Hv BT" w:cs="Futura Hv BT"/>
          <w:b/>
          <w:color w:val="auto"/>
        </w:rPr>
      </w:pPr>
      <w:r w:rsidRPr="00600E9A">
        <w:rPr>
          <w:rFonts w:ascii="Futura Hv BT" w:hAnsi="Futura Hv BT" w:cs="Futura Hv BT"/>
          <w:b/>
          <w:color w:val="auto"/>
        </w:rPr>
        <w:t xml:space="preserve">www.aidshelpline.org.za </w:t>
      </w:r>
    </w:p>
    <w:p w:rsidR="00572A44" w:rsidRPr="00600E9A" w:rsidRDefault="00572A44" w:rsidP="00154A36">
      <w:pPr>
        <w:pStyle w:val="Default0"/>
        <w:ind w:right="900"/>
        <w:jc w:val="both"/>
        <w:rPr>
          <w:rFonts w:ascii="Futura Hv BT" w:hAnsi="Futura Hv BT" w:cs="Futura Hv BT"/>
          <w:b/>
          <w:color w:val="auto"/>
        </w:rPr>
      </w:pPr>
      <w:r w:rsidRPr="00600E9A">
        <w:rPr>
          <w:rFonts w:ascii="Futura Hv BT" w:hAnsi="Futura Hv BT" w:cs="Futura Hv BT"/>
          <w:b/>
          <w:color w:val="auto"/>
        </w:rPr>
        <w:t xml:space="preserve">0800-012-322 </w:t>
      </w:r>
    </w:p>
    <w:p w:rsidR="00572A44" w:rsidRPr="00196C69" w:rsidRDefault="00572A44" w:rsidP="00196C69">
      <w:pPr>
        <w:pStyle w:val="Default0"/>
        <w:ind w:right="900"/>
        <w:jc w:val="both"/>
        <w:rPr>
          <w:rFonts w:ascii="Futura Hv BT" w:hAnsi="Futura Hv BT" w:cs="Futura Hv BT"/>
          <w:b/>
          <w:color w:val="auto"/>
        </w:rPr>
      </w:pPr>
      <w:r w:rsidRPr="00196C69">
        <w:rPr>
          <w:rFonts w:ascii="Futura Hv BT" w:hAnsi="Futura Hv BT" w:cs="Futura Hv BT"/>
          <w:b/>
          <w:color w:val="auto"/>
        </w:rPr>
        <w:t xml:space="preserve">I-Soul City </w:t>
      </w:r>
    </w:p>
    <w:p w:rsidR="00572A44" w:rsidRDefault="00572A44" w:rsidP="00154A36">
      <w:pPr>
        <w:pStyle w:val="Default0"/>
        <w:ind w:right="900"/>
        <w:jc w:val="both"/>
        <w:rPr>
          <w:rFonts w:ascii="Futura Bk BT" w:hAnsi="Futura Bk BT" w:cs="Futura Bk BT"/>
          <w:color w:val="auto"/>
        </w:rPr>
      </w:pPr>
      <w:r>
        <w:rPr>
          <w:rFonts w:ascii="Futura Bk BT" w:hAnsi="Futura Bk BT" w:cs="Futura Bk BT"/>
          <w:color w:val="auto"/>
        </w:rPr>
        <w:t xml:space="preserve">Iphulo lesizwe le-multi-media health awareness campaign. </w:t>
      </w:r>
    </w:p>
    <w:p w:rsidR="00572A44" w:rsidRPr="00600E9A" w:rsidRDefault="00572A44" w:rsidP="00154A36">
      <w:pPr>
        <w:pStyle w:val="Default0"/>
        <w:ind w:right="900"/>
        <w:jc w:val="both"/>
        <w:rPr>
          <w:rFonts w:ascii="Futura Hv BT" w:hAnsi="Futura Hv BT" w:cs="Futura Hv BT"/>
          <w:b/>
          <w:color w:val="auto"/>
        </w:rPr>
      </w:pPr>
      <w:r w:rsidRPr="00600E9A">
        <w:rPr>
          <w:rFonts w:ascii="Futura Hv BT" w:hAnsi="Futura Hv BT" w:cs="Futura Hv BT"/>
          <w:b/>
          <w:color w:val="auto"/>
        </w:rPr>
        <w:t xml:space="preserve">www.soulcity.org.za </w:t>
      </w:r>
    </w:p>
    <w:p w:rsidR="00572A44" w:rsidRPr="00600E9A" w:rsidRDefault="00572A44" w:rsidP="00154A36">
      <w:pPr>
        <w:pStyle w:val="Default0"/>
        <w:ind w:right="900"/>
        <w:jc w:val="both"/>
        <w:rPr>
          <w:rFonts w:ascii="Futura Hv BT" w:hAnsi="Futura Hv BT" w:cs="Futura Hv BT"/>
          <w:b/>
          <w:color w:val="auto"/>
        </w:rPr>
      </w:pPr>
      <w:r w:rsidRPr="00600E9A">
        <w:rPr>
          <w:rFonts w:ascii="Futura Hv BT" w:hAnsi="Futura Hv BT" w:cs="Futura Hv BT"/>
          <w:b/>
          <w:color w:val="auto"/>
        </w:rPr>
        <w:t xml:space="preserve">011-643-5852 </w:t>
      </w:r>
    </w:p>
    <w:p w:rsidR="00572A44" w:rsidRPr="00600E9A" w:rsidRDefault="00572A44" w:rsidP="00154A36">
      <w:pPr>
        <w:pStyle w:val="Default0"/>
        <w:ind w:right="900"/>
        <w:jc w:val="both"/>
        <w:rPr>
          <w:rFonts w:ascii="Futura Hv BT" w:hAnsi="Futura Hv BT" w:cs="Futura Hv BT"/>
          <w:b/>
          <w:color w:val="auto"/>
        </w:rPr>
      </w:pPr>
      <w:r w:rsidRPr="00600E9A">
        <w:rPr>
          <w:rFonts w:ascii="Futura Hv BT" w:hAnsi="Futura Hv BT" w:cs="Futura Hv BT"/>
          <w:b/>
          <w:color w:val="auto"/>
        </w:rPr>
        <w:t>IiNkonzo zokuSasaza okuPhathelene ne-AIDS kumaZantsi e-Afrika (</w:t>
      </w:r>
      <w:r w:rsidRPr="00600E9A">
        <w:rPr>
          <w:b/>
          <w:sz w:val="23"/>
          <w:szCs w:val="23"/>
        </w:rPr>
        <w:t>Southern African AIDS Dissemination Service)</w:t>
      </w:r>
    </w:p>
    <w:p w:rsidR="00572A44" w:rsidRDefault="00572A44" w:rsidP="00154A36">
      <w:pPr>
        <w:pStyle w:val="Default0"/>
        <w:ind w:right="900"/>
        <w:jc w:val="both"/>
        <w:rPr>
          <w:rFonts w:ascii="Futura Bk BT" w:hAnsi="Futura Bk BT" w:cs="Futura Bk BT"/>
          <w:color w:val="auto"/>
        </w:rPr>
      </w:pPr>
      <w:r>
        <w:rPr>
          <w:rFonts w:ascii="Futura Bk BT" w:hAnsi="Futura Bk BT" w:cs="Futura Bk BT"/>
          <w:color w:val="auto"/>
        </w:rPr>
        <w:t xml:space="preserve">I-SAfAIDS iququzelela ize isasaze inkcazo ngeenkalo ezahlukeneyo zobhubhane we-HIV/AIDS kuwo onke aMaZantsi e-Afrika. Yona izinze eZimbabwe. </w:t>
      </w:r>
    </w:p>
    <w:p w:rsidR="00572A44" w:rsidRPr="00600E9A" w:rsidRDefault="00572A44" w:rsidP="00154A36">
      <w:pPr>
        <w:pStyle w:val="Default0"/>
        <w:ind w:right="900"/>
        <w:jc w:val="both"/>
        <w:rPr>
          <w:rFonts w:ascii="Futura Hv BT" w:hAnsi="Futura Hv BT" w:cs="Futura Hv BT"/>
          <w:b/>
          <w:color w:val="auto"/>
        </w:rPr>
      </w:pPr>
      <w:r w:rsidRPr="00600E9A">
        <w:rPr>
          <w:rFonts w:ascii="Futura Hv BT" w:hAnsi="Futura Hv BT" w:cs="Futura Hv BT"/>
          <w:b/>
          <w:color w:val="auto"/>
        </w:rPr>
        <w:t xml:space="preserve">www.safaids.org.zw/safaids.html </w:t>
      </w:r>
    </w:p>
    <w:p w:rsidR="00572A44" w:rsidRPr="00600E9A" w:rsidRDefault="00572A44" w:rsidP="00154A36">
      <w:pPr>
        <w:pStyle w:val="Default0"/>
        <w:ind w:right="900"/>
        <w:jc w:val="both"/>
        <w:rPr>
          <w:rFonts w:ascii="Futura Hv BT" w:hAnsi="Futura Hv BT" w:cs="Futura Hv BT"/>
          <w:b/>
          <w:color w:val="auto"/>
        </w:rPr>
      </w:pPr>
      <w:r>
        <w:rPr>
          <w:rFonts w:ascii="Futura Hv BT" w:hAnsi="Futura Hv BT" w:cs="Futura Hv BT"/>
          <w:b/>
          <w:color w:val="auto"/>
        </w:rPr>
        <w:t>I-</w:t>
      </w:r>
      <w:r w:rsidRPr="00600E9A">
        <w:rPr>
          <w:rFonts w:ascii="Futura Hv BT" w:hAnsi="Futura Hv BT" w:cs="Futura Hv BT"/>
          <w:b/>
          <w:color w:val="auto"/>
        </w:rPr>
        <w:t xml:space="preserve">Treatment Action Campaign (TAC)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I-TAC ibandakanya iinkalo zokunyanga; nokufundisa kwaye inamasebe amaninzi namaqela axhasayo kulo lonke ilizwe. </w:t>
      </w:r>
    </w:p>
    <w:p w:rsidR="00572A44" w:rsidRPr="00600E9A" w:rsidRDefault="00572A44" w:rsidP="00154A36">
      <w:pPr>
        <w:pStyle w:val="Default0"/>
        <w:ind w:right="900"/>
        <w:jc w:val="both"/>
        <w:rPr>
          <w:rFonts w:ascii="Futura Hv BT" w:hAnsi="Futura Hv BT" w:cs="Futura Hv BT"/>
          <w:b/>
          <w:color w:val="auto"/>
        </w:rPr>
      </w:pPr>
      <w:r w:rsidRPr="00600E9A">
        <w:rPr>
          <w:rFonts w:ascii="Futura Hv BT" w:hAnsi="Futura Hv BT" w:cs="Futura Hv BT"/>
          <w:b/>
          <w:color w:val="auto"/>
        </w:rPr>
        <w:t xml:space="preserve">www.tac.org.za </w:t>
      </w:r>
    </w:p>
    <w:p w:rsidR="00572A44" w:rsidRDefault="00572A44" w:rsidP="00154A36">
      <w:pPr>
        <w:pStyle w:val="Default0"/>
        <w:ind w:right="900"/>
        <w:jc w:val="both"/>
        <w:rPr>
          <w:rFonts w:ascii="Futura Hv BT" w:hAnsi="Futura Hv BT" w:cs="Futura Hv BT"/>
          <w:color w:val="auto"/>
        </w:rPr>
      </w:pPr>
      <w:r w:rsidRPr="00600E9A">
        <w:rPr>
          <w:rFonts w:ascii="Futura Hv BT" w:hAnsi="Futura Hv BT" w:cs="Futura Hv BT"/>
          <w:b/>
          <w:color w:val="auto"/>
        </w:rPr>
        <w:t>021-788-3507</w:t>
      </w:r>
      <w:r>
        <w:rPr>
          <w:rFonts w:ascii="Futura Hv BT" w:hAnsi="Futura Hv BT" w:cs="Futura Hv BT"/>
          <w:color w:val="auto"/>
        </w:rPr>
        <w:t xml:space="preserve"> </w:t>
      </w:r>
    </w:p>
    <w:p w:rsidR="00572A44" w:rsidRPr="00600E9A" w:rsidRDefault="00572A44" w:rsidP="00600E9A">
      <w:pPr>
        <w:pStyle w:val="Default0"/>
        <w:ind w:left="2160" w:firstLine="720"/>
        <w:jc w:val="both"/>
        <w:rPr>
          <w:rFonts w:ascii="Futura Hv BT" w:hAnsi="Futura Hv BT" w:cs="Futura Hv BT"/>
          <w:b/>
          <w:color w:val="auto"/>
        </w:rPr>
      </w:pPr>
      <w:r w:rsidRPr="00600E9A">
        <w:rPr>
          <w:rFonts w:ascii="Futura Hv BT" w:hAnsi="Futura Hv BT" w:cs="Futura Hv BT"/>
          <w:b/>
          <w:color w:val="auto"/>
        </w:rPr>
        <w:t xml:space="preserve">Wola Nani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Umbutho okhethekileyo onikela ngoncedo lokuhlola noluleko, ukunyamekela ukufundisa nokuxhasa abantu abaphila ne-HIV/AIDS  eKapa neendawo ezilingqongileyo. </w:t>
      </w:r>
    </w:p>
    <w:p w:rsidR="00572A44" w:rsidRPr="00600E9A" w:rsidRDefault="00572A44" w:rsidP="00154A36">
      <w:pPr>
        <w:pStyle w:val="Default0"/>
        <w:ind w:right="900"/>
        <w:jc w:val="both"/>
        <w:rPr>
          <w:rFonts w:ascii="Futura Hv BT" w:hAnsi="Futura Hv BT" w:cs="Futura Hv BT"/>
          <w:b/>
          <w:color w:val="auto"/>
        </w:rPr>
      </w:pPr>
      <w:r w:rsidRPr="00600E9A">
        <w:rPr>
          <w:rFonts w:ascii="Futura Hv BT" w:hAnsi="Futura Hv BT" w:cs="Futura Hv BT"/>
          <w:b/>
          <w:color w:val="auto"/>
        </w:rPr>
        <w:t xml:space="preserve">www.wolanani.co.za </w:t>
      </w:r>
    </w:p>
    <w:p w:rsidR="00572A44" w:rsidRPr="00600E9A" w:rsidRDefault="00572A44" w:rsidP="00154A36">
      <w:pPr>
        <w:pStyle w:val="Default0"/>
        <w:ind w:right="900"/>
        <w:jc w:val="both"/>
        <w:rPr>
          <w:rFonts w:ascii="Futura Hv BT" w:hAnsi="Futura Hv BT" w:cs="Futura Hv BT"/>
          <w:b/>
          <w:color w:val="auto"/>
        </w:rPr>
      </w:pPr>
      <w:r w:rsidRPr="00600E9A">
        <w:rPr>
          <w:rFonts w:ascii="Futura Hv BT" w:hAnsi="Futura Hv BT" w:cs="Futura Hv BT"/>
          <w:b/>
          <w:color w:val="auto"/>
        </w:rPr>
        <w:t xml:space="preserve">021-423-7385 </w:t>
      </w:r>
    </w:p>
    <w:p w:rsidR="00572A44" w:rsidRDefault="00572A44" w:rsidP="00154A36">
      <w:pPr>
        <w:pStyle w:val="Default0"/>
        <w:ind w:right="900"/>
        <w:jc w:val="both"/>
        <w:rPr>
          <w:rFonts w:ascii="Futura LtCn BT" w:hAnsi="Futura LtCn BT" w:cs="Futura LtCn BT"/>
          <w:color w:val="auto"/>
        </w:rPr>
      </w:pPr>
      <w:r>
        <w:rPr>
          <w:rFonts w:ascii="Futura MdCn BT" w:hAnsi="Futura MdCn BT" w:cs="Futura MdCn BT"/>
          <w:color w:val="auto"/>
        </w:rPr>
        <w:t xml:space="preserve">Vuyo: </w:t>
      </w:r>
      <w:r>
        <w:rPr>
          <w:rFonts w:ascii="Futura LtCn BT" w:hAnsi="Futura LtCn BT" w:cs="Futura LtCn BT"/>
          <w:color w:val="auto"/>
        </w:rPr>
        <w:t xml:space="preserve">What shall we name him? </w:t>
      </w:r>
    </w:p>
    <w:p w:rsidR="00572A44" w:rsidRDefault="00572A44" w:rsidP="00154A36">
      <w:pPr>
        <w:pStyle w:val="Default0"/>
        <w:ind w:right="900"/>
        <w:jc w:val="both"/>
        <w:rPr>
          <w:rFonts w:ascii="Futura LtCn BT" w:hAnsi="Futura LtCn BT" w:cs="Futura LtCn BT"/>
          <w:color w:val="auto"/>
        </w:rPr>
      </w:pPr>
      <w:r>
        <w:rPr>
          <w:rFonts w:ascii="Futura MdCn BT" w:hAnsi="Futura MdCn BT" w:cs="Futura MdCn BT"/>
          <w:color w:val="auto"/>
        </w:rPr>
        <w:t xml:space="preserve">Nandi: </w:t>
      </w:r>
      <w:r>
        <w:rPr>
          <w:rFonts w:ascii="Futura LtCn BT" w:hAnsi="Futura LtCn BT" w:cs="Futura LtCn BT"/>
          <w:color w:val="auto"/>
        </w:rPr>
        <w:t xml:space="preserve">You mean her… </w:t>
      </w:r>
    </w:p>
    <w:p w:rsidR="00572A44" w:rsidRDefault="00572A44" w:rsidP="00154A36">
      <w:pPr>
        <w:jc w:val="both"/>
        <w:rPr>
          <w:rFonts w:ascii="Futura LtCn BT" w:hAnsi="Futura LtCn BT" w:cs="Futura LtCn BT"/>
        </w:rPr>
        <w:sectPr w:rsidR="00572A44">
          <w:pgSz w:w="12240" w:h="15840"/>
          <w:pgMar w:top="1440" w:right="1800" w:bottom="1440" w:left="1800" w:header="720" w:footer="720" w:gutter="0"/>
          <w:cols w:space="720"/>
        </w:sectPr>
      </w:pPr>
    </w:p>
    <w:p w:rsidR="00572A44" w:rsidRDefault="00572A44" w:rsidP="00154A36">
      <w:pPr>
        <w:pStyle w:val="Default0"/>
        <w:jc w:val="both"/>
        <w:rPr>
          <w:rFonts w:cs="Times New Roman"/>
          <w:color w:val="auto"/>
          <w:sz w:val="32"/>
          <w:szCs w:val="32"/>
        </w:rPr>
      </w:pPr>
      <w:r>
        <w:rPr>
          <w:rFonts w:cs="Times New Roman"/>
          <w:color w:val="auto"/>
          <w:sz w:val="32"/>
          <w:szCs w:val="32"/>
        </w:rPr>
        <w:t xml:space="preserve">Izibonelelo </w:t>
      </w:r>
    </w:p>
    <w:p w:rsidR="00572A44" w:rsidRDefault="00572A44" w:rsidP="00154A36">
      <w:pPr>
        <w:pStyle w:val="Default0"/>
        <w:jc w:val="both"/>
        <w:rPr>
          <w:rFonts w:ascii="Futura Bk BT" w:hAnsi="Futura Bk BT" w:cs="Futura Bk BT"/>
          <w:color w:val="auto"/>
        </w:rPr>
      </w:pPr>
      <w:r>
        <w:rPr>
          <w:rFonts w:ascii="Futura Bk BT" w:hAnsi="Futura Bk BT" w:cs="Futura Bk BT"/>
          <w:color w:val="auto"/>
        </w:rPr>
        <w:t xml:space="preserve">Nanzi esinye iincwadi neempapasho ekubhekiselwe kuzo kule ncwadi yokuqeqesha. </w:t>
      </w:r>
    </w:p>
    <w:p w:rsidR="00572A44" w:rsidRDefault="00572A44" w:rsidP="00154A36">
      <w:pPr>
        <w:pStyle w:val="Default0"/>
        <w:ind w:left="720" w:hanging="720"/>
        <w:jc w:val="both"/>
        <w:rPr>
          <w:rFonts w:ascii="Futura Lt BT" w:hAnsi="Futura Lt BT" w:cs="Futura Lt BT"/>
          <w:color w:val="auto"/>
        </w:rPr>
      </w:pPr>
      <w:r>
        <w:rPr>
          <w:rFonts w:ascii="Futura Lt BT" w:hAnsi="Futura Lt BT" w:cs="Futura Lt BT"/>
          <w:color w:val="auto"/>
        </w:rPr>
        <w:t xml:space="preserve">Bogopane, Hendrietta Ipeleng, 2002. </w:t>
      </w:r>
      <w:r>
        <w:rPr>
          <w:rFonts w:ascii="Futura Lt BT" w:hAnsi="Futura Lt BT" w:cs="Futura Lt BT"/>
          <w:i/>
          <w:iCs/>
          <w:color w:val="auto"/>
        </w:rPr>
        <w:t xml:space="preserve">South African National AIDS Council: Disability Sector Report 2000-2001. </w:t>
      </w:r>
      <w:r>
        <w:rPr>
          <w:rFonts w:ascii="Futura Lt BT" w:hAnsi="Futura Lt BT" w:cs="Futura Lt BT"/>
          <w:color w:val="auto"/>
        </w:rPr>
        <w:t>Johannesburg: 2</w:t>
      </w:r>
      <w:r>
        <w:rPr>
          <w:rFonts w:ascii="Futura Lt BT" w:hAnsi="Futura Lt BT" w:cs="Futura Lt BT"/>
          <w:color w:val="auto"/>
          <w:position w:val="8"/>
          <w:vertAlign w:val="superscript"/>
        </w:rPr>
        <w:t xml:space="preserve">nd </w:t>
      </w:r>
      <w:r>
        <w:rPr>
          <w:rFonts w:ascii="Futura Lt BT" w:hAnsi="Futura Lt BT" w:cs="Futura Lt BT"/>
          <w:color w:val="auto"/>
        </w:rPr>
        <w:t xml:space="preserve">Disability Sector Summit. </w:t>
      </w:r>
    </w:p>
    <w:p w:rsidR="00572A44" w:rsidRDefault="00572A44" w:rsidP="00154A36">
      <w:pPr>
        <w:pStyle w:val="Default0"/>
        <w:ind w:left="720" w:hanging="720"/>
        <w:jc w:val="both"/>
        <w:rPr>
          <w:rFonts w:ascii="Futura Lt BT" w:hAnsi="Futura Lt BT" w:cs="Futura Lt BT"/>
          <w:color w:val="auto"/>
        </w:rPr>
      </w:pPr>
      <w:r>
        <w:rPr>
          <w:rFonts w:ascii="Futura Lt BT" w:hAnsi="Futura Lt BT" w:cs="Futura Lt BT"/>
          <w:color w:val="auto"/>
        </w:rPr>
        <w:t xml:space="preserve">Cockburn, Annette, 2002. </w:t>
      </w:r>
      <w:r>
        <w:rPr>
          <w:rFonts w:ascii="Futura Lt BT" w:hAnsi="Futura Lt BT" w:cs="Futura Lt BT"/>
          <w:i/>
          <w:iCs/>
          <w:color w:val="auto"/>
        </w:rPr>
        <w:t>Advocacy Training Manual</w:t>
      </w:r>
      <w:r>
        <w:rPr>
          <w:rFonts w:ascii="Futura Lt BT" w:hAnsi="Futura Lt BT" w:cs="Futura Lt BT"/>
          <w:color w:val="auto"/>
        </w:rPr>
        <w:t xml:space="preserve">. Cape Town: Disabled People South Africa. </w:t>
      </w:r>
    </w:p>
    <w:p w:rsidR="00572A44" w:rsidRDefault="00572A44" w:rsidP="00154A36">
      <w:pPr>
        <w:pStyle w:val="Default0"/>
        <w:ind w:left="720" w:hanging="720"/>
        <w:jc w:val="both"/>
        <w:rPr>
          <w:rFonts w:ascii="Futura Lt BT" w:hAnsi="Futura Lt BT" w:cs="Futura Lt BT"/>
          <w:color w:val="auto"/>
        </w:rPr>
      </w:pPr>
      <w:r>
        <w:rPr>
          <w:rFonts w:ascii="Futura Lt BT" w:hAnsi="Futura Lt BT" w:cs="Futura Lt BT"/>
          <w:color w:val="auto"/>
        </w:rPr>
        <w:t xml:space="preserve">Granich, Reuben and Jonathan Meriman, 2001. </w:t>
      </w:r>
      <w:r>
        <w:rPr>
          <w:rFonts w:ascii="Futura Lt BT" w:hAnsi="Futura Lt BT" w:cs="Futura Lt BT"/>
          <w:i/>
          <w:iCs/>
          <w:color w:val="auto"/>
        </w:rPr>
        <w:t xml:space="preserve">HIV, Health and Your Community: A guide for action. </w:t>
      </w:r>
      <w:r>
        <w:rPr>
          <w:rFonts w:ascii="Futura Lt BT" w:hAnsi="Futura Lt BT" w:cs="Futura Lt BT"/>
          <w:color w:val="auto"/>
        </w:rPr>
        <w:t xml:space="preserve">Berkeley: Hesparian Foundation. </w:t>
      </w:r>
    </w:p>
    <w:p w:rsidR="00572A44" w:rsidRDefault="00572A44" w:rsidP="00154A36">
      <w:pPr>
        <w:pStyle w:val="Default0"/>
        <w:ind w:left="720" w:hanging="720"/>
        <w:jc w:val="both"/>
        <w:rPr>
          <w:rFonts w:ascii="Futura Lt BT" w:hAnsi="Futura Lt BT" w:cs="Futura Lt BT"/>
          <w:color w:val="auto"/>
        </w:rPr>
      </w:pPr>
      <w:r>
        <w:rPr>
          <w:rFonts w:ascii="Futura Lt BT" w:hAnsi="Futura Lt BT" w:cs="Futura Lt BT"/>
          <w:color w:val="auto"/>
        </w:rPr>
        <w:t xml:space="preserve">Malan, Jaco, ed, 2003. </w:t>
      </w:r>
      <w:r>
        <w:rPr>
          <w:rFonts w:ascii="Futura Lt BT" w:hAnsi="Futura Lt BT" w:cs="Futura Lt BT"/>
          <w:i/>
          <w:iCs/>
          <w:color w:val="auto"/>
        </w:rPr>
        <w:t>HIV in our lives</w:t>
      </w:r>
      <w:r>
        <w:rPr>
          <w:rFonts w:ascii="Futura Lt BT" w:hAnsi="Futura Lt BT" w:cs="Futura Lt BT"/>
          <w:color w:val="auto"/>
        </w:rPr>
        <w:t xml:space="preserve">. Cape Town and Johannesburg: Treatment Action Campaign and AIDS Law Project. </w:t>
      </w:r>
    </w:p>
    <w:p w:rsidR="00572A44" w:rsidRDefault="00572A44" w:rsidP="00154A36">
      <w:pPr>
        <w:pStyle w:val="Default0"/>
        <w:ind w:left="720" w:hanging="720"/>
        <w:jc w:val="both"/>
        <w:rPr>
          <w:rFonts w:ascii="Futura Lt BT" w:hAnsi="Futura Lt BT" w:cs="Futura Lt BT"/>
          <w:color w:val="auto"/>
        </w:rPr>
      </w:pPr>
      <w:r>
        <w:rPr>
          <w:rFonts w:ascii="Futura Lt BT" w:hAnsi="Futura Lt BT" w:cs="Futura Lt BT"/>
          <w:color w:val="auto"/>
        </w:rPr>
        <w:t xml:space="preserve">Project Literacy, 2001. </w:t>
      </w:r>
      <w:r>
        <w:rPr>
          <w:rFonts w:ascii="Futura Lt BT" w:hAnsi="Futura Lt BT" w:cs="Futura Lt BT"/>
          <w:i/>
          <w:iCs/>
          <w:color w:val="auto"/>
        </w:rPr>
        <w:t>Positive People: Managing HIV/AIDS in the workplace</w:t>
      </w:r>
      <w:r>
        <w:rPr>
          <w:rFonts w:ascii="Futura Lt BT" w:hAnsi="Futura Lt BT" w:cs="Futura Lt BT"/>
          <w:color w:val="auto"/>
        </w:rPr>
        <w:t xml:space="preserve">. Cape Town: Kagiso Education. </w:t>
      </w:r>
    </w:p>
    <w:p w:rsidR="00572A44" w:rsidRDefault="00572A44" w:rsidP="00154A36">
      <w:pPr>
        <w:pStyle w:val="Default0"/>
        <w:ind w:left="720" w:hanging="720"/>
        <w:jc w:val="both"/>
        <w:rPr>
          <w:rFonts w:ascii="Futura Lt BT" w:hAnsi="Futura Lt BT" w:cs="Futura Lt BT"/>
          <w:color w:val="auto"/>
        </w:rPr>
      </w:pPr>
      <w:r>
        <w:rPr>
          <w:rFonts w:ascii="Futura Lt BT" w:hAnsi="Futura Lt BT" w:cs="Futura Lt BT"/>
          <w:color w:val="auto"/>
        </w:rPr>
        <w:t xml:space="preserve">Rahiman, Fatima and Deborah Ewing, 2001. </w:t>
      </w:r>
      <w:r>
        <w:rPr>
          <w:rFonts w:ascii="Futura Lt BT" w:hAnsi="Futura Lt BT" w:cs="Futura Lt BT"/>
          <w:i/>
          <w:iCs/>
          <w:color w:val="auto"/>
        </w:rPr>
        <w:t xml:space="preserve">Pregnancy and HIV/AIDS: A Practical Guide. </w:t>
      </w:r>
      <w:r>
        <w:rPr>
          <w:rFonts w:ascii="Futura Lt BT" w:hAnsi="Futura Lt BT" w:cs="Futura Lt BT"/>
          <w:color w:val="auto"/>
        </w:rPr>
        <w:t xml:space="preserve">Cape Town and Johannesburg: Treatment Action Campaign and AIDS Law Project. </w:t>
      </w:r>
    </w:p>
    <w:p w:rsidR="00572A44" w:rsidRDefault="00572A44" w:rsidP="00154A36">
      <w:pPr>
        <w:pStyle w:val="Default0"/>
        <w:ind w:left="720" w:hanging="720"/>
        <w:jc w:val="both"/>
        <w:rPr>
          <w:rFonts w:ascii="Futura Lt BT" w:hAnsi="Futura Lt BT" w:cs="Futura Lt BT"/>
          <w:color w:val="auto"/>
        </w:rPr>
      </w:pPr>
      <w:r>
        <w:rPr>
          <w:rFonts w:ascii="Futura Lt BT" w:hAnsi="Futura Lt BT" w:cs="Futura Lt BT"/>
          <w:color w:val="auto"/>
        </w:rPr>
        <w:t xml:space="preserve">Sister to Sister, n.d. </w:t>
      </w:r>
      <w:r>
        <w:rPr>
          <w:rFonts w:ascii="Futura Lt BT" w:hAnsi="Futura Lt BT" w:cs="Futura Lt BT"/>
          <w:i/>
          <w:iCs/>
          <w:color w:val="auto"/>
        </w:rPr>
        <w:t>Mother to Child</w:t>
      </w:r>
      <w:r>
        <w:rPr>
          <w:rFonts w:ascii="Futura Lt BT" w:hAnsi="Futura Lt BT" w:cs="Futura Lt BT"/>
          <w:color w:val="auto"/>
        </w:rPr>
        <w:t xml:space="preserve">. Cape Town: Treatment Action Campaign. </w:t>
      </w:r>
    </w:p>
    <w:p w:rsidR="00572A44" w:rsidRDefault="00572A44" w:rsidP="00154A36">
      <w:pPr>
        <w:pStyle w:val="Default0"/>
        <w:ind w:left="720" w:hanging="720"/>
        <w:jc w:val="both"/>
        <w:rPr>
          <w:rFonts w:ascii="Futura Lt BT" w:hAnsi="Futura Lt BT" w:cs="Futura Lt BT"/>
          <w:color w:val="auto"/>
        </w:rPr>
      </w:pPr>
      <w:r>
        <w:rPr>
          <w:rFonts w:ascii="Futura Lt BT" w:hAnsi="Futura Lt BT" w:cs="Futura Lt BT"/>
          <w:color w:val="auto"/>
        </w:rPr>
        <w:t xml:space="preserve">Soul City, 2002. </w:t>
      </w:r>
      <w:r>
        <w:rPr>
          <w:rFonts w:ascii="Futura Lt BT" w:hAnsi="Futura Lt BT" w:cs="Futura Lt BT"/>
          <w:i/>
          <w:iCs/>
          <w:color w:val="auto"/>
        </w:rPr>
        <w:t>HIV and AIDS User Guide</w:t>
      </w:r>
      <w:r>
        <w:rPr>
          <w:rFonts w:ascii="Futura Lt BT" w:hAnsi="Futura Lt BT" w:cs="Futura Lt BT"/>
          <w:color w:val="auto"/>
        </w:rPr>
        <w:t xml:space="preserve">. Houghton: Soul City. </w:t>
      </w:r>
    </w:p>
    <w:p w:rsidR="00572A44" w:rsidRDefault="00572A44" w:rsidP="00154A36">
      <w:pPr>
        <w:pStyle w:val="Default0"/>
        <w:ind w:left="720" w:hanging="720"/>
        <w:jc w:val="both"/>
        <w:rPr>
          <w:rFonts w:ascii="Futura Lt BT" w:hAnsi="Futura Lt BT" w:cs="Futura Lt BT"/>
          <w:color w:val="auto"/>
        </w:rPr>
      </w:pPr>
      <w:r>
        <w:rPr>
          <w:rFonts w:ascii="Futura Lt BT" w:hAnsi="Futura Lt BT" w:cs="Futura Lt BT"/>
          <w:color w:val="auto"/>
        </w:rPr>
        <w:t xml:space="preserve">World Bank, 2004. </w:t>
      </w:r>
      <w:r>
        <w:rPr>
          <w:rFonts w:ascii="Futura Lt BT" w:hAnsi="Futura Lt BT" w:cs="Futura Lt BT"/>
          <w:i/>
          <w:iCs/>
          <w:color w:val="auto"/>
        </w:rPr>
        <w:t>Disability and HIV/AIDS: at a glance</w:t>
      </w:r>
      <w:r>
        <w:rPr>
          <w:rFonts w:ascii="Futura Lt BT" w:hAnsi="Futura Lt BT" w:cs="Futura Lt BT"/>
          <w:color w:val="auto"/>
        </w:rPr>
        <w:t xml:space="preserve">. http://cira.med.yale.edu/globalsurvey/Fact%20sheet.pdf </w:t>
      </w:r>
    </w:p>
    <w:p w:rsidR="00572A44" w:rsidRDefault="00572A44" w:rsidP="00154A36">
      <w:pPr>
        <w:jc w:val="both"/>
        <w:rPr>
          <w:rFonts w:ascii="Futura Lt BT" w:hAnsi="Futura Lt BT" w:cs="Futura Lt BT"/>
        </w:rPr>
        <w:sectPr w:rsidR="00572A44">
          <w:pgSz w:w="12240" w:h="15840"/>
          <w:pgMar w:top="1440" w:right="1800" w:bottom="1440" w:left="1800" w:header="720" w:footer="720" w:gutter="0"/>
          <w:cols w:space="720"/>
        </w:sectPr>
      </w:pP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vertAlign w:val="superscript"/>
        </w:rPr>
        <w:t xml:space="preserve">i </w:t>
      </w:r>
      <w:r>
        <w:rPr>
          <w:rFonts w:ascii="Times New Roman" w:hAnsi="Times New Roman" w:cs="Times New Roman"/>
          <w:color w:val="auto"/>
          <w:sz w:val="20"/>
          <w:szCs w:val="20"/>
        </w:rPr>
        <w:t xml:space="preserve">Granich, Reuben and Jonathan Meriman, 2001. </w:t>
      </w:r>
      <w:r>
        <w:rPr>
          <w:rFonts w:ascii="Times New Roman" w:hAnsi="Times New Roman" w:cs="Times New Roman"/>
          <w:i/>
          <w:iCs/>
          <w:color w:val="auto"/>
          <w:sz w:val="20"/>
          <w:szCs w:val="20"/>
        </w:rPr>
        <w:t xml:space="preserve">HIV, Health and Your Community: A guide for action. </w:t>
      </w:r>
      <w:r>
        <w:rPr>
          <w:rFonts w:ascii="Times New Roman" w:hAnsi="Times New Roman" w:cs="Times New Roman"/>
          <w:color w:val="auto"/>
          <w:sz w:val="20"/>
          <w:szCs w:val="20"/>
        </w:rPr>
        <w:t xml:space="preserve">Berkeley: Hesparian Foundation, p. 231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ii </w:t>
      </w:r>
      <w:r>
        <w:rPr>
          <w:rFonts w:ascii="Times New Roman" w:hAnsi="Times New Roman" w:cs="Times New Roman"/>
          <w:color w:val="auto"/>
          <w:sz w:val="20"/>
          <w:szCs w:val="20"/>
        </w:rPr>
        <w:t xml:space="preserve">Granich and Meriman, p. 229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iii </w:t>
      </w:r>
      <w:r>
        <w:rPr>
          <w:rFonts w:ascii="Times New Roman" w:hAnsi="Times New Roman" w:cs="Times New Roman"/>
          <w:color w:val="auto"/>
          <w:sz w:val="20"/>
          <w:szCs w:val="20"/>
        </w:rPr>
        <w:t xml:space="preserve">The story of Vuyo and Nandi was written by Bulelani Mvoto and Myroslava Tataryn (c 2006) and is used with permission of the authors. Photos accompanying the story were taken by Myroslava Tataryn.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iv</w:t>
      </w:r>
      <w:r>
        <w:rPr>
          <w:rFonts w:ascii="Times New Roman" w:hAnsi="Times New Roman" w:cs="Times New Roman"/>
          <w:color w:val="auto"/>
          <w:sz w:val="20"/>
          <w:szCs w:val="20"/>
        </w:rPr>
        <w:t>World Bank and Yale University, 2005. “</w:t>
      </w:r>
      <w:r>
        <w:rPr>
          <w:rFonts w:ascii="Verdana" w:hAnsi="Verdana" w:cs="Verdana"/>
          <w:color w:val="auto"/>
          <w:sz w:val="20"/>
          <w:szCs w:val="20"/>
          <w:u w:val="single"/>
        </w:rPr>
        <w:t>Disability and HIV/AIDS at a glance</w:t>
      </w:r>
      <w:r>
        <w:rPr>
          <w:rFonts w:ascii="Verdana" w:hAnsi="Verdana" w:cs="Verdana"/>
          <w:color w:val="auto"/>
          <w:sz w:val="20"/>
          <w:szCs w:val="20"/>
        </w:rPr>
        <w:t xml:space="preserve">” </w:t>
      </w:r>
      <w:r>
        <w:rPr>
          <w:rFonts w:ascii="Times New Roman" w:hAnsi="Times New Roman" w:cs="Times New Roman"/>
          <w:color w:val="auto"/>
          <w:sz w:val="20"/>
          <w:szCs w:val="20"/>
        </w:rPr>
        <w:t xml:space="preserve">Global Survey on HIV/AIDS and Disability. http://cira.med.yale.edu/globalsurvey/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v</w:t>
      </w:r>
      <w:r>
        <w:rPr>
          <w:rFonts w:ascii="Times New Roman" w:hAnsi="Times New Roman" w:cs="Times New Roman"/>
          <w:color w:val="auto"/>
          <w:sz w:val="20"/>
          <w:szCs w:val="20"/>
        </w:rPr>
        <w:t xml:space="preserve">ibid.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vi</w:t>
      </w:r>
      <w:r>
        <w:rPr>
          <w:rFonts w:ascii="Times New Roman" w:hAnsi="Times New Roman" w:cs="Times New Roman"/>
          <w:color w:val="auto"/>
          <w:sz w:val="20"/>
          <w:szCs w:val="20"/>
        </w:rPr>
        <w:t xml:space="preserve">ibid.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vii </w:t>
      </w:r>
      <w:r>
        <w:rPr>
          <w:rFonts w:ascii="Times New Roman" w:hAnsi="Times New Roman" w:cs="Times New Roman"/>
          <w:color w:val="auto"/>
          <w:sz w:val="20"/>
          <w:szCs w:val="20"/>
        </w:rPr>
        <w:t xml:space="preserve">from Glossary of Sexual Terms “Sex Stuff” © 2000-2005 Cool Nurse (http://www.coolnurse.com/sex_glossary/glossary_s.htm)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viii </w:t>
      </w:r>
      <w:r>
        <w:rPr>
          <w:rFonts w:ascii="Times New Roman" w:hAnsi="Times New Roman" w:cs="Times New Roman"/>
          <w:color w:val="auto"/>
          <w:sz w:val="20"/>
          <w:szCs w:val="20"/>
        </w:rPr>
        <w:t xml:space="preserve">from Glossary of Terms “SmarterSex.org” (http://www.smartersex.org/resources/glossary.asp)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ix </w:t>
      </w:r>
      <w:r>
        <w:rPr>
          <w:rFonts w:ascii="Times New Roman" w:hAnsi="Times New Roman" w:cs="Times New Roman"/>
          <w:color w:val="auto"/>
          <w:sz w:val="20"/>
          <w:szCs w:val="20"/>
        </w:rPr>
        <w:t xml:space="preserve">Planned Parenthood Federation of Canada. “Sexuality and Youth with Physical Disabilities” http://www.ppfc.ca/ppfc/content.asp?articleid=409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 </w:t>
      </w:r>
      <w:r>
        <w:rPr>
          <w:rFonts w:ascii="Times New Roman" w:hAnsi="Times New Roman" w:cs="Times New Roman"/>
          <w:color w:val="auto"/>
          <w:sz w:val="20"/>
          <w:szCs w:val="20"/>
        </w:rPr>
        <w:t xml:space="preserve">ibid.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xi </w:t>
      </w:r>
      <w:r>
        <w:rPr>
          <w:rFonts w:ascii="Times New Roman" w:hAnsi="Times New Roman" w:cs="Times New Roman"/>
          <w:color w:val="auto"/>
          <w:sz w:val="20"/>
          <w:szCs w:val="20"/>
        </w:rPr>
        <w:t xml:space="preserve">ibid.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xii </w:t>
      </w:r>
      <w:r>
        <w:rPr>
          <w:rFonts w:ascii="Times New Roman" w:hAnsi="Times New Roman" w:cs="Times New Roman"/>
          <w:color w:val="auto"/>
          <w:sz w:val="20"/>
          <w:szCs w:val="20"/>
        </w:rPr>
        <w:t xml:space="preserve">Image from website of World Food Programme: www.wfp.org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xiii </w:t>
      </w:r>
      <w:r>
        <w:rPr>
          <w:rFonts w:ascii="Times New Roman" w:hAnsi="Times New Roman" w:cs="Times New Roman"/>
          <w:color w:val="auto"/>
          <w:sz w:val="20"/>
          <w:szCs w:val="20"/>
        </w:rPr>
        <w:t xml:space="preserve">From Soul City’s HIV and AIDS User Guide p. 43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xiv </w:t>
      </w:r>
      <w:r>
        <w:rPr>
          <w:rFonts w:ascii="Times New Roman" w:hAnsi="Times New Roman" w:cs="Times New Roman"/>
          <w:color w:val="auto"/>
          <w:sz w:val="20"/>
          <w:szCs w:val="20"/>
        </w:rPr>
        <w:t xml:space="preserve">From Soul City’s HIV and AIDS User Guide p. 43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xv </w:t>
      </w:r>
      <w:r>
        <w:rPr>
          <w:rFonts w:ascii="Times New Roman" w:hAnsi="Times New Roman" w:cs="Times New Roman"/>
          <w:color w:val="auto"/>
          <w:sz w:val="20"/>
          <w:szCs w:val="20"/>
        </w:rPr>
        <w:t xml:space="preserve">Positive People, Project Literacy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xvi </w:t>
      </w:r>
      <w:r>
        <w:rPr>
          <w:rFonts w:ascii="Times New Roman" w:hAnsi="Times New Roman" w:cs="Times New Roman"/>
          <w:color w:val="auto"/>
          <w:sz w:val="20"/>
          <w:szCs w:val="20"/>
        </w:rPr>
        <w:t xml:space="preserve">Bogopane, Hendrietta Ipeleng, 2002. </w:t>
      </w:r>
      <w:r>
        <w:rPr>
          <w:rFonts w:ascii="Times New Roman" w:hAnsi="Times New Roman" w:cs="Times New Roman"/>
          <w:i/>
          <w:iCs/>
          <w:color w:val="auto"/>
          <w:sz w:val="20"/>
          <w:szCs w:val="20"/>
        </w:rPr>
        <w:t xml:space="preserve">South African National AIDS Council: Disability Sector Report 2000-2001. </w:t>
      </w:r>
      <w:r>
        <w:rPr>
          <w:rFonts w:ascii="Times New Roman" w:hAnsi="Times New Roman" w:cs="Times New Roman"/>
          <w:color w:val="auto"/>
          <w:sz w:val="20"/>
          <w:szCs w:val="20"/>
        </w:rPr>
        <w:t>Johannesburg: 2</w:t>
      </w:r>
      <w:r>
        <w:rPr>
          <w:rFonts w:ascii="Times New Roman" w:hAnsi="Times New Roman" w:cs="Times New Roman"/>
          <w:color w:val="auto"/>
          <w:position w:val="8"/>
          <w:sz w:val="20"/>
          <w:szCs w:val="20"/>
          <w:vertAlign w:val="superscript"/>
        </w:rPr>
        <w:t xml:space="preserve">nd </w:t>
      </w:r>
      <w:r>
        <w:rPr>
          <w:rFonts w:ascii="Times New Roman" w:hAnsi="Times New Roman" w:cs="Times New Roman"/>
          <w:color w:val="auto"/>
          <w:sz w:val="20"/>
          <w:szCs w:val="20"/>
        </w:rPr>
        <w:t xml:space="preserve">Disability Sector Summit.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xvii</w:t>
      </w:r>
      <w:r>
        <w:rPr>
          <w:rFonts w:ascii="Times New Roman" w:hAnsi="Times New Roman" w:cs="Times New Roman"/>
          <w:color w:val="auto"/>
          <w:sz w:val="20"/>
          <w:szCs w:val="20"/>
        </w:rPr>
        <w:t xml:space="preserve">World Bank and Yale University, http://cira.med.yale.edu/globalsurvey/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xviii </w:t>
      </w:r>
      <w:r>
        <w:rPr>
          <w:rFonts w:ascii="Times New Roman" w:hAnsi="Times New Roman" w:cs="Times New Roman"/>
          <w:color w:val="auto"/>
          <w:sz w:val="20"/>
          <w:szCs w:val="20"/>
        </w:rPr>
        <w:t xml:space="preserve">The following is from Soul City’s HIV and AIDS User Guide p. 44 - 43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xix </w:t>
      </w:r>
      <w:r>
        <w:rPr>
          <w:rFonts w:ascii="Times New Roman" w:hAnsi="Times New Roman" w:cs="Times New Roman"/>
          <w:color w:val="auto"/>
          <w:sz w:val="20"/>
          <w:szCs w:val="20"/>
        </w:rPr>
        <w:t xml:space="preserve">Granich and Meriman, p. 235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 </w:t>
      </w:r>
      <w:r>
        <w:rPr>
          <w:rFonts w:ascii="Times New Roman" w:hAnsi="Times New Roman" w:cs="Times New Roman"/>
          <w:color w:val="auto"/>
          <w:sz w:val="20"/>
          <w:szCs w:val="20"/>
        </w:rPr>
        <w:t xml:space="preserve">ibid, p. 230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xxi </w:t>
      </w:r>
      <w:r>
        <w:rPr>
          <w:rFonts w:ascii="Times New Roman" w:hAnsi="Times New Roman" w:cs="Times New Roman"/>
          <w:color w:val="auto"/>
          <w:sz w:val="20"/>
          <w:szCs w:val="20"/>
        </w:rPr>
        <w:t xml:space="preserve">ibid, p. 229.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xxii </w:t>
      </w:r>
      <w:r>
        <w:rPr>
          <w:rFonts w:ascii="Times New Roman" w:hAnsi="Times New Roman" w:cs="Times New Roman"/>
          <w:color w:val="auto"/>
          <w:sz w:val="20"/>
          <w:szCs w:val="20"/>
        </w:rPr>
        <w:t xml:space="preserve">ibid, p. 230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xxiii </w:t>
      </w:r>
      <w:r>
        <w:rPr>
          <w:rFonts w:ascii="Times New Roman" w:hAnsi="Times New Roman" w:cs="Times New Roman"/>
          <w:color w:val="auto"/>
          <w:sz w:val="20"/>
          <w:szCs w:val="20"/>
        </w:rPr>
        <w:t xml:space="preserve">ibid. </w:t>
      </w:r>
    </w:p>
    <w:p w:rsidR="00572A44" w:rsidRDefault="00572A44" w:rsidP="00154A36">
      <w:pPr>
        <w:pStyle w:val="Default0"/>
        <w:jc w:val="both"/>
        <w:rPr>
          <w:rFonts w:ascii="Arial" w:hAnsi="Arial" w:cs="Arial"/>
          <w:color w:val="auto"/>
          <w:sz w:val="20"/>
          <w:szCs w:val="20"/>
        </w:rPr>
      </w:pPr>
      <w:r>
        <w:rPr>
          <w:rFonts w:ascii="Times New Roman" w:hAnsi="Times New Roman" w:cs="Times New Roman"/>
          <w:color w:val="auto"/>
          <w:position w:val="8"/>
          <w:sz w:val="20"/>
          <w:szCs w:val="20"/>
          <w:vertAlign w:val="superscript"/>
        </w:rPr>
        <w:t xml:space="preserve">xxiv </w:t>
      </w:r>
      <w:r>
        <w:rPr>
          <w:rFonts w:ascii="Times New Roman" w:hAnsi="Times New Roman" w:cs="Times New Roman"/>
          <w:color w:val="auto"/>
          <w:sz w:val="20"/>
          <w:szCs w:val="20"/>
        </w:rPr>
        <w:t xml:space="preserve">Images from “HIV Testing Information” www.vpul.upenn.edu and “hiv” </w:t>
      </w:r>
      <w:r>
        <w:rPr>
          <w:rFonts w:ascii="Arial" w:hAnsi="Arial" w:cs="Arial"/>
          <w:color w:val="auto"/>
          <w:sz w:val="20"/>
          <w:szCs w:val="20"/>
        </w:rPr>
        <w:t xml:space="preserve">www.eccentrix.com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xxv </w:t>
      </w:r>
      <w:r>
        <w:rPr>
          <w:rFonts w:ascii="Times New Roman" w:hAnsi="Times New Roman" w:cs="Times New Roman"/>
          <w:color w:val="auto"/>
          <w:sz w:val="20"/>
          <w:szCs w:val="20"/>
        </w:rPr>
        <w:t xml:space="preserve">ibid p. 5 – 9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xxvi </w:t>
      </w:r>
      <w:r>
        <w:rPr>
          <w:rFonts w:ascii="Times New Roman" w:hAnsi="Times New Roman" w:cs="Times New Roman"/>
          <w:color w:val="auto"/>
          <w:sz w:val="20"/>
          <w:szCs w:val="20"/>
        </w:rPr>
        <w:t xml:space="preserve">ibid.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xxvii </w:t>
      </w:r>
      <w:r>
        <w:rPr>
          <w:rFonts w:ascii="Times New Roman" w:hAnsi="Times New Roman" w:cs="Times New Roman"/>
          <w:color w:val="auto"/>
          <w:sz w:val="20"/>
          <w:szCs w:val="20"/>
        </w:rPr>
        <w:t xml:space="preserve">ibid.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xxviii </w:t>
      </w:r>
      <w:r>
        <w:rPr>
          <w:rFonts w:ascii="Times New Roman" w:hAnsi="Times New Roman" w:cs="Times New Roman"/>
          <w:color w:val="auto"/>
          <w:sz w:val="20"/>
          <w:szCs w:val="20"/>
        </w:rPr>
        <w:t xml:space="preserve">Malan, Jaco, ed., 2003. </w:t>
      </w:r>
      <w:r>
        <w:rPr>
          <w:rFonts w:ascii="Times New Roman" w:hAnsi="Times New Roman" w:cs="Times New Roman"/>
          <w:i/>
          <w:iCs/>
          <w:color w:val="auto"/>
          <w:sz w:val="20"/>
          <w:szCs w:val="20"/>
        </w:rPr>
        <w:t>HIV in our lives</w:t>
      </w:r>
      <w:r>
        <w:rPr>
          <w:rFonts w:ascii="Times New Roman" w:hAnsi="Times New Roman" w:cs="Times New Roman"/>
          <w:color w:val="auto"/>
          <w:sz w:val="20"/>
          <w:szCs w:val="20"/>
        </w:rPr>
        <w:t xml:space="preserve">. Cape Town and Johannesburg: Treatment Action Campaign and AIDS Law Project, p. 5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xxix </w:t>
      </w:r>
      <w:r>
        <w:rPr>
          <w:rFonts w:ascii="Times New Roman" w:hAnsi="Times New Roman" w:cs="Times New Roman"/>
          <w:color w:val="auto"/>
          <w:sz w:val="20"/>
          <w:szCs w:val="20"/>
        </w:rPr>
        <w:t xml:space="preserve">ibid, p. 6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xxx </w:t>
      </w:r>
      <w:r>
        <w:rPr>
          <w:rFonts w:ascii="Times New Roman" w:hAnsi="Times New Roman" w:cs="Times New Roman"/>
          <w:color w:val="auto"/>
          <w:sz w:val="20"/>
          <w:szCs w:val="20"/>
        </w:rPr>
        <w:t xml:space="preserve">ibid, p. 7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xxxi </w:t>
      </w:r>
      <w:r>
        <w:rPr>
          <w:rFonts w:ascii="Times New Roman" w:hAnsi="Times New Roman" w:cs="Times New Roman"/>
          <w:color w:val="auto"/>
          <w:sz w:val="20"/>
          <w:szCs w:val="20"/>
        </w:rPr>
        <w:t xml:space="preserve">ibid, p. 234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xxxii </w:t>
      </w:r>
      <w:r>
        <w:rPr>
          <w:rFonts w:ascii="Times New Roman" w:hAnsi="Times New Roman" w:cs="Times New Roman"/>
          <w:color w:val="auto"/>
          <w:sz w:val="20"/>
          <w:szCs w:val="20"/>
        </w:rPr>
        <w:t xml:space="preserve">ibid, p. 234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xxxiii </w:t>
      </w:r>
      <w:r>
        <w:rPr>
          <w:rFonts w:ascii="Times New Roman" w:hAnsi="Times New Roman" w:cs="Times New Roman"/>
          <w:color w:val="auto"/>
          <w:sz w:val="20"/>
          <w:szCs w:val="20"/>
        </w:rPr>
        <w:t xml:space="preserve">Image from website of World Food Programme: www.wfp.org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xxxiv </w:t>
      </w:r>
      <w:r>
        <w:rPr>
          <w:rFonts w:ascii="Times New Roman" w:hAnsi="Times New Roman" w:cs="Times New Roman"/>
          <w:color w:val="auto"/>
          <w:sz w:val="20"/>
          <w:szCs w:val="20"/>
        </w:rPr>
        <w:t xml:space="preserve">Image from wbiste: wadias.in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xxxv </w:t>
      </w:r>
      <w:r>
        <w:rPr>
          <w:rFonts w:ascii="Times New Roman" w:hAnsi="Times New Roman" w:cs="Times New Roman"/>
          <w:color w:val="auto"/>
          <w:sz w:val="20"/>
          <w:szCs w:val="20"/>
        </w:rPr>
        <w:t xml:space="preserve">Instructions and images regarding the female condom are taken from “RipnRoll.com” (http://www.ripnroll.com/femalecondoms.htm)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xxxvi </w:t>
      </w:r>
      <w:r>
        <w:rPr>
          <w:rFonts w:ascii="Times New Roman" w:hAnsi="Times New Roman" w:cs="Times New Roman"/>
          <w:color w:val="auto"/>
          <w:sz w:val="20"/>
          <w:szCs w:val="20"/>
        </w:rPr>
        <w:t xml:space="preserve">Instructions and images regarding the male condom are taken from “Health24.com” (http://www.health24.com/sex/Great_sex_guides/1253-2487-2489,31770.asp)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10"/>
          <w:sz w:val="20"/>
          <w:szCs w:val="20"/>
          <w:vertAlign w:val="superscript"/>
        </w:rPr>
        <w:t xml:space="preserve">xxxvii </w:t>
      </w:r>
      <w:r>
        <w:rPr>
          <w:rFonts w:ascii="Times New Roman" w:hAnsi="Times New Roman" w:cs="Times New Roman"/>
          <w:color w:val="auto"/>
          <w:sz w:val="20"/>
          <w:szCs w:val="20"/>
        </w:rPr>
        <w:t xml:space="preserve">from “eTekwini Online – Using Condoms” (http://www.durban.gov.za/eThekwini/Community/health/using)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xxxviii </w:t>
      </w:r>
      <w:r>
        <w:rPr>
          <w:rFonts w:ascii="Times New Roman" w:hAnsi="Times New Roman" w:cs="Times New Roman"/>
          <w:color w:val="auto"/>
          <w:sz w:val="20"/>
          <w:szCs w:val="20"/>
        </w:rPr>
        <w:t xml:space="preserve">Granich and Meriman, p. 235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xxxix </w:t>
      </w:r>
      <w:r>
        <w:rPr>
          <w:rFonts w:ascii="Times New Roman" w:hAnsi="Times New Roman" w:cs="Times New Roman"/>
          <w:color w:val="auto"/>
          <w:sz w:val="20"/>
          <w:szCs w:val="20"/>
        </w:rPr>
        <w:t xml:space="preserve">ibid.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xl </w:t>
      </w:r>
      <w:r>
        <w:rPr>
          <w:rFonts w:ascii="Times New Roman" w:hAnsi="Times New Roman" w:cs="Times New Roman"/>
          <w:color w:val="auto"/>
          <w:sz w:val="20"/>
          <w:szCs w:val="20"/>
        </w:rPr>
        <w:t xml:space="preserve">ibid, p. 231 </w:t>
      </w:r>
    </w:p>
    <w:p w:rsidR="00572A44" w:rsidRDefault="00572A44" w:rsidP="00154A36">
      <w:pPr>
        <w:pStyle w:val="Default0"/>
        <w:jc w:val="both"/>
        <w:rPr>
          <w:rFonts w:cs="Times New Roman"/>
          <w:color w:val="auto"/>
        </w:rPr>
      </w:pPr>
      <w:r>
        <w:rPr>
          <w:rFonts w:ascii="Times New Roman" w:hAnsi="Times New Roman" w:cs="Times New Roman"/>
          <w:color w:val="auto"/>
          <w:position w:val="8"/>
          <w:sz w:val="20"/>
          <w:szCs w:val="20"/>
          <w:vertAlign w:val="superscript"/>
        </w:rPr>
        <w:t xml:space="preserve">xli </w:t>
      </w:r>
      <w:r>
        <w:rPr>
          <w:rFonts w:ascii="Times New Roman" w:hAnsi="Times New Roman" w:cs="Times New Roman"/>
          <w:color w:val="auto"/>
          <w:sz w:val="20"/>
          <w:szCs w:val="20"/>
        </w:rPr>
        <w:t xml:space="preserve">ibid, p. 231 </w:t>
      </w:r>
    </w:p>
    <w:p w:rsidR="00572A44" w:rsidRDefault="00572A44" w:rsidP="00154A36">
      <w:pPr>
        <w:jc w:val="both"/>
        <w:rPr>
          <w:rFonts w:ascii="Futura XBlk BT" w:hAnsi="Futura XBlk BT"/>
        </w:rPr>
        <w:sectPr w:rsidR="00572A44">
          <w:pgSz w:w="12240" w:h="15840"/>
          <w:pgMar w:top="1440" w:right="1800" w:bottom="1440" w:left="1800" w:header="720" w:footer="720" w:gutter="0"/>
          <w:cols w:space="720"/>
        </w:sectPr>
      </w:pP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vertAlign w:val="superscript"/>
        </w:rPr>
        <w:t xml:space="preserve">xlii </w:t>
      </w:r>
      <w:r>
        <w:rPr>
          <w:rFonts w:ascii="Times New Roman" w:hAnsi="Times New Roman" w:cs="Times New Roman"/>
          <w:color w:val="auto"/>
          <w:sz w:val="20"/>
          <w:szCs w:val="20"/>
        </w:rPr>
        <w:t xml:space="preserve">Image and text from Project Literacy, 2001. </w:t>
      </w:r>
      <w:r>
        <w:rPr>
          <w:rFonts w:ascii="Times New Roman" w:hAnsi="Times New Roman" w:cs="Times New Roman"/>
          <w:i/>
          <w:iCs/>
          <w:color w:val="auto"/>
          <w:sz w:val="20"/>
          <w:szCs w:val="20"/>
        </w:rPr>
        <w:t>Positive People: Managing HIV/AIDS in the workplace</w:t>
      </w:r>
      <w:r>
        <w:rPr>
          <w:rFonts w:ascii="Times New Roman" w:hAnsi="Times New Roman" w:cs="Times New Roman"/>
          <w:color w:val="auto"/>
          <w:sz w:val="20"/>
          <w:szCs w:val="20"/>
        </w:rPr>
        <w:t xml:space="preserve">. Cape Town: Kagiso Education, p. 40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xliii </w:t>
      </w:r>
      <w:r>
        <w:rPr>
          <w:rFonts w:ascii="Times New Roman" w:hAnsi="Times New Roman" w:cs="Times New Roman"/>
          <w:color w:val="auto"/>
          <w:sz w:val="20"/>
          <w:szCs w:val="20"/>
        </w:rPr>
        <w:t xml:space="preserve">Project Literacy, p. 42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xliv </w:t>
      </w:r>
      <w:r>
        <w:rPr>
          <w:rFonts w:ascii="Times New Roman" w:hAnsi="Times New Roman" w:cs="Times New Roman"/>
          <w:color w:val="auto"/>
          <w:sz w:val="20"/>
          <w:szCs w:val="20"/>
        </w:rPr>
        <w:t xml:space="preserve">Malan, Jaco, ed., p. 4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xlv </w:t>
      </w:r>
      <w:r>
        <w:rPr>
          <w:rFonts w:ascii="Times New Roman" w:hAnsi="Times New Roman" w:cs="Times New Roman"/>
          <w:color w:val="auto"/>
          <w:sz w:val="20"/>
          <w:szCs w:val="20"/>
        </w:rPr>
        <w:t xml:space="preserve">ibid.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xlvi </w:t>
      </w:r>
      <w:r>
        <w:rPr>
          <w:rFonts w:ascii="Times New Roman" w:hAnsi="Times New Roman" w:cs="Times New Roman"/>
          <w:color w:val="auto"/>
          <w:sz w:val="20"/>
          <w:szCs w:val="20"/>
        </w:rPr>
        <w:t xml:space="preserve">Malan, Jaco, ed., p. 5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xlvii </w:t>
      </w:r>
      <w:r>
        <w:rPr>
          <w:rFonts w:ascii="Times New Roman" w:hAnsi="Times New Roman" w:cs="Times New Roman"/>
          <w:color w:val="auto"/>
          <w:sz w:val="20"/>
          <w:szCs w:val="20"/>
        </w:rPr>
        <w:t xml:space="preserve">Project Literacy, pg. 42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xlviii </w:t>
      </w:r>
      <w:r>
        <w:rPr>
          <w:rFonts w:ascii="Times New Roman" w:hAnsi="Times New Roman" w:cs="Times New Roman"/>
          <w:color w:val="auto"/>
          <w:sz w:val="20"/>
          <w:szCs w:val="20"/>
        </w:rPr>
        <w:t xml:space="preserve">Image from Project Literacy, pg. 66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xlix </w:t>
      </w:r>
      <w:r>
        <w:rPr>
          <w:rFonts w:ascii="Times New Roman" w:hAnsi="Times New Roman" w:cs="Times New Roman"/>
          <w:color w:val="auto"/>
          <w:sz w:val="20"/>
          <w:szCs w:val="20"/>
        </w:rPr>
        <w:t xml:space="preserve">Granich and Meriman, p. 233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 l </w:t>
      </w:r>
      <w:r>
        <w:rPr>
          <w:rFonts w:ascii="Times New Roman" w:hAnsi="Times New Roman" w:cs="Times New Roman"/>
          <w:color w:val="auto"/>
          <w:sz w:val="20"/>
          <w:szCs w:val="20"/>
        </w:rPr>
        <w:t xml:space="preserve">Malan, Jaco, ed., p. 43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li </w:t>
      </w:r>
      <w:r>
        <w:rPr>
          <w:rFonts w:ascii="Times New Roman" w:hAnsi="Times New Roman" w:cs="Times New Roman"/>
          <w:color w:val="auto"/>
          <w:sz w:val="20"/>
          <w:szCs w:val="20"/>
        </w:rPr>
        <w:t xml:space="preserve">From Malan, Jaco, ed., Malan, Jaco, ed., p. 1 - 2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lii </w:t>
      </w:r>
      <w:r>
        <w:rPr>
          <w:rFonts w:ascii="Times New Roman" w:hAnsi="Times New Roman" w:cs="Times New Roman"/>
          <w:color w:val="auto"/>
          <w:sz w:val="20"/>
          <w:szCs w:val="20"/>
        </w:rPr>
        <w:t xml:space="preserve">ibid.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liii </w:t>
      </w:r>
      <w:r>
        <w:rPr>
          <w:rFonts w:ascii="Times New Roman" w:hAnsi="Times New Roman" w:cs="Times New Roman"/>
          <w:color w:val="auto"/>
          <w:sz w:val="20"/>
          <w:szCs w:val="20"/>
        </w:rPr>
        <w:t xml:space="preserve">Image from website of World Food Programme: www.wfp.org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liv </w:t>
      </w:r>
      <w:r>
        <w:rPr>
          <w:rFonts w:ascii="Times New Roman" w:hAnsi="Times New Roman" w:cs="Times New Roman"/>
          <w:color w:val="auto"/>
          <w:sz w:val="20"/>
          <w:szCs w:val="20"/>
        </w:rPr>
        <w:t xml:space="preserve">ibid., p. 4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lv </w:t>
      </w:r>
      <w:r>
        <w:rPr>
          <w:rFonts w:ascii="Times New Roman" w:hAnsi="Times New Roman" w:cs="Times New Roman"/>
          <w:color w:val="auto"/>
          <w:sz w:val="20"/>
          <w:szCs w:val="20"/>
        </w:rPr>
        <w:t xml:space="preserve">ibid., p. 5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lvi </w:t>
      </w:r>
      <w:r>
        <w:rPr>
          <w:rFonts w:ascii="Times New Roman" w:hAnsi="Times New Roman" w:cs="Times New Roman"/>
          <w:color w:val="auto"/>
          <w:sz w:val="20"/>
          <w:szCs w:val="20"/>
        </w:rPr>
        <w:t xml:space="preserve">ibid., p. 6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lvii </w:t>
      </w:r>
      <w:r>
        <w:rPr>
          <w:rFonts w:ascii="Times New Roman" w:hAnsi="Times New Roman" w:cs="Times New Roman"/>
          <w:color w:val="auto"/>
          <w:sz w:val="20"/>
          <w:szCs w:val="20"/>
        </w:rPr>
        <w:t xml:space="preserve">ibid., p. 62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lviii </w:t>
      </w:r>
      <w:r>
        <w:rPr>
          <w:rFonts w:ascii="Times New Roman" w:hAnsi="Times New Roman" w:cs="Times New Roman"/>
          <w:color w:val="auto"/>
          <w:sz w:val="20"/>
          <w:szCs w:val="20"/>
        </w:rPr>
        <w:t xml:space="preserve">ibid., p. 62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lix </w:t>
      </w:r>
      <w:r>
        <w:rPr>
          <w:rFonts w:ascii="Times New Roman" w:hAnsi="Times New Roman" w:cs="Times New Roman"/>
          <w:color w:val="auto"/>
          <w:sz w:val="20"/>
          <w:szCs w:val="20"/>
        </w:rPr>
        <w:t xml:space="preserve">ibid., p. 63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lx </w:t>
      </w:r>
      <w:r>
        <w:rPr>
          <w:rFonts w:ascii="Times New Roman" w:hAnsi="Times New Roman" w:cs="Times New Roman"/>
          <w:color w:val="auto"/>
          <w:sz w:val="20"/>
          <w:szCs w:val="20"/>
        </w:rPr>
        <w:t xml:space="preserve">From the Cambridge Advanced Learner's Dictionary, © Cambridge University Press 2006 (http://dictionary.cambridge.org/define.asp?key=78147&amp;dict=CALD)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lxi </w:t>
      </w:r>
      <w:r>
        <w:rPr>
          <w:rFonts w:ascii="Times New Roman" w:hAnsi="Times New Roman" w:cs="Times New Roman"/>
          <w:color w:val="auto"/>
          <w:sz w:val="20"/>
          <w:szCs w:val="20"/>
        </w:rPr>
        <w:t>from “Glossary” Copyright 2002 Institute for Cultural Partnerships (http://www.culturalpartnerships.org/productspubs/glossary.asp)</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lxii From Southern Africa HIV and AIDS Information Dissemination Service (http://www.safaids.org.zw/viewinfo.cfm?id=47&amp;linkid=4&amp;siteid=1)</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lxiii </w:t>
      </w:r>
      <w:r>
        <w:rPr>
          <w:rFonts w:ascii="Times New Roman" w:hAnsi="Times New Roman" w:cs="Times New Roman"/>
          <w:color w:val="auto"/>
          <w:sz w:val="20"/>
          <w:szCs w:val="20"/>
        </w:rPr>
        <w:t xml:space="preserve">Project Literacy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lxiv </w:t>
      </w:r>
      <w:r>
        <w:rPr>
          <w:rFonts w:ascii="Times New Roman" w:hAnsi="Times New Roman" w:cs="Times New Roman"/>
          <w:color w:val="auto"/>
          <w:sz w:val="20"/>
          <w:szCs w:val="20"/>
        </w:rPr>
        <w:t xml:space="preserve">Project Literacy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lxv </w:t>
      </w:r>
      <w:r>
        <w:rPr>
          <w:rFonts w:ascii="Times New Roman" w:hAnsi="Times New Roman" w:cs="Times New Roman"/>
          <w:color w:val="auto"/>
          <w:sz w:val="20"/>
          <w:szCs w:val="20"/>
        </w:rPr>
        <w:t xml:space="preserve">Sister to Sister, n.d. </w:t>
      </w:r>
      <w:r>
        <w:rPr>
          <w:rFonts w:ascii="Times New Roman" w:hAnsi="Times New Roman" w:cs="Times New Roman"/>
          <w:i/>
          <w:iCs/>
          <w:color w:val="auto"/>
          <w:sz w:val="20"/>
          <w:szCs w:val="20"/>
        </w:rPr>
        <w:t>Mother to Child</w:t>
      </w:r>
      <w:r>
        <w:rPr>
          <w:rFonts w:ascii="Times New Roman" w:hAnsi="Times New Roman" w:cs="Times New Roman"/>
          <w:color w:val="auto"/>
          <w:sz w:val="20"/>
          <w:szCs w:val="20"/>
        </w:rPr>
        <w:t xml:space="preserve">. Cape Town: Treatment Action Campaign, p. 2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lxvi </w:t>
      </w:r>
      <w:r>
        <w:rPr>
          <w:rFonts w:ascii="Times New Roman" w:hAnsi="Times New Roman" w:cs="Times New Roman"/>
          <w:color w:val="auto"/>
          <w:sz w:val="20"/>
          <w:szCs w:val="20"/>
        </w:rPr>
        <w:t xml:space="preserve">following from Rahiman, Fatima and Deborah Ewing, 2001. </w:t>
      </w:r>
      <w:r>
        <w:rPr>
          <w:rFonts w:ascii="Times New Roman" w:hAnsi="Times New Roman" w:cs="Times New Roman"/>
          <w:i/>
          <w:iCs/>
          <w:color w:val="auto"/>
          <w:sz w:val="20"/>
          <w:szCs w:val="20"/>
        </w:rPr>
        <w:t xml:space="preserve">Pregnancy and HIV/AIDS: A Practical Guide. </w:t>
      </w:r>
      <w:r>
        <w:rPr>
          <w:rFonts w:ascii="Times New Roman" w:hAnsi="Times New Roman" w:cs="Times New Roman"/>
          <w:color w:val="auto"/>
          <w:sz w:val="20"/>
          <w:szCs w:val="20"/>
        </w:rPr>
        <w:t xml:space="preserve">Cape Town and Johannesburg: Treatment Action Campaign and AIDS Law Project, p. 11 – 14.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lxvii </w:t>
      </w:r>
      <w:r>
        <w:rPr>
          <w:rFonts w:ascii="Times New Roman" w:hAnsi="Times New Roman" w:cs="Times New Roman"/>
          <w:color w:val="auto"/>
          <w:sz w:val="20"/>
          <w:szCs w:val="20"/>
        </w:rPr>
        <w:t xml:space="preserve">from “News Release” © Wikipedia 2006 (http://en.wikipedia.org/wiki/Press_release)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lxviii </w:t>
      </w:r>
      <w:r>
        <w:rPr>
          <w:rFonts w:ascii="Times New Roman" w:hAnsi="Times New Roman" w:cs="Times New Roman"/>
          <w:color w:val="auto"/>
          <w:sz w:val="20"/>
          <w:szCs w:val="20"/>
        </w:rPr>
        <w:t xml:space="preserve">Soul City, 2002. </w:t>
      </w:r>
      <w:r>
        <w:rPr>
          <w:rFonts w:ascii="Times New Roman" w:hAnsi="Times New Roman" w:cs="Times New Roman"/>
          <w:i/>
          <w:iCs/>
          <w:color w:val="auto"/>
          <w:sz w:val="20"/>
          <w:szCs w:val="20"/>
        </w:rPr>
        <w:t>HIV and AIDS User Guide</w:t>
      </w:r>
      <w:r>
        <w:rPr>
          <w:rFonts w:ascii="Times New Roman" w:hAnsi="Times New Roman" w:cs="Times New Roman"/>
          <w:color w:val="auto"/>
          <w:sz w:val="20"/>
          <w:szCs w:val="20"/>
        </w:rPr>
        <w:t xml:space="preserve">. Houghton: Soul City, p. 46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lxix </w:t>
      </w:r>
      <w:r>
        <w:rPr>
          <w:rFonts w:ascii="Times New Roman" w:hAnsi="Times New Roman" w:cs="Times New Roman"/>
          <w:color w:val="auto"/>
          <w:sz w:val="20"/>
          <w:szCs w:val="20"/>
        </w:rPr>
        <w:t xml:space="preserve">Granich and Meriman, p. 126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lxx </w:t>
      </w:r>
      <w:r>
        <w:rPr>
          <w:rFonts w:ascii="Times New Roman" w:hAnsi="Times New Roman" w:cs="Times New Roman"/>
          <w:color w:val="auto"/>
          <w:sz w:val="20"/>
          <w:szCs w:val="20"/>
        </w:rPr>
        <w:t xml:space="preserve">ibid, p. 128; image from p. 130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lxxi </w:t>
      </w:r>
      <w:r>
        <w:rPr>
          <w:rFonts w:ascii="Times New Roman" w:hAnsi="Times New Roman" w:cs="Times New Roman"/>
          <w:color w:val="auto"/>
          <w:sz w:val="20"/>
          <w:szCs w:val="20"/>
        </w:rPr>
        <w:t xml:space="preserve">ibid, p. 133-134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lxxii </w:t>
      </w:r>
      <w:r>
        <w:rPr>
          <w:rFonts w:ascii="Times New Roman" w:hAnsi="Times New Roman" w:cs="Times New Roman"/>
          <w:color w:val="auto"/>
          <w:sz w:val="20"/>
          <w:szCs w:val="20"/>
        </w:rPr>
        <w:t>from SAfAIDS, Issue 61, September 2004 (</w:t>
      </w:r>
      <w:r>
        <w:rPr>
          <w:rFonts w:ascii="Times New Roman" w:hAnsi="Times New Roman" w:cs="Times New Roman"/>
          <w:color w:val="auto"/>
          <w:position w:val="8"/>
          <w:sz w:val="20"/>
          <w:szCs w:val="20"/>
          <w:vertAlign w:val="superscript"/>
        </w:rPr>
        <w:t>www.safaids.org.zw</w:t>
      </w:r>
      <w:r>
        <w:rPr>
          <w:rFonts w:ascii="Times New Roman" w:hAnsi="Times New Roman" w:cs="Times New Roman"/>
          <w:color w:val="auto"/>
          <w:sz w:val="20"/>
          <w:szCs w:val="20"/>
        </w:rPr>
        <w:t xml:space="preserve">)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lxxiii </w:t>
      </w:r>
      <w:r>
        <w:rPr>
          <w:rFonts w:ascii="Times New Roman" w:hAnsi="Times New Roman" w:cs="Times New Roman"/>
          <w:color w:val="auto"/>
          <w:sz w:val="20"/>
          <w:szCs w:val="20"/>
        </w:rPr>
        <w:t xml:space="preserve">Cockburn, Annette, 2002. </w:t>
      </w:r>
      <w:r>
        <w:rPr>
          <w:rFonts w:ascii="Times New Roman" w:hAnsi="Times New Roman" w:cs="Times New Roman"/>
          <w:i/>
          <w:iCs/>
          <w:color w:val="auto"/>
          <w:sz w:val="20"/>
          <w:szCs w:val="20"/>
        </w:rPr>
        <w:t>Advocacy Training Manual</w:t>
      </w:r>
      <w:r>
        <w:rPr>
          <w:rFonts w:ascii="Times New Roman" w:hAnsi="Times New Roman" w:cs="Times New Roman"/>
          <w:color w:val="auto"/>
          <w:sz w:val="20"/>
          <w:szCs w:val="20"/>
        </w:rPr>
        <w:t xml:space="preserve">. Cape Town: Disabled People South Africa, p. 47 - 54 </w:t>
      </w:r>
    </w:p>
    <w:p w:rsidR="00572A44" w:rsidRDefault="00572A44" w:rsidP="00154A36">
      <w:pPr>
        <w:pStyle w:val="Default0"/>
        <w:jc w:val="both"/>
        <w:rPr>
          <w:rFonts w:ascii="Times New Roman" w:hAnsi="Times New Roman" w:cs="Times New Roman"/>
          <w:color w:val="auto"/>
          <w:sz w:val="20"/>
          <w:szCs w:val="20"/>
        </w:rPr>
      </w:pPr>
      <w:r>
        <w:rPr>
          <w:rFonts w:ascii="Times New Roman" w:hAnsi="Times New Roman" w:cs="Times New Roman"/>
          <w:color w:val="auto"/>
          <w:position w:val="8"/>
          <w:sz w:val="20"/>
          <w:szCs w:val="20"/>
          <w:vertAlign w:val="superscript"/>
        </w:rPr>
        <w:t xml:space="preserve">lxxiv </w:t>
      </w:r>
      <w:r>
        <w:rPr>
          <w:rFonts w:ascii="Times New Roman" w:hAnsi="Times New Roman" w:cs="Times New Roman"/>
          <w:color w:val="auto"/>
          <w:sz w:val="20"/>
          <w:szCs w:val="20"/>
        </w:rPr>
        <w:t xml:space="preserve">Oku kukhutshwe ezindabeni kuthathwe kwi-website ye- MSF yofikelelo kwiphulo lwamayeza ayimfuneko. </w:t>
      </w:r>
    </w:p>
    <w:p w:rsidR="00572A44" w:rsidRDefault="00572A44" w:rsidP="00154A36">
      <w:pPr>
        <w:pStyle w:val="Default0"/>
        <w:jc w:val="both"/>
        <w:rPr>
          <w:rFonts w:cs="Times New Roman"/>
          <w:color w:val="auto"/>
        </w:rPr>
      </w:pPr>
      <w:r>
        <w:rPr>
          <w:rFonts w:ascii="Times New Roman" w:hAnsi="Times New Roman" w:cs="Times New Roman"/>
          <w:color w:val="auto"/>
          <w:sz w:val="20"/>
          <w:szCs w:val="20"/>
        </w:rPr>
        <w:t xml:space="preserve">Iifoto ezikule ncwadi  zithathwe ngu-Myroslava Tataryn, Bulelani Mvotho no-Gillian Burrows. Zithathwe ngexa locweyo, iintlanganiso nemisitho eyahlukeneyo ye-DPSA eyayibanjwe eNtshonaKoloni ngo-2005. </w:t>
      </w:r>
    </w:p>
    <w:p w:rsidR="00572A44" w:rsidRDefault="00572A44" w:rsidP="00154A36">
      <w:pPr>
        <w:jc w:val="both"/>
      </w:pPr>
    </w:p>
    <w:sectPr w:rsidR="00572A44" w:rsidSect="000407DE">
      <w:footerReference w:type="even" r:id="rId64"/>
      <w:footerReference w:type="default" r:id="rId65"/>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2A44" w:rsidRDefault="00572A44">
      <w:r>
        <w:separator/>
      </w:r>
    </w:p>
  </w:endnote>
  <w:endnote w:type="continuationSeparator" w:id="0">
    <w:p w:rsidR="00572A44" w:rsidRDefault="00572A4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AFF" w:usb1="C000605B" w:usb2="00000029" w:usb3="00000000" w:csb0="000101FF" w:csb1="00000000"/>
  </w:font>
  <w:font w:name="Futura Lt BT">
    <w:altName w:val="Century Gothic"/>
    <w:panose1 w:val="00000000000000000000"/>
    <w:charset w:val="00"/>
    <w:family w:val="swiss"/>
    <w:notTrueType/>
    <w:pitch w:val="variable"/>
    <w:sig w:usb0="00000003" w:usb1="00000000" w:usb2="00000000" w:usb3="00000000" w:csb0="00000001" w:csb1="00000000"/>
  </w:font>
  <w:font w:name="Futura XBlk BT">
    <w:altName w:val="Arial"/>
    <w:panose1 w:val="00000000000000000000"/>
    <w:charset w:val="00"/>
    <w:family w:val="swiss"/>
    <w:notTrueType/>
    <w:pitch w:val="default"/>
    <w:sig w:usb0="00000003" w:usb1="00000000" w:usb2="00000000" w:usb3="00000000" w:csb0="00000001" w:csb1="00000000"/>
  </w:font>
  <w:font w:name="Futura Hv BT">
    <w:altName w:val="Arial"/>
    <w:panose1 w:val="00000000000000000000"/>
    <w:charset w:val="00"/>
    <w:family w:val="swiss"/>
    <w:notTrueType/>
    <w:pitch w:val="default"/>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MS Mincho">
    <w:altName w:val="?l?r ??fc"/>
    <w:panose1 w:val="02020609040205080304"/>
    <w:charset w:val="80"/>
    <w:family w:val="modern"/>
    <w:pitch w:val="fixed"/>
    <w:sig w:usb0="E00002FF" w:usb1="6AC7FDFB" w:usb2="00000012" w:usb3="00000000" w:csb0="0002009F" w:csb1="00000000"/>
  </w:font>
  <w:font w:name="MS Gothic">
    <w:altName w:val="?l?r ?S?V?b?N"/>
    <w:panose1 w:val="020B0609070205080204"/>
    <w:charset w:val="80"/>
    <w:family w:val="modern"/>
    <w:pitch w:val="fixed"/>
    <w:sig w:usb0="E00002FF" w:usb1="6AC7FDFB" w:usb2="00000012" w:usb3="00000000" w:csb0="0002009F" w:csb1="00000000"/>
  </w:font>
  <w:font w:name="Futura Bk BT">
    <w:altName w:val="Arial"/>
    <w:panose1 w:val="00000000000000000000"/>
    <w:charset w:val="00"/>
    <w:family w:val="swiss"/>
    <w:notTrueType/>
    <w:pitch w:val="default"/>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Futura XBlkCnIt BT">
    <w:altName w:val="Arial"/>
    <w:panose1 w:val="00000000000000000000"/>
    <w:charset w:val="00"/>
    <w:family w:val="swiss"/>
    <w:notTrueType/>
    <w:pitch w:val="default"/>
    <w:sig w:usb0="00000003" w:usb1="00000000" w:usb2="00000000" w:usb3="00000000" w:csb0="00000001" w:csb1="00000000"/>
  </w:font>
  <w:font w:name="Futura MdCn BT">
    <w:altName w:val="Arial"/>
    <w:panose1 w:val="00000000000000000000"/>
    <w:charset w:val="00"/>
    <w:family w:val="swiss"/>
    <w:notTrueType/>
    <w:pitch w:val="default"/>
    <w:sig w:usb0="00000003" w:usb1="00000000" w:usb2="00000000" w:usb3="00000000" w:csb0="00000001" w:csb1="00000000"/>
  </w:font>
  <w:font w:name="Futura LtCn BT">
    <w:altName w:val="Arial"/>
    <w:panose1 w:val="00000000000000000000"/>
    <w:charset w:val="00"/>
    <w:family w:val="swiss"/>
    <w:notTrueType/>
    <w:pitch w:val="default"/>
    <w:sig w:usb0="00000003" w:usb1="00000000" w:usb2="00000000" w:usb3="00000000" w:csb0="00000001" w:csb1="00000000"/>
  </w:font>
  <w:font w:name="Futura Md BT">
    <w:altName w:val="Arial"/>
    <w:panose1 w:val="00000000000000000000"/>
    <w:charset w:val="00"/>
    <w:family w:val="swiss"/>
    <w:notTrueType/>
    <w:pitch w:val="default"/>
    <w:sig w:usb0="00000003" w:usb1="00000000" w:usb2="00000000" w:usb3="00000000" w:csb0="00000001" w:csb1="00000000"/>
  </w:font>
  <w:font w:name="Futura Light Condensed">
    <w:altName w:val="Arial"/>
    <w:panose1 w:val="00000000000000000000"/>
    <w:charset w:val="00"/>
    <w:family w:val="swiss"/>
    <w:notTrueType/>
    <w:pitch w:val="default"/>
    <w:sig w:usb0="00000003" w:usb1="00000000" w:usb2="00000000" w:usb3="00000000" w:csb0="00000001" w:csb1="00000000"/>
  </w:font>
  <w:font w:name="Futura XBlkCn BT">
    <w:altName w:val="Arial"/>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Gill Sans Ultra Bold">
    <w:panose1 w:val="020B0A02020104020203"/>
    <w:charset w:val="00"/>
    <w:family w:val="swiss"/>
    <w:pitch w:val="variable"/>
    <w:sig w:usb0="00000007" w:usb1="00000000" w:usb2="00000000" w:usb3="00000000" w:csb0="00000003" w:csb1="00000000"/>
  </w:font>
  <w:font w:name="Gill Sans MT">
    <w:panose1 w:val="020B0502020104020203"/>
    <w:charset w:val="00"/>
    <w:family w:val="swiss"/>
    <w:pitch w:val="variable"/>
    <w:sig w:usb0="00000007" w:usb1="00000000" w:usb2="00000000" w:usb3="00000000" w:csb0="00000003" w:csb1="00000000"/>
  </w:font>
  <w:font w:name="FuturaTEE">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A44" w:rsidRDefault="00572A44" w:rsidP="00A6045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72A44" w:rsidRDefault="00572A44" w:rsidP="00243AD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A44" w:rsidRDefault="00572A44" w:rsidP="00A6045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rsidR="00572A44" w:rsidRDefault="00572A44" w:rsidP="00243AD0">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2A44" w:rsidRDefault="00572A44">
      <w:r>
        <w:separator/>
      </w:r>
    </w:p>
  </w:footnote>
  <w:footnote w:type="continuationSeparator" w:id="0">
    <w:p w:rsidR="00572A44" w:rsidRDefault="00572A4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0F01DD0"/>
    <w:multiLevelType w:val="hybridMultilevel"/>
    <w:tmpl w:val="F5063FED"/>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8B0E43EF"/>
    <w:multiLevelType w:val="hybridMultilevel"/>
    <w:tmpl w:val="9AE2147F"/>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8C2BB37A"/>
    <w:multiLevelType w:val="hybridMultilevel"/>
    <w:tmpl w:val="C82BE8C7"/>
    <w:lvl w:ilvl="0" w:tplc="FFFFFFFF">
      <w:start w:val="1"/>
      <w:numFmt w:val="decimal"/>
      <w:lvlText w:val=""/>
      <w:lvlJc w:val="left"/>
      <w:rPr>
        <w:rFonts w:cs="Times New Roman"/>
      </w:rPr>
    </w:lvl>
    <w:lvl w:ilvl="1" w:tplc="FFFFFFFF">
      <w:start w:val="1"/>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8D04A668"/>
    <w:multiLevelType w:val="hybridMultilevel"/>
    <w:tmpl w:val="3371E6DE"/>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8F5E22D7"/>
    <w:multiLevelType w:val="hybridMultilevel"/>
    <w:tmpl w:val="6BFEC5C9"/>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99F9FCDE"/>
    <w:multiLevelType w:val="hybridMultilevel"/>
    <w:tmpl w:val="28E71F7A"/>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9BB9FEBE"/>
    <w:multiLevelType w:val="hybridMultilevel"/>
    <w:tmpl w:val="7EC11F85"/>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9E4C183C"/>
    <w:multiLevelType w:val="hybridMultilevel"/>
    <w:tmpl w:val="4CABCAB2"/>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A7C8F25C"/>
    <w:multiLevelType w:val="hybridMultilevel"/>
    <w:tmpl w:val="F5B36882"/>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nsid w:val="AC246930"/>
    <w:multiLevelType w:val="hybridMultilevel"/>
    <w:tmpl w:val="C360E7BA"/>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nsid w:val="B5550CF6"/>
    <w:multiLevelType w:val="hybridMultilevel"/>
    <w:tmpl w:val="1D10374A"/>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nsid w:val="B57706B5"/>
    <w:multiLevelType w:val="hybridMultilevel"/>
    <w:tmpl w:val="6CAD7361"/>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nsid w:val="B7524EAA"/>
    <w:multiLevelType w:val="hybridMultilevel"/>
    <w:tmpl w:val="F1CA2D3C"/>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nsid w:val="B7AE1AA4"/>
    <w:multiLevelType w:val="hybridMultilevel"/>
    <w:tmpl w:val="E2FB5890"/>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nsid w:val="B9C0B88F"/>
    <w:multiLevelType w:val="hybridMultilevel"/>
    <w:tmpl w:val="08A834D5"/>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nsid w:val="BF96271D"/>
    <w:multiLevelType w:val="hybridMultilevel"/>
    <w:tmpl w:val="7F223A79"/>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nsid w:val="C1F0FDAF"/>
    <w:multiLevelType w:val="hybridMultilevel"/>
    <w:tmpl w:val="191B7485"/>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nsid w:val="C24FCD1B"/>
    <w:multiLevelType w:val="hybridMultilevel"/>
    <w:tmpl w:val="D6F9A90C"/>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8">
    <w:nsid w:val="C43CA19B"/>
    <w:multiLevelType w:val="hybridMultilevel"/>
    <w:tmpl w:val="13B109CD"/>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nsid w:val="C67FC850"/>
    <w:multiLevelType w:val="hybridMultilevel"/>
    <w:tmpl w:val="1CA91B92"/>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nsid w:val="CA4D0229"/>
    <w:multiLevelType w:val="hybridMultilevel"/>
    <w:tmpl w:val="C089503B"/>
    <w:lvl w:ilvl="0" w:tplc="FFFFFFFF">
      <w:start w:val="1"/>
      <w:numFmt w:val="decimal"/>
      <w:lvlText w:val=""/>
      <w:lvlJc w:val="left"/>
      <w:rPr>
        <w:rFonts w:cs="Times New Roman"/>
      </w:rPr>
    </w:lvl>
    <w:lvl w:ilvl="1" w:tplc="FFFFFFFF">
      <w:start w:val="1"/>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1">
    <w:nsid w:val="CABCF639"/>
    <w:multiLevelType w:val="hybridMultilevel"/>
    <w:tmpl w:val="44A3774D"/>
    <w:lvl w:ilvl="0" w:tplc="FFFFFFFF">
      <w:start w:val="1"/>
      <w:numFmt w:val="decimal"/>
      <w:lvlText w:val=""/>
      <w:lvlJc w:val="left"/>
      <w:rPr>
        <w:rFonts w:cs="Times New Roman"/>
      </w:rPr>
    </w:lvl>
    <w:lvl w:ilvl="1" w:tplc="FFFFFFFF">
      <w:start w:val="1"/>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2">
    <w:nsid w:val="D7A701EE"/>
    <w:multiLevelType w:val="hybridMultilevel"/>
    <w:tmpl w:val="4D23C8CC"/>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3">
    <w:nsid w:val="DACEAD08"/>
    <w:multiLevelType w:val="hybridMultilevel"/>
    <w:tmpl w:val="17778F22"/>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4">
    <w:nsid w:val="DD351530"/>
    <w:multiLevelType w:val="hybridMultilevel"/>
    <w:tmpl w:val="23C99311"/>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5">
    <w:nsid w:val="DEF8772E"/>
    <w:multiLevelType w:val="hybridMultilevel"/>
    <w:tmpl w:val="AAE9714B"/>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6">
    <w:nsid w:val="DF15AB76"/>
    <w:multiLevelType w:val="hybridMultilevel"/>
    <w:tmpl w:val="4A091E6B"/>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7">
    <w:nsid w:val="E2C66696"/>
    <w:multiLevelType w:val="hybridMultilevel"/>
    <w:tmpl w:val="59576FAA"/>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8">
    <w:nsid w:val="E38D9126"/>
    <w:multiLevelType w:val="hybridMultilevel"/>
    <w:tmpl w:val="AF2B6726"/>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9">
    <w:nsid w:val="E636CE2F"/>
    <w:multiLevelType w:val="hybridMultilevel"/>
    <w:tmpl w:val="87B995E2"/>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0">
    <w:nsid w:val="E82F13CF"/>
    <w:multiLevelType w:val="hybridMultilevel"/>
    <w:tmpl w:val="A430ABB7"/>
    <w:lvl w:ilvl="0" w:tplc="FFFFFFFF">
      <w:start w:val="1"/>
      <w:numFmt w:val="decimal"/>
      <w:lvlText w:val=""/>
      <w:lvlJc w:val="left"/>
      <w:rPr>
        <w:rFonts w:cs="Times New Roman"/>
      </w:rPr>
    </w:lvl>
    <w:lvl w:ilvl="1" w:tplc="FFFFFFFF">
      <w:start w:val="1"/>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1">
    <w:nsid w:val="E910A791"/>
    <w:multiLevelType w:val="hybridMultilevel"/>
    <w:tmpl w:val="3DCCF768"/>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2">
    <w:nsid w:val="E9FE0A89"/>
    <w:multiLevelType w:val="hybridMultilevel"/>
    <w:tmpl w:val="CA09A479"/>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3">
    <w:nsid w:val="EC5B85F7"/>
    <w:multiLevelType w:val="hybridMultilevel"/>
    <w:tmpl w:val="906E2EAA"/>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4">
    <w:nsid w:val="F43FA8A9"/>
    <w:multiLevelType w:val="hybridMultilevel"/>
    <w:tmpl w:val="29C59879"/>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5">
    <w:nsid w:val="F8937490"/>
    <w:multiLevelType w:val="hybridMultilevel"/>
    <w:tmpl w:val="17738711"/>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6">
    <w:nsid w:val="FCD2A15A"/>
    <w:multiLevelType w:val="hybridMultilevel"/>
    <w:tmpl w:val="37EF8A92"/>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7">
    <w:nsid w:val="FE3AB631"/>
    <w:multiLevelType w:val="hybridMultilevel"/>
    <w:tmpl w:val="BB1A6471"/>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8">
    <w:nsid w:val="FFFFFF83"/>
    <w:multiLevelType w:val="singleLevel"/>
    <w:tmpl w:val="1FB489DA"/>
    <w:lvl w:ilvl="0">
      <w:start w:val="1"/>
      <w:numFmt w:val="bullet"/>
      <w:lvlText w:val=""/>
      <w:lvlJc w:val="left"/>
      <w:pPr>
        <w:tabs>
          <w:tab w:val="num" w:pos="643"/>
        </w:tabs>
        <w:ind w:left="643" w:hanging="360"/>
      </w:pPr>
      <w:rPr>
        <w:rFonts w:ascii="Symbol" w:hAnsi="Symbol" w:hint="default"/>
      </w:rPr>
    </w:lvl>
  </w:abstractNum>
  <w:abstractNum w:abstractNumId="39">
    <w:nsid w:val="FFFFFF89"/>
    <w:multiLevelType w:val="singleLevel"/>
    <w:tmpl w:val="8D0A3A04"/>
    <w:lvl w:ilvl="0">
      <w:start w:val="1"/>
      <w:numFmt w:val="bullet"/>
      <w:lvlText w:val=""/>
      <w:lvlJc w:val="left"/>
      <w:pPr>
        <w:tabs>
          <w:tab w:val="num" w:pos="360"/>
        </w:tabs>
        <w:ind w:left="360" w:hanging="360"/>
      </w:pPr>
      <w:rPr>
        <w:rFonts w:ascii="Symbol" w:hAnsi="Symbol" w:hint="default"/>
      </w:rPr>
    </w:lvl>
  </w:abstractNum>
  <w:abstractNum w:abstractNumId="40">
    <w:nsid w:val="020FC168"/>
    <w:multiLevelType w:val="hybridMultilevel"/>
    <w:tmpl w:val="293C66A0"/>
    <w:lvl w:ilvl="0" w:tplc="FFFFFFFF">
      <w:start w:val="1"/>
      <w:numFmt w:val="decimal"/>
      <w:lvlText w:val=""/>
      <w:lvlJc w:val="left"/>
      <w:rPr>
        <w:rFonts w:cs="Times New Roman"/>
      </w:rPr>
    </w:lvl>
    <w:lvl w:ilvl="1" w:tplc="FFFFFFFF">
      <w:start w:val="1"/>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1">
    <w:nsid w:val="020FCE71"/>
    <w:multiLevelType w:val="hybridMultilevel"/>
    <w:tmpl w:val="8F49B1A3"/>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2">
    <w:nsid w:val="02ADF8C5"/>
    <w:multiLevelType w:val="hybridMultilevel"/>
    <w:tmpl w:val="AB4760A9"/>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3">
    <w:nsid w:val="03A2D4AE"/>
    <w:multiLevelType w:val="hybridMultilevel"/>
    <w:tmpl w:val="8AD4A509"/>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4">
    <w:nsid w:val="04263C3A"/>
    <w:multiLevelType w:val="hybridMultilevel"/>
    <w:tmpl w:val="CB2FF2D8"/>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5">
    <w:nsid w:val="08925807"/>
    <w:multiLevelType w:val="hybridMultilevel"/>
    <w:tmpl w:val="3DD037A2"/>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6">
    <w:nsid w:val="0D7405CA"/>
    <w:multiLevelType w:val="hybridMultilevel"/>
    <w:tmpl w:val="FEF93C4E"/>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7">
    <w:nsid w:val="0E060FD3"/>
    <w:multiLevelType w:val="hybridMultilevel"/>
    <w:tmpl w:val="182C03D4"/>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8">
    <w:nsid w:val="15AB682C"/>
    <w:multiLevelType w:val="hybridMultilevel"/>
    <w:tmpl w:val="361ACFC6"/>
    <w:lvl w:ilvl="0" w:tplc="0409000F">
      <w:start w:val="1"/>
      <w:numFmt w:val="decimal"/>
      <w:lvlText w:val="%1."/>
      <w:lvlJc w:val="left"/>
      <w:pPr>
        <w:tabs>
          <w:tab w:val="num" w:pos="720"/>
        </w:tabs>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49">
    <w:nsid w:val="18387E26"/>
    <w:multiLevelType w:val="hybridMultilevel"/>
    <w:tmpl w:val="B7FE3339"/>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0">
    <w:nsid w:val="1B031D29"/>
    <w:multiLevelType w:val="hybridMultilevel"/>
    <w:tmpl w:val="583AD76B"/>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1">
    <w:nsid w:val="224FB0CF"/>
    <w:multiLevelType w:val="hybridMultilevel"/>
    <w:tmpl w:val="401FBB5F"/>
    <w:lvl w:ilvl="0" w:tplc="FFFFFFFF">
      <w:start w:val="1"/>
      <w:numFmt w:val="decimal"/>
      <w:lvlText w:val=""/>
      <w:lvlJc w:val="left"/>
      <w:rPr>
        <w:rFonts w:cs="Times New Roman"/>
      </w:rPr>
    </w:lvl>
    <w:lvl w:ilvl="1" w:tplc="FFFFFFFF">
      <w:start w:val="1"/>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2">
    <w:nsid w:val="22CF11DE"/>
    <w:multiLevelType w:val="hybridMultilevel"/>
    <w:tmpl w:val="54968446"/>
    <w:lvl w:ilvl="0" w:tplc="FFFFFFFF">
      <w:start w:val="1"/>
      <w:numFmt w:val="decimal"/>
      <w:lvlText w:val=""/>
      <w:lvlJc w:val="left"/>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25FB0271"/>
    <w:multiLevelType w:val="hybridMultilevel"/>
    <w:tmpl w:val="A36B9772"/>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4">
    <w:nsid w:val="26CB7B0D"/>
    <w:multiLevelType w:val="hybridMultilevel"/>
    <w:tmpl w:val="1DB18DE9"/>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5">
    <w:nsid w:val="2D286CDD"/>
    <w:multiLevelType w:val="hybridMultilevel"/>
    <w:tmpl w:val="67E5B7F4"/>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6">
    <w:nsid w:val="38BC897B"/>
    <w:multiLevelType w:val="hybridMultilevel"/>
    <w:tmpl w:val="ACD924B5"/>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7">
    <w:nsid w:val="3AAEFA7C"/>
    <w:multiLevelType w:val="hybridMultilevel"/>
    <w:tmpl w:val="1B43BF24"/>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8">
    <w:nsid w:val="3E1EDCD9"/>
    <w:multiLevelType w:val="hybridMultilevel"/>
    <w:tmpl w:val="23890D55"/>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9">
    <w:nsid w:val="413544A1"/>
    <w:multiLevelType w:val="hybridMultilevel"/>
    <w:tmpl w:val="2ADB9AEA"/>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0">
    <w:nsid w:val="440A04ED"/>
    <w:multiLevelType w:val="hybridMultilevel"/>
    <w:tmpl w:val="36747E1A"/>
    <w:lvl w:ilvl="0" w:tplc="0409000F">
      <w:start w:val="1"/>
      <w:numFmt w:val="decimal"/>
      <w:lvlText w:val="%1."/>
      <w:lvlJc w:val="left"/>
      <w:pPr>
        <w:tabs>
          <w:tab w:val="num" w:pos="720"/>
        </w:tabs>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61">
    <w:nsid w:val="48444D03"/>
    <w:multiLevelType w:val="hybridMultilevel"/>
    <w:tmpl w:val="674F7B61"/>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2">
    <w:nsid w:val="4A46621E"/>
    <w:multiLevelType w:val="hybridMultilevel"/>
    <w:tmpl w:val="4CD80AEF"/>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3">
    <w:nsid w:val="4B3BB25F"/>
    <w:multiLevelType w:val="hybridMultilevel"/>
    <w:tmpl w:val="954C9E6A"/>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4">
    <w:nsid w:val="4D840235"/>
    <w:multiLevelType w:val="hybridMultilevel"/>
    <w:tmpl w:val="BCCF483E"/>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5">
    <w:nsid w:val="542C6855"/>
    <w:multiLevelType w:val="hybridMultilevel"/>
    <w:tmpl w:val="9D8C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54C0658"/>
    <w:multiLevelType w:val="hybridMultilevel"/>
    <w:tmpl w:val="CFA99F1A"/>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7">
    <w:nsid w:val="55E7A2B9"/>
    <w:multiLevelType w:val="hybridMultilevel"/>
    <w:tmpl w:val="2576B93B"/>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8">
    <w:nsid w:val="574A9CA4"/>
    <w:multiLevelType w:val="hybridMultilevel"/>
    <w:tmpl w:val="C4E2D47A"/>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9">
    <w:nsid w:val="5FE75494"/>
    <w:multiLevelType w:val="hybridMultilevel"/>
    <w:tmpl w:val="878B1911"/>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0">
    <w:nsid w:val="639369C9"/>
    <w:multiLevelType w:val="hybridMultilevel"/>
    <w:tmpl w:val="165E5798"/>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1">
    <w:nsid w:val="656F7290"/>
    <w:multiLevelType w:val="hybridMultilevel"/>
    <w:tmpl w:val="4B3E690B"/>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2">
    <w:nsid w:val="65C1C9E6"/>
    <w:multiLevelType w:val="hybridMultilevel"/>
    <w:tmpl w:val="D8FF80A4"/>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3">
    <w:nsid w:val="694A20F4"/>
    <w:multiLevelType w:val="hybridMultilevel"/>
    <w:tmpl w:val="8F24F30B"/>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4">
    <w:nsid w:val="6A478276"/>
    <w:multiLevelType w:val="hybridMultilevel"/>
    <w:tmpl w:val="5022D273"/>
    <w:lvl w:ilvl="0" w:tplc="FFFFFFFF">
      <w:start w:val="1"/>
      <w:numFmt w:val="decimal"/>
      <w:lvlText w:val=""/>
      <w:lvlJc w:val="left"/>
      <w:rPr>
        <w:rFonts w:cs="Times New Roman"/>
      </w:rPr>
    </w:lvl>
    <w:lvl w:ilvl="1" w:tplc="FFFFFFFF">
      <w:start w:val="1"/>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5">
    <w:nsid w:val="6F31E390"/>
    <w:multiLevelType w:val="hybridMultilevel"/>
    <w:tmpl w:val="EF13A4EB"/>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6">
    <w:nsid w:val="706C2DFC"/>
    <w:multiLevelType w:val="hybridMultilevel"/>
    <w:tmpl w:val="BE3C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C220071"/>
    <w:multiLevelType w:val="hybridMultilevel"/>
    <w:tmpl w:val="1BB8C7A8"/>
    <w:lvl w:ilvl="0" w:tplc="ECC00556">
      <w:start w:val="1"/>
      <w:numFmt w:val="bullet"/>
      <w:lvlText w:val=""/>
      <w:lvlJc w:val="left"/>
      <w:pPr>
        <w:tabs>
          <w:tab w:val="num" w:pos="360"/>
        </w:tabs>
        <w:ind w:left="360" w:hanging="360"/>
      </w:pPr>
      <w:rPr>
        <w:rFonts w:ascii="Symbol" w:hAnsi="Symbol" w:hint="default"/>
        <w:color w:val="auto"/>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num w:numId="1">
    <w:abstractNumId w:val="39"/>
  </w:num>
  <w:num w:numId="2">
    <w:abstractNumId w:val="38"/>
  </w:num>
  <w:num w:numId="3">
    <w:abstractNumId w:val="39"/>
  </w:num>
  <w:num w:numId="4">
    <w:abstractNumId w:val="38"/>
  </w:num>
  <w:num w:numId="5">
    <w:abstractNumId w:val="39"/>
  </w:num>
  <w:num w:numId="6">
    <w:abstractNumId w:val="38"/>
  </w:num>
  <w:num w:numId="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4"/>
    <w:lvlOverride w:ilvl="0">
      <w:startOverride w:val="1"/>
    </w:lvlOverride>
    <w:lvlOverride w:ilvl="1"/>
    <w:lvlOverride w:ilvl="2"/>
    <w:lvlOverride w:ilvl="3"/>
    <w:lvlOverride w:ilvl="4"/>
    <w:lvlOverride w:ilvl="5"/>
    <w:lvlOverride w:ilvl="6"/>
    <w:lvlOverride w:ilvl="7"/>
    <w:lvlOverride w:ilvl="8"/>
  </w:num>
  <w:num w:numId="11">
    <w:abstractNumId w:val="71"/>
    <w:lvlOverride w:ilvl="0">
      <w:startOverride w:val="1"/>
    </w:lvlOverride>
    <w:lvlOverride w:ilvl="1"/>
    <w:lvlOverride w:ilvl="2"/>
    <w:lvlOverride w:ilvl="3"/>
    <w:lvlOverride w:ilvl="4"/>
    <w:lvlOverride w:ilvl="5"/>
    <w:lvlOverride w:ilvl="6"/>
    <w:lvlOverride w:ilvl="7"/>
    <w:lvlOverride w:ilvl="8"/>
  </w:num>
  <w:num w:numId="12">
    <w:abstractNumId w:val="15"/>
    <w:lvlOverride w:ilvl="0">
      <w:startOverride w:val="1"/>
    </w:lvlOverride>
    <w:lvlOverride w:ilvl="1"/>
    <w:lvlOverride w:ilvl="2"/>
    <w:lvlOverride w:ilvl="3"/>
    <w:lvlOverride w:ilvl="4"/>
    <w:lvlOverride w:ilvl="5"/>
    <w:lvlOverride w:ilvl="6"/>
    <w:lvlOverride w:ilvl="7"/>
    <w:lvlOverride w:ilvl="8"/>
  </w:num>
  <w:num w:numId="13">
    <w:abstractNumId w:val="61"/>
    <w:lvlOverride w:ilvl="0">
      <w:startOverride w:val="1"/>
    </w:lvlOverride>
    <w:lvlOverride w:ilvl="1"/>
    <w:lvlOverride w:ilvl="2"/>
    <w:lvlOverride w:ilvl="3"/>
    <w:lvlOverride w:ilvl="4"/>
    <w:lvlOverride w:ilvl="5"/>
    <w:lvlOverride w:ilvl="6"/>
    <w:lvlOverride w:ilvl="7"/>
    <w:lvlOverride w:ilvl="8"/>
  </w:num>
  <w:num w:numId="14">
    <w:abstractNumId w:val="4"/>
    <w:lvlOverride w:ilvl="0">
      <w:startOverride w:val="1"/>
    </w:lvlOverride>
    <w:lvlOverride w:ilvl="1"/>
    <w:lvlOverride w:ilvl="2"/>
    <w:lvlOverride w:ilvl="3"/>
    <w:lvlOverride w:ilvl="4"/>
    <w:lvlOverride w:ilvl="5"/>
    <w:lvlOverride w:ilvl="6"/>
    <w:lvlOverride w:ilvl="7"/>
    <w:lvlOverride w:ilvl="8"/>
  </w:num>
  <w:num w:numId="15">
    <w:abstractNumId w:val="34"/>
    <w:lvlOverride w:ilvl="0">
      <w:startOverride w:val="1"/>
    </w:lvlOverride>
    <w:lvlOverride w:ilvl="1"/>
    <w:lvlOverride w:ilvl="2"/>
    <w:lvlOverride w:ilvl="3"/>
    <w:lvlOverride w:ilvl="4"/>
    <w:lvlOverride w:ilvl="5"/>
    <w:lvlOverride w:ilvl="6"/>
    <w:lvlOverride w:ilvl="7"/>
    <w:lvlOverride w:ilvl="8"/>
  </w:num>
  <w:num w:numId="16">
    <w:abstractNumId w:val="63"/>
    <w:lvlOverride w:ilvl="0">
      <w:startOverride w:val="1"/>
    </w:lvlOverride>
    <w:lvlOverride w:ilvl="1"/>
    <w:lvlOverride w:ilvl="2"/>
    <w:lvlOverride w:ilvl="3"/>
    <w:lvlOverride w:ilvl="4"/>
    <w:lvlOverride w:ilvl="5"/>
    <w:lvlOverride w:ilvl="6"/>
    <w:lvlOverride w:ilvl="7"/>
    <w:lvlOverride w:ilvl="8"/>
  </w:num>
  <w:num w:numId="17">
    <w:abstractNumId w:val="41"/>
    <w:lvlOverride w:ilvl="0">
      <w:startOverride w:val="1"/>
    </w:lvlOverride>
    <w:lvlOverride w:ilvl="1"/>
    <w:lvlOverride w:ilvl="2"/>
    <w:lvlOverride w:ilvl="3"/>
    <w:lvlOverride w:ilvl="4"/>
    <w:lvlOverride w:ilvl="5"/>
    <w:lvlOverride w:ilvl="6"/>
    <w:lvlOverride w:ilvl="7"/>
    <w:lvlOverride w:ilvl="8"/>
  </w:num>
  <w:num w:numId="18">
    <w:abstractNumId w:val="12"/>
    <w:lvlOverride w:ilvl="0">
      <w:startOverride w:val="1"/>
    </w:lvlOverride>
    <w:lvlOverride w:ilvl="1"/>
    <w:lvlOverride w:ilvl="2"/>
    <w:lvlOverride w:ilvl="3"/>
    <w:lvlOverride w:ilvl="4"/>
    <w:lvlOverride w:ilvl="5"/>
    <w:lvlOverride w:ilvl="6"/>
    <w:lvlOverride w:ilvl="7"/>
    <w:lvlOverride w:ilvl="8"/>
  </w:num>
  <w:num w:numId="19">
    <w:abstractNumId w:val="42"/>
    <w:lvlOverride w:ilvl="0">
      <w:startOverride w:val="1"/>
    </w:lvlOverride>
    <w:lvlOverride w:ilvl="1"/>
    <w:lvlOverride w:ilvl="2"/>
    <w:lvlOverride w:ilvl="3"/>
    <w:lvlOverride w:ilvl="4"/>
    <w:lvlOverride w:ilvl="5"/>
    <w:lvlOverride w:ilvl="6"/>
    <w:lvlOverride w:ilvl="7"/>
    <w:lvlOverride w:ilvl="8"/>
  </w:num>
  <w:num w:numId="20">
    <w:abstractNumId w:val="47"/>
    <w:lvlOverride w:ilvl="0">
      <w:startOverride w:val="1"/>
    </w:lvlOverride>
    <w:lvlOverride w:ilvl="1"/>
    <w:lvlOverride w:ilvl="2"/>
    <w:lvlOverride w:ilvl="3"/>
    <w:lvlOverride w:ilvl="4"/>
    <w:lvlOverride w:ilvl="5"/>
    <w:lvlOverride w:ilvl="6"/>
    <w:lvlOverride w:ilvl="7"/>
    <w:lvlOverride w:ilvl="8"/>
  </w:num>
  <w:num w:numId="21">
    <w:abstractNumId w:val="72"/>
    <w:lvlOverride w:ilvl="0">
      <w:startOverride w:val="1"/>
    </w:lvlOverride>
    <w:lvlOverride w:ilvl="1"/>
    <w:lvlOverride w:ilvl="2"/>
    <w:lvlOverride w:ilvl="3"/>
    <w:lvlOverride w:ilvl="4"/>
    <w:lvlOverride w:ilvl="5"/>
    <w:lvlOverride w:ilvl="6"/>
    <w:lvlOverride w:ilvl="7"/>
    <w:lvlOverride w:ilvl="8"/>
  </w:num>
  <w:num w:numId="22">
    <w:abstractNumId w:val="27"/>
    <w:lvlOverride w:ilvl="0">
      <w:startOverride w:val="1"/>
    </w:lvlOverride>
    <w:lvlOverride w:ilvl="1"/>
    <w:lvlOverride w:ilvl="2"/>
    <w:lvlOverride w:ilvl="3"/>
    <w:lvlOverride w:ilvl="4"/>
    <w:lvlOverride w:ilvl="5"/>
    <w:lvlOverride w:ilvl="6"/>
    <w:lvlOverride w:ilvl="7"/>
    <w:lvlOverride w:ilvl="8"/>
  </w:num>
  <w:num w:numId="23">
    <w:abstractNumId w:val="49"/>
    <w:lvlOverride w:ilvl="0">
      <w:startOverride w:val="1"/>
    </w:lvlOverride>
    <w:lvlOverride w:ilvl="1"/>
    <w:lvlOverride w:ilvl="2"/>
    <w:lvlOverride w:ilvl="3"/>
    <w:lvlOverride w:ilvl="4"/>
    <w:lvlOverride w:ilvl="5"/>
    <w:lvlOverride w:ilvl="6"/>
    <w:lvlOverride w:ilvl="7"/>
    <w:lvlOverride w:ilvl="8"/>
  </w:num>
  <w:num w:numId="24">
    <w:abstractNumId w:val="14"/>
    <w:lvlOverride w:ilvl="0">
      <w:startOverride w:val="1"/>
    </w:lvlOverride>
    <w:lvlOverride w:ilvl="1"/>
    <w:lvlOverride w:ilvl="2"/>
    <w:lvlOverride w:ilvl="3"/>
    <w:lvlOverride w:ilvl="4"/>
    <w:lvlOverride w:ilvl="5"/>
    <w:lvlOverride w:ilvl="6"/>
    <w:lvlOverride w:ilvl="7"/>
    <w:lvlOverride w:ilvl="8"/>
  </w:num>
  <w:num w:numId="25">
    <w:abstractNumId w:val="64"/>
    <w:lvlOverride w:ilvl="0">
      <w:startOverride w:val="1"/>
    </w:lvlOverride>
    <w:lvlOverride w:ilvl="1"/>
    <w:lvlOverride w:ilvl="2"/>
    <w:lvlOverride w:ilvl="3"/>
    <w:lvlOverride w:ilvl="4"/>
    <w:lvlOverride w:ilvl="5"/>
    <w:lvlOverride w:ilvl="6"/>
    <w:lvlOverride w:ilvl="7"/>
    <w:lvlOverride w:ilvl="8"/>
  </w:num>
  <w:num w:numId="26">
    <w:abstractNumId w:val="0"/>
    <w:lvlOverride w:ilvl="0">
      <w:startOverride w:val="1"/>
    </w:lvlOverride>
    <w:lvlOverride w:ilvl="1"/>
    <w:lvlOverride w:ilvl="2"/>
    <w:lvlOverride w:ilvl="3"/>
    <w:lvlOverride w:ilvl="4"/>
    <w:lvlOverride w:ilvl="5"/>
    <w:lvlOverride w:ilvl="6"/>
    <w:lvlOverride w:ilvl="7"/>
    <w:lvlOverride w:ilvl="8"/>
  </w:num>
  <w:num w:numId="27">
    <w:abstractNumId w:val="32"/>
    <w:lvlOverride w:ilvl="0">
      <w:startOverride w:val="1"/>
    </w:lvlOverride>
    <w:lvlOverride w:ilvl="1"/>
    <w:lvlOverride w:ilvl="2"/>
    <w:lvlOverride w:ilvl="3"/>
    <w:lvlOverride w:ilvl="4"/>
    <w:lvlOverride w:ilvl="5"/>
    <w:lvlOverride w:ilvl="6"/>
    <w:lvlOverride w:ilvl="7"/>
    <w:lvlOverride w:ilvl="8"/>
  </w:num>
  <w:num w:numId="28">
    <w:abstractNumId w:val="73"/>
    <w:lvlOverride w:ilvl="0">
      <w:startOverride w:val="1"/>
    </w:lvlOverride>
    <w:lvlOverride w:ilvl="1"/>
    <w:lvlOverride w:ilvl="2"/>
    <w:lvlOverride w:ilvl="3"/>
    <w:lvlOverride w:ilvl="4"/>
    <w:lvlOverride w:ilvl="5"/>
    <w:lvlOverride w:ilvl="6"/>
    <w:lvlOverride w:ilvl="7"/>
    <w:lvlOverride w:ilvl="8"/>
  </w:num>
  <w:num w:numId="29">
    <w:abstractNumId w:val="55"/>
    <w:lvlOverride w:ilvl="0">
      <w:startOverride w:val="1"/>
    </w:lvlOverride>
    <w:lvlOverride w:ilvl="1"/>
    <w:lvlOverride w:ilvl="2"/>
    <w:lvlOverride w:ilvl="3"/>
    <w:lvlOverride w:ilvl="4"/>
    <w:lvlOverride w:ilvl="5"/>
    <w:lvlOverride w:ilvl="6"/>
    <w:lvlOverride w:ilvl="7"/>
    <w:lvlOverride w:ilvl="8"/>
  </w:num>
  <w:num w:numId="30">
    <w:abstractNumId w:val="58"/>
    <w:lvlOverride w:ilvl="0">
      <w:startOverride w:val="1"/>
    </w:lvlOverride>
    <w:lvlOverride w:ilvl="1"/>
    <w:lvlOverride w:ilvl="2"/>
    <w:lvlOverride w:ilvl="3"/>
    <w:lvlOverride w:ilvl="4"/>
    <w:lvlOverride w:ilvl="5"/>
    <w:lvlOverride w:ilvl="6"/>
    <w:lvlOverride w:ilvl="7"/>
    <w:lvlOverride w:ilvl="8"/>
  </w:num>
  <w:num w:numId="31">
    <w:abstractNumId w:val="25"/>
    <w:lvlOverride w:ilvl="0">
      <w:startOverride w:val="1"/>
    </w:lvlOverride>
    <w:lvlOverride w:ilvl="1"/>
    <w:lvlOverride w:ilvl="2"/>
    <w:lvlOverride w:ilvl="3"/>
    <w:lvlOverride w:ilvl="4"/>
    <w:lvlOverride w:ilvl="5"/>
    <w:lvlOverride w:ilvl="6"/>
    <w:lvlOverride w:ilvl="7"/>
    <w:lvlOverride w:ilvl="8"/>
  </w:num>
  <w:num w:numId="32">
    <w:abstractNumId w:val="9"/>
    <w:lvlOverride w:ilvl="0">
      <w:startOverride w:val="1"/>
    </w:lvlOverride>
    <w:lvlOverride w:ilvl="1"/>
    <w:lvlOverride w:ilvl="2"/>
    <w:lvlOverride w:ilvl="3"/>
    <w:lvlOverride w:ilvl="4"/>
    <w:lvlOverride w:ilvl="5"/>
    <w:lvlOverride w:ilvl="6"/>
    <w:lvlOverride w:ilvl="7"/>
    <w:lvlOverride w:ilvl="8"/>
  </w:num>
  <w:num w:numId="33">
    <w:abstractNumId w:val="10"/>
    <w:lvlOverride w:ilvl="0">
      <w:startOverride w:val="1"/>
    </w:lvlOverride>
    <w:lvlOverride w:ilvl="1"/>
    <w:lvlOverride w:ilvl="2"/>
    <w:lvlOverride w:ilvl="3"/>
    <w:lvlOverride w:ilvl="4"/>
    <w:lvlOverride w:ilvl="5"/>
    <w:lvlOverride w:ilvl="6"/>
    <w:lvlOverride w:ilvl="7"/>
    <w:lvlOverride w:ilvl="8"/>
  </w:num>
  <w:num w:numId="34">
    <w:abstractNumId w:val="6"/>
    <w:lvlOverride w:ilvl="0">
      <w:startOverride w:val="1"/>
    </w:lvlOverride>
    <w:lvlOverride w:ilvl="1"/>
    <w:lvlOverride w:ilvl="2"/>
    <w:lvlOverride w:ilvl="3"/>
    <w:lvlOverride w:ilvl="4"/>
    <w:lvlOverride w:ilvl="5"/>
    <w:lvlOverride w:ilvl="6"/>
    <w:lvlOverride w:ilvl="7"/>
    <w:lvlOverride w:ilvl="8"/>
  </w:num>
  <w:num w:numId="35">
    <w:abstractNumId w:val="68"/>
    <w:lvlOverride w:ilvl="0">
      <w:startOverride w:val="1"/>
    </w:lvlOverride>
    <w:lvlOverride w:ilvl="1"/>
    <w:lvlOverride w:ilvl="2"/>
    <w:lvlOverride w:ilvl="3"/>
    <w:lvlOverride w:ilvl="4"/>
    <w:lvlOverride w:ilvl="5"/>
    <w:lvlOverride w:ilvl="6"/>
    <w:lvlOverride w:ilvl="7"/>
    <w:lvlOverride w:ilvl="8"/>
  </w:num>
  <w:num w:numId="36">
    <w:abstractNumId w:val="7"/>
    <w:lvlOverride w:ilvl="0">
      <w:startOverride w:val="1"/>
    </w:lvlOverride>
    <w:lvlOverride w:ilvl="1"/>
    <w:lvlOverride w:ilvl="2"/>
    <w:lvlOverride w:ilvl="3"/>
    <w:lvlOverride w:ilvl="4"/>
    <w:lvlOverride w:ilvl="5"/>
    <w:lvlOverride w:ilvl="6"/>
    <w:lvlOverride w:ilvl="7"/>
    <w:lvlOverride w:ilvl="8"/>
  </w:num>
  <w:num w:numId="37">
    <w:abstractNumId w:val="17"/>
    <w:lvlOverride w:ilvl="0">
      <w:startOverride w:val="1"/>
    </w:lvlOverride>
    <w:lvlOverride w:ilvl="1"/>
    <w:lvlOverride w:ilvl="2"/>
    <w:lvlOverride w:ilvl="3"/>
    <w:lvlOverride w:ilvl="4"/>
    <w:lvlOverride w:ilvl="5"/>
    <w:lvlOverride w:ilvl="6"/>
    <w:lvlOverride w:ilvl="7"/>
    <w:lvlOverride w:ilvl="8"/>
  </w:num>
  <w:num w:numId="38">
    <w:abstractNumId w:val="75"/>
    <w:lvlOverride w:ilvl="0">
      <w:startOverride w:val="1"/>
    </w:lvlOverride>
    <w:lvlOverride w:ilvl="1"/>
    <w:lvlOverride w:ilvl="2"/>
    <w:lvlOverride w:ilvl="3"/>
    <w:lvlOverride w:ilvl="4"/>
    <w:lvlOverride w:ilvl="5"/>
    <w:lvlOverride w:ilvl="6"/>
    <w:lvlOverride w:ilvl="7"/>
    <w:lvlOverride w:ilvl="8"/>
  </w:num>
  <w:num w:numId="39">
    <w:abstractNumId w:val="37"/>
    <w:lvlOverride w:ilvl="0">
      <w:startOverride w:val="1"/>
    </w:lvlOverride>
    <w:lvlOverride w:ilvl="1"/>
    <w:lvlOverride w:ilvl="2"/>
    <w:lvlOverride w:ilvl="3"/>
    <w:lvlOverride w:ilvl="4"/>
    <w:lvlOverride w:ilvl="5"/>
    <w:lvlOverride w:ilvl="6"/>
    <w:lvlOverride w:ilvl="7"/>
    <w:lvlOverride w:ilvl="8"/>
  </w:num>
  <w:num w:numId="40">
    <w:abstractNumId w:val="70"/>
    <w:lvlOverride w:ilvl="0">
      <w:startOverride w:val="1"/>
    </w:lvlOverride>
    <w:lvlOverride w:ilvl="1"/>
    <w:lvlOverride w:ilvl="2"/>
    <w:lvlOverride w:ilvl="3"/>
    <w:lvlOverride w:ilvl="4"/>
    <w:lvlOverride w:ilvl="5"/>
    <w:lvlOverride w:ilvl="6"/>
    <w:lvlOverride w:ilvl="7"/>
    <w:lvlOverride w:ilvl="8"/>
  </w:num>
  <w:num w:numId="41">
    <w:abstractNumId w:val="3"/>
    <w:lvlOverride w:ilvl="0">
      <w:startOverride w:val="1"/>
    </w:lvlOverride>
    <w:lvlOverride w:ilvl="1"/>
    <w:lvlOverride w:ilvl="2"/>
    <w:lvlOverride w:ilvl="3"/>
    <w:lvlOverride w:ilvl="4"/>
    <w:lvlOverride w:ilvl="5"/>
    <w:lvlOverride w:ilvl="6"/>
    <w:lvlOverride w:ilvl="7"/>
    <w:lvlOverride w:ilvl="8"/>
  </w:num>
  <w:num w:numId="42">
    <w:abstractNumId w:val="50"/>
    <w:lvlOverride w:ilvl="0">
      <w:startOverride w:val="1"/>
    </w:lvlOverride>
    <w:lvlOverride w:ilvl="1"/>
    <w:lvlOverride w:ilvl="2"/>
    <w:lvlOverride w:ilvl="3"/>
    <w:lvlOverride w:ilvl="4"/>
    <w:lvlOverride w:ilvl="5"/>
    <w:lvlOverride w:ilvl="6"/>
    <w:lvlOverride w:ilvl="7"/>
    <w:lvlOverride w:ilvl="8"/>
  </w:num>
  <w:num w:numId="43">
    <w:abstractNumId w:val="54"/>
    <w:lvlOverride w:ilvl="0">
      <w:startOverride w:val="1"/>
    </w:lvlOverride>
    <w:lvlOverride w:ilvl="1"/>
    <w:lvlOverride w:ilvl="2"/>
    <w:lvlOverride w:ilvl="3"/>
    <w:lvlOverride w:ilvl="4"/>
    <w:lvlOverride w:ilvl="5"/>
    <w:lvlOverride w:ilvl="6"/>
    <w:lvlOverride w:ilvl="7"/>
    <w:lvlOverride w:ilvl="8"/>
  </w:num>
  <w:num w:numId="44">
    <w:abstractNumId w:val="26"/>
    <w:lvlOverride w:ilvl="0">
      <w:startOverride w:val="1"/>
    </w:lvlOverride>
    <w:lvlOverride w:ilvl="1"/>
    <w:lvlOverride w:ilvl="2"/>
    <w:lvlOverride w:ilvl="3"/>
    <w:lvlOverride w:ilvl="4"/>
    <w:lvlOverride w:ilvl="5"/>
    <w:lvlOverride w:ilvl="6"/>
    <w:lvlOverride w:ilvl="7"/>
    <w:lvlOverride w:ilvl="8"/>
  </w:num>
  <w:num w:numId="45">
    <w:abstractNumId w:val="18"/>
    <w:lvlOverride w:ilvl="0">
      <w:startOverride w:val="1"/>
    </w:lvlOverride>
    <w:lvlOverride w:ilvl="1"/>
    <w:lvlOverride w:ilvl="2"/>
    <w:lvlOverride w:ilvl="3"/>
    <w:lvlOverride w:ilvl="4"/>
    <w:lvlOverride w:ilvl="5"/>
    <w:lvlOverride w:ilvl="6"/>
    <w:lvlOverride w:ilvl="7"/>
    <w:lvlOverride w:ilvl="8"/>
  </w:num>
  <w:num w:numId="46">
    <w:abstractNumId w:val="56"/>
  </w:num>
  <w:num w:numId="47">
    <w:abstractNumId w:val="76"/>
  </w:num>
  <w:num w:numId="48">
    <w:abstractNumId w:val="28"/>
    <w:lvlOverride w:ilvl="0">
      <w:startOverride w:val="1"/>
    </w:lvlOverride>
    <w:lvlOverride w:ilvl="1"/>
    <w:lvlOverride w:ilvl="2"/>
    <w:lvlOverride w:ilvl="3"/>
    <w:lvlOverride w:ilvl="4"/>
    <w:lvlOverride w:ilvl="5"/>
    <w:lvlOverride w:ilvl="6"/>
    <w:lvlOverride w:ilvl="7"/>
    <w:lvlOverride w:ilvl="8"/>
  </w:num>
  <w:num w:numId="49">
    <w:abstractNumId w:val="35"/>
    <w:lvlOverride w:ilvl="0">
      <w:startOverride w:val="1"/>
    </w:lvlOverride>
    <w:lvlOverride w:ilvl="1"/>
    <w:lvlOverride w:ilvl="2"/>
    <w:lvlOverride w:ilvl="3"/>
    <w:lvlOverride w:ilvl="4"/>
    <w:lvlOverride w:ilvl="5"/>
    <w:lvlOverride w:ilvl="6"/>
    <w:lvlOverride w:ilvl="7"/>
    <w:lvlOverride w:ilvl="8"/>
  </w:num>
  <w:num w:numId="50">
    <w:abstractNumId w:val="51"/>
    <w:lvlOverride w:ilvl="0">
      <w:startOverride w:val="1"/>
    </w:lvlOverride>
    <w:lvlOverride w:ilvl="1">
      <w:startOverride w:val="1"/>
    </w:lvlOverride>
    <w:lvlOverride w:ilvl="2"/>
    <w:lvlOverride w:ilvl="3"/>
    <w:lvlOverride w:ilvl="4"/>
    <w:lvlOverride w:ilvl="5"/>
    <w:lvlOverride w:ilvl="6"/>
    <w:lvlOverride w:ilvl="7"/>
    <w:lvlOverride w:ilvl="8"/>
  </w:num>
  <w:num w:numId="51">
    <w:abstractNumId w:val="21"/>
    <w:lvlOverride w:ilvl="0">
      <w:startOverride w:val="1"/>
    </w:lvlOverride>
    <w:lvlOverride w:ilvl="1">
      <w:startOverride w:val="1"/>
    </w:lvlOverride>
    <w:lvlOverride w:ilvl="2"/>
    <w:lvlOverride w:ilvl="3"/>
    <w:lvlOverride w:ilvl="4"/>
    <w:lvlOverride w:ilvl="5"/>
    <w:lvlOverride w:ilvl="6"/>
    <w:lvlOverride w:ilvl="7"/>
    <w:lvlOverride w:ilvl="8"/>
  </w:num>
  <w:num w:numId="52">
    <w:abstractNumId w:val="40"/>
    <w:lvlOverride w:ilvl="0">
      <w:startOverride w:val="1"/>
    </w:lvlOverride>
    <w:lvlOverride w:ilvl="1">
      <w:startOverride w:val="1"/>
    </w:lvlOverride>
    <w:lvlOverride w:ilvl="2"/>
    <w:lvlOverride w:ilvl="3"/>
    <w:lvlOverride w:ilvl="4"/>
    <w:lvlOverride w:ilvl="5"/>
    <w:lvlOverride w:ilvl="6"/>
    <w:lvlOverride w:ilvl="7"/>
    <w:lvlOverride w:ilvl="8"/>
  </w:num>
  <w:num w:numId="53">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54">
    <w:abstractNumId w:val="52"/>
  </w:num>
  <w:num w:numId="55">
    <w:abstractNumId w:val="74"/>
    <w:lvlOverride w:ilvl="0">
      <w:startOverride w:val="1"/>
    </w:lvlOverride>
    <w:lvlOverride w:ilvl="1">
      <w:startOverride w:val="1"/>
    </w:lvlOverride>
    <w:lvlOverride w:ilvl="2"/>
    <w:lvlOverride w:ilvl="3"/>
    <w:lvlOverride w:ilvl="4"/>
    <w:lvlOverride w:ilvl="5"/>
    <w:lvlOverride w:ilvl="6"/>
    <w:lvlOverride w:ilvl="7"/>
    <w:lvlOverride w:ilvl="8"/>
  </w:num>
  <w:num w:numId="56">
    <w:abstractNumId w:val="20"/>
    <w:lvlOverride w:ilvl="0">
      <w:startOverride w:val="1"/>
    </w:lvlOverride>
    <w:lvlOverride w:ilvl="1">
      <w:startOverride w:val="1"/>
    </w:lvlOverride>
    <w:lvlOverride w:ilvl="2"/>
    <w:lvlOverride w:ilvl="3"/>
    <w:lvlOverride w:ilvl="4"/>
    <w:lvlOverride w:ilvl="5"/>
    <w:lvlOverride w:ilvl="6"/>
    <w:lvlOverride w:ilvl="7"/>
    <w:lvlOverride w:ilvl="8"/>
  </w:num>
  <w:num w:numId="57">
    <w:abstractNumId w:val="57"/>
    <w:lvlOverride w:ilvl="0">
      <w:startOverride w:val="1"/>
    </w:lvlOverride>
    <w:lvlOverride w:ilvl="1"/>
    <w:lvlOverride w:ilvl="2"/>
    <w:lvlOverride w:ilvl="3"/>
    <w:lvlOverride w:ilvl="4"/>
    <w:lvlOverride w:ilvl="5"/>
    <w:lvlOverride w:ilvl="6"/>
    <w:lvlOverride w:ilvl="7"/>
    <w:lvlOverride w:ilvl="8"/>
  </w:num>
  <w:num w:numId="58">
    <w:abstractNumId w:val="46"/>
    <w:lvlOverride w:ilvl="0">
      <w:startOverride w:val="1"/>
    </w:lvlOverride>
    <w:lvlOverride w:ilvl="1"/>
    <w:lvlOverride w:ilvl="2"/>
    <w:lvlOverride w:ilvl="3"/>
    <w:lvlOverride w:ilvl="4"/>
    <w:lvlOverride w:ilvl="5"/>
    <w:lvlOverride w:ilvl="6"/>
    <w:lvlOverride w:ilvl="7"/>
    <w:lvlOverride w:ilvl="8"/>
  </w:num>
  <w:num w:numId="59">
    <w:abstractNumId w:val="33"/>
    <w:lvlOverride w:ilvl="0">
      <w:startOverride w:val="1"/>
    </w:lvlOverride>
    <w:lvlOverride w:ilvl="1"/>
    <w:lvlOverride w:ilvl="2"/>
    <w:lvlOverride w:ilvl="3"/>
    <w:lvlOverride w:ilvl="4"/>
    <w:lvlOverride w:ilvl="5"/>
    <w:lvlOverride w:ilvl="6"/>
    <w:lvlOverride w:ilvl="7"/>
    <w:lvlOverride w:ilvl="8"/>
  </w:num>
  <w:num w:numId="60">
    <w:abstractNumId w:val="65"/>
  </w:num>
  <w:num w:numId="61">
    <w:abstractNumId w:val="31"/>
    <w:lvlOverride w:ilvl="0">
      <w:startOverride w:val="1"/>
    </w:lvlOverride>
    <w:lvlOverride w:ilvl="1"/>
    <w:lvlOverride w:ilvl="2"/>
    <w:lvlOverride w:ilvl="3"/>
    <w:lvlOverride w:ilvl="4"/>
    <w:lvlOverride w:ilvl="5"/>
    <w:lvlOverride w:ilvl="6"/>
    <w:lvlOverride w:ilvl="7"/>
    <w:lvlOverride w:ilvl="8"/>
  </w:num>
  <w:num w:numId="62">
    <w:abstractNumId w:val="13"/>
    <w:lvlOverride w:ilvl="0">
      <w:startOverride w:val="1"/>
    </w:lvlOverride>
    <w:lvlOverride w:ilvl="1"/>
    <w:lvlOverride w:ilvl="2"/>
    <w:lvlOverride w:ilvl="3"/>
    <w:lvlOverride w:ilvl="4"/>
    <w:lvlOverride w:ilvl="5"/>
    <w:lvlOverride w:ilvl="6"/>
    <w:lvlOverride w:ilvl="7"/>
    <w:lvlOverride w:ilvl="8"/>
  </w:num>
  <w:num w:numId="63">
    <w:abstractNumId w:val="43"/>
    <w:lvlOverride w:ilvl="0">
      <w:startOverride w:val="1"/>
    </w:lvlOverride>
    <w:lvlOverride w:ilvl="1"/>
    <w:lvlOverride w:ilvl="2"/>
    <w:lvlOverride w:ilvl="3"/>
    <w:lvlOverride w:ilvl="4"/>
    <w:lvlOverride w:ilvl="5"/>
    <w:lvlOverride w:ilvl="6"/>
    <w:lvlOverride w:ilvl="7"/>
    <w:lvlOverride w:ilvl="8"/>
  </w:num>
  <w:num w:numId="64">
    <w:abstractNumId w:val="19"/>
    <w:lvlOverride w:ilvl="0">
      <w:startOverride w:val="1"/>
    </w:lvlOverride>
    <w:lvlOverride w:ilvl="1"/>
    <w:lvlOverride w:ilvl="2"/>
    <w:lvlOverride w:ilvl="3"/>
    <w:lvlOverride w:ilvl="4"/>
    <w:lvlOverride w:ilvl="5"/>
    <w:lvlOverride w:ilvl="6"/>
    <w:lvlOverride w:ilvl="7"/>
    <w:lvlOverride w:ilvl="8"/>
  </w:num>
  <w:num w:numId="65">
    <w:abstractNumId w:val="67"/>
    <w:lvlOverride w:ilvl="0">
      <w:startOverride w:val="1"/>
    </w:lvlOverride>
    <w:lvlOverride w:ilvl="1"/>
    <w:lvlOverride w:ilvl="2"/>
    <w:lvlOverride w:ilvl="3"/>
    <w:lvlOverride w:ilvl="4"/>
    <w:lvlOverride w:ilvl="5"/>
    <w:lvlOverride w:ilvl="6"/>
    <w:lvlOverride w:ilvl="7"/>
    <w:lvlOverride w:ilvl="8"/>
  </w:num>
  <w:num w:numId="66">
    <w:abstractNumId w:val="69"/>
    <w:lvlOverride w:ilvl="0">
      <w:startOverride w:val="1"/>
    </w:lvlOverride>
    <w:lvlOverride w:ilvl="1"/>
    <w:lvlOverride w:ilvl="2"/>
    <w:lvlOverride w:ilvl="3"/>
    <w:lvlOverride w:ilvl="4"/>
    <w:lvlOverride w:ilvl="5"/>
    <w:lvlOverride w:ilvl="6"/>
    <w:lvlOverride w:ilvl="7"/>
    <w:lvlOverride w:ilvl="8"/>
  </w:num>
  <w:num w:numId="67">
    <w:abstractNumId w:val="11"/>
    <w:lvlOverride w:ilvl="0">
      <w:startOverride w:val="1"/>
    </w:lvlOverride>
    <w:lvlOverride w:ilvl="1"/>
    <w:lvlOverride w:ilvl="2"/>
    <w:lvlOverride w:ilvl="3"/>
    <w:lvlOverride w:ilvl="4"/>
    <w:lvlOverride w:ilvl="5"/>
    <w:lvlOverride w:ilvl="6"/>
    <w:lvlOverride w:ilvl="7"/>
    <w:lvlOverride w:ilvl="8"/>
  </w:num>
  <w:num w:numId="68">
    <w:abstractNumId w:val="45"/>
    <w:lvlOverride w:ilvl="0">
      <w:startOverride w:val="1"/>
    </w:lvlOverride>
    <w:lvlOverride w:ilvl="1"/>
    <w:lvlOverride w:ilvl="2"/>
    <w:lvlOverride w:ilvl="3"/>
    <w:lvlOverride w:ilvl="4"/>
    <w:lvlOverride w:ilvl="5"/>
    <w:lvlOverride w:ilvl="6"/>
    <w:lvlOverride w:ilvl="7"/>
    <w:lvlOverride w:ilvl="8"/>
  </w:num>
  <w:num w:numId="69">
    <w:abstractNumId w:val="8"/>
    <w:lvlOverride w:ilvl="0">
      <w:startOverride w:val="1"/>
    </w:lvlOverride>
    <w:lvlOverride w:ilvl="1"/>
    <w:lvlOverride w:ilvl="2"/>
    <w:lvlOverride w:ilvl="3"/>
    <w:lvlOverride w:ilvl="4"/>
    <w:lvlOverride w:ilvl="5"/>
    <w:lvlOverride w:ilvl="6"/>
    <w:lvlOverride w:ilvl="7"/>
    <w:lvlOverride w:ilvl="8"/>
  </w:num>
  <w:num w:numId="70">
    <w:abstractNumId w:val="1"/>
    <w:lvlOverride w:ilvl="0">
      <w:startOverride w:val="1"/>
    </w:lvlOverride>
    <w:lvlOverride w:ilvl="1"/>
    <w:lvlOverride w:ilvl="2"/>
    <w:lvlOverride w:ilvl="3"/>
    <w:lvlOverride w:ilvl="4"/>
    <w:lvlOverride w:ilvl="5"/>
    <w:lvlOverride w:ilvl="6"/>
    <w:lvlOverride w:ilvl="7"/>
    <w:lvlOverride w:ilvl="8"/>
  </w:num>
  <w:num w:numId="71">
    <w:abstractNumId w:val="53"/>
    <w:lvlOverride w:ilvl="0">
      <w:startOverride w:val="1"/>
    </w:lvlOverride>
    <w:lvlOverride w:ilvl="1"/>
    <w:lvlOverride w:ilvl="2"/>
    <w:lvlOverride w:ilvl="3"/>
    <w:lvlOverride w:ilvl="4"/>
    <w:lvlOverride w:ilvl="5"/>
    <w:lvlOverride w:ilvl="6"/>
    <w:lvlOverride w:ilvl="7"/>
    <w:lvlOverride w:ilvl="8"/>
  </w:num>
  <w:num w:numId="72">
    <w:abstractNumId w:val="22"/>
    <w:lvlOverride w:ilvl="0">
      <w:startOverride w:val="1"/>
    </w:lvlOverride>
    <w:lvlOverride w:ilvl="1"/>
    <w:lvlOverride w:ilvl="2"/>
    <w:lvlOverride w:ilvl="3"/>
    <w:lvlOverride w:ilvl="4"/>
    <w:lvlOverride w:ilvl="5"/>
    <w:lvlOverride w:ilvl="6"/>
    <w:lvlOverride w:ilvl="7"/>
    <w:lvlOverride w:ilvl="8"/>
  </w:num>
  <w:num w:numId="73">
    <w:abstractNumId w:val="59"/>
    <w:lvlOverride w:ilvl="0">
      <w:startOverride w:val="1"/>
    </w:lvlOverride>
    <w:lvlOverride w:ilvl="1"/>
    <w:lvlOverride w:ilvl="2"/>
    <w:lvlOverride w:ilvl="3"/>
    <w:lvlOverride w:ilvl="4"/>
    <w:lvlOverride w:ilvl="5"/>
    <w:lvlOverride w:ilvl="6"/>
    <w:lvlOverride w:ilvl="7"/>
    <w:lvlOverride w:ilvl="8"/>
  </w:num>
  <w:num w:numId="74">
    <w:abstractNumId w:val="24"/>
    <w:lvlOverride w:ilvl="0">
      <w:startOverride w:val="1"/>
    </w:lvlOverride>
    <w:lvlOverride w:ilvl="1"/>
    <w:lvlOverride w:ilvl="2"/>
    <w:lvlOverride w:ilvl="3"/>
    <w:lvlOverride w:ilvl="4"/>
    <w:lvlOverride w:ilvl="5"/>
    <w:lvlOverride w:ilvl="6"/>
    <w:lvlOverride w:ilvl="7"/>
    <w:lvlOverride w:ilvl="8"/>
  </w:num>
  <w:num w:numId="75">
    <w:abstractNumId w:val="5"/>
    <w:lvlOverride w:ilvl="0">
      <w:startOverride w:val="1"/>
    </w:lvlOverride>
    <w:lvlOverride w:ilvl="1"/>
    <w:lvlOverride w:ilvl="2"/>
    <w:lvlOverride w:ilvl="3"/>
    <w:lvlOverride w:ilvl="4"/>
    <w:lvlOverride w:ilvl="5"/>
    <w:lvlOverride w:ilvl="6"/>
    <w:lvlOverride w:ilvl="7"/>
    <w:lvlOverride w:ilvl="8"/>
  </w:num>
  <w:num w:numId="76">
    <w:abstractNumId w:val="29"/>
    <w:lvlOverride w:ilvl="0">
      <w:startOverride w:val="1"/>
    </w:lvlOverride>
    <w:lvlOverride w:ilvl="1"/>
    <w:lvlOverride w:ilvl="2"/>
    <w:lvlOverride w:ilvl="3"/>
    <w:lvlOverride w:ilvl="4"/>
    <w:lvlOverride w:ilvl="5"/>
    <w:lvlOverride w:ilvl="6"/>
    <w:lvlOverride w:ilvl="7"/>
    <w:lvlOverride w:ilvl="8"/>
  </w:num>
  <w:num w:numId="77">
    <w:abstractNumId w:val="66"/>
    <w:lvlOverride w:ilvl="0">
      <w:startOverride w:val="1"/>
    </w:lvlOverride>
    <w:lvlOverride w:ilvl="1"/>
    <w:lvlOverride w:ilvl="2"/>
    <w:lvlOverride w:ilvl="3"/>
    <w:lvlOverride w:ilvl="4"/>
    <w:lvlOverride w:ilvl="5"/>
    <w:lvlOverride w:ilvl="6"/>
    <w:lvlOverride w:ilvl="7"/>
    <w:lvlOverride w:ilvl="8"/>
  </w:num>
  <w:num w:numId="78">
    <w:abstractNumId w:val="36"/>
    <w:lvlOverride w:ilvl="0">
      <w:startOverride w:val="1"/>
    </w:lvlOverride>
    <w:lvlOverride w:ilvl="1"/>
    <w:lvlOverride w:ilvl="2"/>
    <w:lvlOverride w:ilvl="3"/>
    <w:lvlOverride w:ilvl="4"/>
    <w:lvlOverride w:ilvl="5"/>
    <w:lvlOverride w:ilvl="6"/>
    <w:lvlOverride w:ilvl="7"/>
    <w:lvlOverride w:ilvl="8"/>
  </w:num>
  <w:num w:numId="79">
    <w:abstractNumId w:val="62"/>
    <w:lvlOverride w:ilvl="0">
      <w:startOverride w:val="1"/>
    </w:lvlOverride>
    <w:lvlOverride w:ilvl="1"/>
    <w:lvlOverride w:ilvl="2"/>
    <w:lvlOverride w:ilvl="3"/>
    <w:lvlOverride w:ilvl="4"/>
    <w:lvlOverride w:ilvl="5"/>
    <w:lvlOverride w:ilvl="6"/>
    <w:lvlOverride w:ilvl="7"/>
    <w:lvlOverride w:ilvl="8"/>
  </w:num>
  <w:num w:numId="80">
    <w:abstractNumId w:val="30"/>
    <w:lvlOverride w:ilvl="0">
      <w:startOverride w:val="1"/>
    </w:lvlOverride>
    <w:lvlOverride w:ilvl="1">
      <w:startOverride w:val="1"/>
    </w:lvlOverride>
    <w:lvlOverride w:ilvl="2"/>
    <w:lvlOverride w:ilvl="3"/>
    <w:lvlOverride w:ilvl="4"/>
    <w:lvlOverride w:ilvl="5"/>
    <w:lvlOverride w:ilvl="6"/>
    <w:lvlOverride w:ilvl="7"/>
    <w:lvlOverride w:ilvl="8"/>
  </w:num>
  <w:num w:numId="81">
    <w:abstractNumId w:val="16"/>
    <w:lvlOverride w:ilvl="0">
      <w:startOverride w:val="1"/>
    </w:lvlOverride>
    <w:lvlOverride w:ilvl="1"/>
    <w:lvlOverride w:ilvl="2"/>
    <w:lvlOverride w:ilvl="3"/>
    <w:lvlOverride w:ilvl="4"/>
    <w:lvlOverride w:ilvl="5"/>
    <w:lvlOverride w:ilvl="6"/>
    <w:lvlOverride w:ilvl="7"/>
    <w:lvlOverride w:ilvl="8"/>
  </w:num>
  <w:num w:numId="82">
    <w:abstractNumId w:val="2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hyphenationZone w:val="425"/>
  <w:characterSpacingControl w:val="doNotCompress"/>
  <w:doNotValidateAgainstSchema/>
  <w:doNotDemarcateInvalidXml/>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106CA"/>
    <w:rsid w:val="0003566A"/>
    <w:rsid w:val="000407DE"/>
    <w:rsid w:val="00040D98"/>
    <w:rsid w:val="00042FE6"/>
    <w:rsid w:val="00044A0B"/>
    <w:rsid w:val="00053E05"/>
    <w:rsid w:val="00054461"/>
    <w:rsid w:val="0006201F"/>
    <w:rsid w:val="0009366B"/>
    <w:rsid w:val="0009560A"/>
    <w:rsid w:val="000A29AA"/>
    <w:rsid w:val="000B6017"/>
    <w:rsid w:val="000B61E7"/>
    <w:rsid w:val="00150AF4"/>
    <w:rsid w:val="00153729"/>
    <w:rsid w:val="00154A36"/>
    <w:rsid w:val="00160195"/>
    <w:rsid w:val="001666FA"/>
    <w:rsid w:val="001675A2"/>
    <w:rsid w:val="00196C69"/>
    <w:rsid w:val="001C782A"/>
    <w:rsid w:val="001E0C3C"/>
    <w:rsid w:val="0020738A"/>
    <w:rsid w:val="00216230"/>
    <w:rsid w:val="00230BFC"/>
    <w:rsid w:val="00243AD0"/>
    <w:rsid w:val="0026212C"/>
    <w:rsid w:val="00294627"/>
    <w:rsid w:val="002A49A6"/>
    <w:rsid w:val="002A70A6"/>
    <w:rsid w:val="002C72AD"/>
    <w:rsid w:val="002D48E9"/>
    <w:rsid w:val="003056C6"/>
    <w:rsid w:val="0033284F"/>
    <w:rsid w:val="00363E53"/>
    <w:rsid w:val="003764F6"/>
    <w:rsid w:val="003879C9"/>
    <w:rsid w:val="003B5A05"/>
    <w:rsid w:val="003C51BE"/>
    <w:rsid w:val="003C7760"/>
    <w:rsid w:val="003D079A"/>
    <w:rsid w:val="003D15EE"/>
    <w:rsid w:val="00411F1C"/>
    <w:rsid w:val="00417140"/>
    <w:rsid w:val="004270E1"/>
    <w:rsid w:val="00461C94"/>
    <w:rsid w:val="00466654"/>
    <w:rsid w:val="00473653"/>
    <w:rsid w:val="004739BC"/>
    <w:rsid w:val="00474E83"/>
    <w:rsid w:val="00492289"/>
    <w:rsid w:val="004A1CE5"/>
    <w:rsid w:val="004A2D8C"/>
    <w:rsid w:val="004A6984"/>
    <w:rsid w:val="004D2248"/>
    <w:rsid w:val="004D7B64"/>
    <w:rsid w:val="00506EF9"/>
    <w:rsid w:val="00536E69"/>
    <w:rsid w:val="00550993"/>
    <w:rsid w:val="00560D82"/>
    <w:rsid w:val="005727EF"/>
    <w:rsid w:val="00572A44"/>
    <w:rsid w:val="00577AFD"/>
    <w:rsid w:val="00577BEE"/>
    <w:rsid w:val="00586B0A"/>
    <w:rsid w:val="00591B7D"/>
    <w:rsid w:val="00597C9E"/>
    <w:rsid w:val="005A1704"/>
    <w:rsid w:val="005A6D5A"/>
    <w:rsid w:val="005B6E60"/>
    <w:rsid w:val="00600E9A"/>
    <w:rsid w:val="00603D9B"/>
    <w:rsid w:val="00606A04"/>
    <w:rsid w:val="00626E43"/>
    <w:rsid w:val="0065635E"/>
    <w:rsid w:val="00660AC3"/>
    <w:rsid w:val="006850A7"/>
    <w:rsid w:val="006C5E2D"/>
    <w:rsid w:val="006E6ACE"/>
    <w:rsid w:val="006E6D2A"/>
    <w:rsid w:val="006F0876"/>
    <w:rsid w:val="006F671E"/>
    <w:rsid w:val="007116BF"/>
    <w:rsid w:val="00727E88"/>
    <w:rsid w:val="00753523"/>
    <w:rsid w:val="00772F24"/>
    <w:rsid w:val="00780ABE"/>
    <w:rsid w:val="0078508C"/>
    <w:rsid w:val="00787CED"/>
    <w:rsid w:val="0079399C"/>
    <w:rsid w:val="007D50FA"/>
    <w:rsid w:val="007D7D06"/>
    <w:rsid w:val="007F061E"/>
    <w:rsid w:val="007F5713"/>
    <w:rsid w:val="0083135B"/>
    <w:rsid w:val="008337E0"/>
    <w:rsid w:val="00841712"/>
    <w:rsid w:val="0084581D"/>
    <w:rsid w:val="00852801"/>
    <w:rsid w:val="008A0760"/>
    <w:rsid w:val="008B21E5"/>
    <w:rsid w:val="008E314F"/>
    <w:rsid w:val="00907982"/>
    <w:rsid w:val="00971B44"/>
    <w:rsid w:val="00971FCD"/>
    <w:rsid w:val="0098319C"/>
    <w:rsid w:val="009A50D9"/>
    <w:rsid w:val="009E67B3"/>
    <w:rsid w:val="00A04D27"/>
    <w:rsid w:val="00A427B4"/>
    <w:rsid w:val="00A56BA7"/>
    <w:rsid w:val="00A60453"/>
    <w:rsid w:val="00A7092F"/>
    <w:rsid w:val="00A7463F"/>
    <w:rsid w:val="00A9145D"/>
    <w:rsid w:val="00AB42C4"/>
    <w:rsid w:val="00B106CA"/>
    <w:rsid w:val="00B1538F"/>
    <w:rsid w:val="00B15F9E"/>
    <w:rsid w:val="00B35836"/>
    <w:rsid w:val="00B37615"/>
    <w:rsid w:val="00B60824"/>
    <w:rsid w:val="00B74C7C"/>
    <w:rsid w:val="00B77323"/>
    <w:rsid w:val="00B973A1"/>
    <w:rsid w:val="00B978BF"/>
    <w:rsid w:val="00BA4873"/>
    <w:rsid w:val="00BB03F1"/>
    <w:rsid w:val="00BB6306"/>
    <w:rsid w:val="00BE231C"/>
    <w:rsid w:val="00BF2478"/>
    <w:rsid w:val="00C06075"/>
    <w:rsid w:val="00C20C83"/>
    <w:rsid w:val="00C33BCB"/>
    <w:rsid w:val="00C36952"/>
    <w:rsid w:val="00C534A1"/>
    <w:rsid w:val="00C777C1"/>
    <w:rsid w:val="00C83D47"/>
    <w:rsid w:val="00CA6FA5"/>
    <w:rsid w:val="00CB08B1"/>
    <w:rsid w:val="00CC5A09"/>
    <w:rsid w:val="00CC7ED5"/>
    <w:rsid w:val="00CD2112"/>
    <w:rsid w:val="00CD6806"/>
    <w:rsid w:val="00CE52B4"/>
    <w:rsid w:val="00D12C78"/>
    <w:rsid w:val="00D21D49"/>
    <w:rsid w:val="00D40ACB"/>
    <w:rsid w:val="00D45836"/>
    <w:rsid w:val="00D5245A"/>
    <w:rsid w:val="00D65D1A"/>
    <w:rsid w:val="00DB2B48"/>
    <w:rsid w:val="00DB5894"/>
    <w:rsid w:val="00DE0810"/>
    <w:rsid w:val="00E109C3"/>
    <w:rsid w:val="00E10E59"/>
    <w:rsid w:val="00E16EC9"/>
    <w:rsid w:val="00E65093"/>
    <w:rsid w:val="00E811E6"/>
    <w:rsid w:val="00E9366E"/>
    <w:rsid w:val="00E957E2"/>
    <w:rsid w:val="00EA186F"/>
    <w:rsid w:val="00EA7BC6"/>
    <w:rsid w:val="00EB1CF1"/>
    <w:rsid w:val="00F257D3"/>
    <w:rsid w:val="00F41397"/>
    <w:rsid w:val="00F4726D"/>
    <w:rsid w:val="00F709B6"/>
    <w:rsid w:val="00F7302D"/>
    <w:rsid w:val="00F84414"/>
    <w:rsid w:val="00F86196"/>
    <w:rsid w:val="00F9125D"/>
    <w:rsid w:val="00FA2B59"/>
    <w:rsid w:val="00FA6183"/>
    <w:rsid w:val="00FD4019"/>
    <w:rsid w:val="00FE2E42"/>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de-CH" w:eastAsia="ko-KR"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Number" w:unhideWhenUsed="1"/>
    <w:lsdException w:name="List 3" w:unhideWhenUsed="1"/>
    <w:lsdException w:name="List 4" w:unhideWhenUsed="1"/>
    <w:lsdException w:name="List 5"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List Continue"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Body Text First Indent" w:unhideWhenUsed="1"/>
    <w:lsdException w:name="Body Text First Indent 2" w:unhideWhenUsed="1"/>
    <w:lsdException w:name="Note Heading" w:unhideWhenUsed="1"/>
    <w:lsdException w:name="Strong" w:semiHidden="0" w:uiPriority="22" w:qFormat="1"/>
    <w:lsdException w:name="Emphasis" w:semiHidden="0" w:uiPriority="20" w:qFormat="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0407DE"/>
    <w:rPr>
      <w:sz w:val="24"/>
      <w:szCs w:val="24"/>
      <w:lang w:val="en-US" w:eastAsia="en-US"/>
    </w:rPr>
  </w:style>
  <w:style w:type="paragraph" w:styleId="Heading1">
    <w:name w:val="heading 1"/>
    <w:basedOn w:val="Normal"/>
    <w:link w:val="Heading1Char"/>
    <w:uiPriority w:val="99"/>
    <w:qFormat/>
    <w:rsid w:val="00B106CA"/>
    <w:pPr>
      <w:keepNext/>
      <w:outlineLvl w:val="0"/>
    </w:pPr>
    <w:rPr>
      <w:kern w:val="36"/>
      <w:u w:val="single"/>
    </w:rPr>
  </w:style>
  <w:style w:type="paragraph" w:styleId="Heading2">
    <w:name w:val="heading 2"/>
    <w:basedOn w:val="Normal"/>
    <w:link w:val="Heading2Char"/>
    <w:uiPriority w:val="99"/>
    <w:qFormat/>
    <w:rsid w:val="00B106CA"/>
    <w:pPr>
      <w:keepNext/>
      <w:spacing w:before="240" w:after="60"/>
      <w:outlineLvl w:val="1"/>
    </w:pPr>
    <w:rPr>
      <w:rFonts w:ascii="Cambria" w:hAnsi="Cambria"/>
      <w:b/>
      <w:bCs/>
      <w:i/>
      <w:iCs/>
      <w:sz w:val="28"/>
      <w:szCs w:val="28"/>
    </w:rPr>
  </w:style>
  <w:style w:type="paragraph" w:styleId="Heading3">
    <w:name w:val="heading 3"/>
    <w:basedOn w:val="Normal"/>
    <w:link w:val="Heading3Char"/>
    <w:uiPriority w:val="99"/>
    <w:qFormat/>
    <w:rsid w:val="00B106CA"/>
    <w:pPr>
      <w:keepNext/>
      <w:spacing w:before="240" w:after="60"/>
      <w:outlineLvl w:val="2"/>
    </w:pPr>
    <w:rPr>
      <w:rFonts w:ascii="Cambria" w:hAnsi="Cambria"/>
      <w:b/>
      <w:bCs/>
      <w:sz w:val="26"/>
      <w:szCs w:val="26"/>
    </w:rPr>
  </w:style>
  <w:style w:type="paragraph" w:styleId="Heading4">
    <w:name w:val="heading 4"/>
    <w:basedOn w:val="Normal"/>
    <w:link w:val="Heading4Char"/>
    <w:uiPriority w:val="99"/>
    <w:qFormat/>
    <w:rsid w:val="00B106CA"/>
    <w:pPr>
      <w:keepNext/>
      <w:spacing w:before="240" w:after="60"/>
      <w:outlineLvl w:val="3"/>
    </w:pPr>
    <w:rPr>
      <w:b/>
      <w:bCs/>
      <w:sz w:val="28"/>
      <w:szCs w:val="28"/>
    </w:rPr>
  </w:style>
  <w:style w:type="paragraph" w:styleId="Heading5">
    <w:name w:val="heading 5"/>
    <w:basedOn w:val="Normal"/>
    <w:link w:val="Heading5Char"/>
    <w:uiPriority w:val="99"/>
    <w:qFormat/>
    <w:rsid w:val="00B106CA"/>
    <w:pPr>
      <w:spacing w:before="240" w:after="60"/>
      <w:outlineLvl w:val="4"/>
    </w:pPr>
    <w:rPr>
      <w:b/>
      <w:bCs/>
      <w:i/>
      <w:iCs/>
      <w:sz w:val="26"/>
      <w:szCs w:val="26"/>
    </w:rPr>
  </w:style>
  <w:style w:type="paragraph" w:styleId="Heading6">
    <w:name w:val="heading 6"/>
    <w:basedOn w:val="Normal"/>
    <w:link w:val="Heading6Char"/>
    <w:uiPriority w:val="99"/>
    <w:qFormat/>
    <w:rsid w:val="00B106CA"/>
    <w:pPr>
      <w:spacing w:before="240" w:after="60"/>
      <w:outlineLvl w:val="5"/>
    </w:pPr>
    <w:rPr>
      <w:b/>
      <w:bCs/>
      <w:sz w:val="22"/>
      <w:szCs w:val="22"/>
    </w:rPr>
  </w:style>
  <w:style w:type="paragraph" w:styleId="Heading7">
    <w:name w:val="heading 7"/>
    <w:basedOn w:val="Normal"/>
    <w:link w:val="Heading7Char"/>
    <w:uiPriority w:val="99"/>
    <w:qFormat/>
    <w:rsid w:val="00B106CA"/>
    <w:pPr>
      <w:spacing w:before="240" w:after="60"/>
      <w:outlineLvl w:val="6"/>
    </w:pPr>
  </w:style>
  <w:style w:type="paragraph" w:styleId="Heading8">
    <w:name w:val="heading 8"/>
    <w:basedOn w:val="Normal"/>
    <w:link w:val="Heading8Char"/>
    <w:uiPriority w:val="99"/>
    <w:qFormat/>
    <w:rsid w:val="00B106CA"/>
    <w:pPr>
      <w:spacing w:before="240" w:after="60"/>
      <w:outlineLvl w:val="7"/>
    </w:pPr>
    <w:rPr>
      <w:i/>
      <w:iCs/>
    </w:rPr>
  </w:style>
  <w:style w:type="paragraph" w:styleId="Heading9">
    <w:name w:val="heading 9"/>
    <w:basedOn w:val="Normal"/>
    <w:link w:val="Heading9Char"/>
    <w:uiPriority w:val="99"/>
    <w:qFormat/>
    <w:rsid w:val="00B106CA"/>
    <w:pPr>
      <w:spacing w:before="240" w:after="60"/>
      <w:outlineLvl w:val="8"/>
    </w:pPr>
    <w:rPr>
      <w:rFonts w:ascii="Arial" w:hAnsi="Arial" w:cs="Arial"/>
      <w:sz w:val="22"/>
      <w:szCs w:val="2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93D"/>
    <w:rPr>
      <w:rFonts w:asciiTheme="majorHAnsi" w:eastAsiaTheme="majorEastAsia" w:hAnsiTheme="majorHAnsi" w:cstheme="majorBidi"/>
      <w:b/>
      <w:bCs/>
      <w:kern w:val="32"/>
      <w:sz w:val="32"/>
      <w:szCs w:val="32"/>
      <w:lang w:val="en-US" w:eastAsia="en-US"/>
    </w:rPr>
  </w:style>
  <w:style w:type="character" w:customStyle="1" w:styleId="Heading2Char">
    <w:name w:val="Heading 2 Char"/>
    <w:basedOn w:val="DefaultParagraphFont"/>
    <w:link w:val="Heading2"/>
    <w:uiPriority w:val="9"/>
    <w:semiHidden/>
    <w:rsid w:val="002E093D"/>
    <w:rPr>
      <w:rFonts w:asciiTheme="majorHAnsi" w:eastAsiaTheme="majorEastAsia" w:hAnsiTheme="majorHAnsi" w:cstheme="majorBidi"/>
      <w:b/>
      <w:bCs/>
      <w:i/>
      <w:iCs/>
      <w:sz w:val="28"/>
      <w:szCs w:val="28"/>
      <w:lang w:val="en-US" w:eastAsia="en-US"/>
    </w:rPr>
  </w:style>
  <w:style w:type="character" w:customStyle="1" w:styleId="Heading3Char">
    <w:name w:val="Heading 3 Char"/>
    <w:basedOn w:val="DefaultParagraphFont"/>
    <w:link w:val="Heading3"/>
    <w:uiPriority w:val="9"/>
    <w:semiHidden/>
    <w:rsid w:val="002E093D"/>
    <w:rPr>
      <w:rFonts w:asciiTheme="majorHAnsi" w:eastAsiaTheme="majorEastAsia" w:hAnsiTheme="majorHAnsi" w:cstheme="majorBidi"/>
      <w:b/>
      <w:bCs/>
      <w:sz w:val="26"/>
      <w:szCs w:val="26"/>
      <w:lang w:val="en-US" w:eastAsia="en-US"/>
    </w:rPr>
  </w:style>
  <w:style w:type="character" w:customStyle="1" w:styleId="Heading4Char">
    <w:name w:val="Heading 4 Char"/>
    <w:basedOn w:val="DefaultParagraphFont"/>
    <w:link w:val="Heading4"/>
    <w:uiPriority w:val="9"/>
    <w:semiHidden/>
    <w:rsid w:val="002E093D"/>
    <w:rPr>
      <w:rFonts w:asciiTheme="minorHAnsi" w:eastAsiaTheme="minorEastAsia" w:hAnsiTheme="minorHAnsi" w:cstheme="minorBidi"/>
      <w:b/>
      <w:bCs/>
      <w:sz w:val="28"/>
      <w:szCs w:val="28"/>
      <w:lang w:val="en-US" w:eastAsia="en-US"/>
    </w:rPr>
  </w:style>
  <w:style w:type="character" w:customStyle="1" w:styleId="Heading5Char">
    <w:name w:val="Heading 5 Char"/>
    <w:basedOn w:val="DefaultParagraphFont"/>
    <w:link w:val="Heading5"/>
    <w:uiPriority w:val="9"/>
    <w:semiHidden/>
    <w:rsid w:val="002E093D"/>
    <w:rPr>
      <w:rFonts w:asciiTheme="minorHAnsi" w:eastAsiaTheme="minorEastAsia" w:hAnsiTheme="minorHAnsi" w:cstheme="minorBidi"/>
      <w:b/>
      <w:bCs/>
      <w:i/>
      <w:iCs/>
      <w:sz w:val="26"/>
      <w:szCs w:val="26"/>
      <w:lang w:val="en-US" w:eastAsia="en-US"/>
    </w:rPr>
  </w:style>
  <w:style w:type="character" w:customStyle="1" w:styleId="Heading6Char">
    <w:name w:val="Heading 6 Char"/>
    <w:basedOn w:val="DefaultParagraphFont"/>
    <w:link w:val="Heading6"/>
    <w:uiPriority w:val="9"/>
    <w:semiHidden/>
    <w:rsid w:val="002E093D"/>
    <w:rPr>
      <w:rFonts w:asciiTheme="minorHAnsi" w:eastAsiaTheme="minorEastAsia" w:hAnsiTheme="minorHAnsi" w:cstheme="minorBidi"/>
      <w:b/>
      <w:bCs/>
      <w:lang w:val="en-US" w:eastAsia="en-US"/>
    </w:rPr>
  </w:style>
  <w:style w:type="character" w:customStyle="1" w:styleId="Heading7Char">
    <w:name w:val="Heading 7 Char"/>
    <w:basedOn w:val="DefaultParagraphFont"/>
    <w:link w:val="Heading7"/>
    <w:uiPriority w:val="9"/>
    <w:semiHidden/>
    <w:rsid w:val="002E093D"/>
    <w:rPr>
      <w:rFonts w:asciiTheme="minorHAnsi" w:eastAsiaTheme="minorEastAsia" w:hAnsiTheme="minorHAnsi" w:cstheme="minorBidi"/>
      <w:sz w:val="24"/>
      <w:szCs w:val="24"/>
      <w:lang w:val="en-US" w:eastAsia="en-US"/>
    </w:rPr>
  </w:style>
  <w:style w:type="character" w:customStyle="1" w:styleId="Heading8Char">
    <w:name w:val="Heading 8 Char"/>
    <w:basedOn w:val="DefaultParagraphFont"/>
    <w:link w:val="Heading8"/>
    <w:uiPriority w:val="9"/>
    <w:semiHidden/>
    <w:rsid w:val="002E093D"/>
    <w:rPr>
      <w:rFonts w:asciiTheme="minorHAnsi" w:eastAsiaTheme="minorEastAsia" w:hAnsiTheme="minorHAnsi" w:cstheme="minorBidi"/>
      <w:i/>
      <w:iCs/>
      <w:sz w:val="24"/>
      <w:szCs w:val="24"/>
      <w:lang w:val="en-US" w:eastAsia="en-US"/>
    </w:rPr>
  </w:style>
  <w:style w:type="character" w:customStyle="1" w:styleId="Heading9Char">
    <w:name w:val="Heading 9 Char"/>
    <w:basedOn w:val="DefaultParagraphFont"/>
    <w:link w:val="Heading9"/>
    <w:uiPriority w:val="9"/>
    <w:semiHidden/>
    <w:rsid w:val="002E093D"/>
    <w:rPr>
      <w:rFonts w:asciiTheme="majorHAnsi" w:eastAsiaTheme="majorEastAsia" w:hAnsiTheme="majorHAnsi" w:cstheme="majorBidi"/>
      <w:lang w:val="en-US" w:eastAsia="en-US"/>
    </w:rPr>
  </w:style>
  <w:style w:type="character" w:styleId="Hyperlink">
    <w:name w:val="Hyperlink"/>
    <w:basedOn w:val="DefaultParagraphFont"/>
    <w:uiPriority w:val="99"/>
    <w:rsid w:val="00B106CA"/>
    <w:rPr>
      <w:rFonts w:cs="Times New Roman"/>
      <w:color w:val="0000FF"/>
      <w:u w:val="single"/>
    </w:rPr>
  </w:style>
  <w:style w:type="character" w:styleId="FollowedHyperlink">
    <w:name w:val="FollowedHyperlink"/>
    <w:basedOn w:val="DefaultParagraphFont"/>
    <w:uiPriority w:val="99"/>
    <w:rsid w:val="00B106CA"/>
    <w:rPr>
      <w:rFonts w:cs="Times New Roman"/>
      <w:color w:val="800080"/>
      <w:u w:val="single"/>
    </w:rPr>
  </w:style>
  <w:style w:type="paragraph" w:styleId="NormalIndent">
    <w:name w:val="Normal Indent"/>
    <w:basedOn w:val="Normal"/>
    <w:uiPriority w:val="99"/>
    <w:rsid w:val="00B106CA"/>
    <w:pPr>
      <w:ind w:left="720"/>
    </w:pPr>
  </w:style>
  <w:style w:type="paragraph" w:styleId="Header">
    <w:name w:val="header"/>
    <w:basedOn w:val="Normal"/>
    <w:link w:val="HeaderChar"/>
    <w:uiPriority w:val="99"/>
    <w:rsid w:val="00B106CA"/>
  </w:style>
  <w:style w:type="character" w:customStyle="1" w:styleId="HeaderChar">
    <w:name w:val="Header Char"/>
    <w:basedOn w:val="DefaultParagraphFont"/>
    <w:link w:val="Header"/>
    <w:uiPriority w:val="99"/>
    <w:semiHidden/>
    <w:rsid w:val="002E093D"/>
    <w:rPr>
      <w:sz w:val="24"/>
      <w:szCs w:val="24"/>
      <w:lang w:val="en-US" w:eastAsia="en-US"/>
    </w:rPr>
  </w:style>
  <w:style w:type="paragraph" w:styleId="Footer">
    <w:name w:val="footer"/>
    <w:basedOn w:val="Normal"/>
    <w:link w:val="FooterChar"/>
    <w:uiPriority w:val="99"/>
    <w:rsid w:val="00B106CA"/>
  </w:style>
  <w:style w:type="character" w:customStyle="1" w:styleId="FooterChar">
    <w:name w:val="Footer Char"/>
    <w:basedOn w:val="DefaultParagraphFont"/>
    <w:link w:val="Footer"/>
    <w:uiPriority w:val="99"/>
    <w:semiHidden/>
    <w:rsid w:val="002E093D"/>
    <w:rPr>
      <w:sz w:val="24"/>
      <w:szCs w:val="24"/>
      <w:lang w:val="en-US" w:eastAsia="en-US"/>
    </w:rPr>
  </w:style>
  <w:style w:type="paragraph" w:styleId="List">
    <w:name w:val="List"/>
    <w:basedOn w:val="Normal"/>
    <w:uiPriority w:val="99"/>
    <w:rsid w:val="00B106CA"/>
    <w:pPr>
      <w:ind w:left="283" w:hanging="283"/>
    </w:pPr>
  </w:style>
  <w:style w:type="paragraph" w:styleId="ListBullet">
    <w:name w:val="List Bullet"/>
    <w:basedOn w:val="Normal"/>
    <w:uiPriority w:val="99"/>
    <w:rsid w:val="00B106CA"/>
    <w:pPr>
      <w:numPr>
        <w:numId w:val="3"/>
      </w:numPr>
    </w:pPr>
  </w:style>
  <w:style w:type="paragraph" w:styleId="List2">
    <w:name w:val="List 2"/>
    <w:basedOn w:val="Normal"/>
    <w:uiPriority w:val="99"/>
    <w:rsid w:val="00B106CA"/>
    <w:pPr>
      <w:ind w:left="566" w:hanging="283"/>
    </w:pPr>
  </w:style>
  <w:style w:type="paragraph" w:styleId="ListBullet2">
    <w:name w:val="List Bullet 2"/>
    <w:basedOn w:val="Normal"/>
    <w:uiPriority w:val="99"/>
    <w:rsid w:val="00B106CA"/>
    <w:pPr>
      <w:numPr>
        <w:numId w:val="4"/>
      </w:numPr>
    </w:pPr>
  </w:style>
  <w:style w:type="paragraph" w:styleId="Signature">
    <w:name w:val="Signature"/>
    <w:basedOn w:val="Normal"/>
    <w:link w:val="SignatureChar"/>
    <w:uiPriority w:val="99"/>
    <w:rsid w:val="00B106CA"/>
    <w:pPr>
      <w:ind w:left="4252"/>
    </w:pPr>
  </w:style>
  <w:style w:type="character" w:customStyle="1" w:styleId="SignatureChar">
    <w:name w:val="Signature Char"/>
    <w:basedOn w:val="DefaultParagraphFont"/>
    <w:link w:val="Signature"/>
    <w:uiPriority w:val="99"/>
    <w:semiHidden/>
    <w:rsid w:val="002E093D"/>
    <w:rPr>
      <w:sz w:val="24"/>
      <w:szCs w:val="24"/>
      <w:lang w:val="en-US" w:eastAsia="en-US"/>
    </w:rPr>
  </w:style>
  <w:style w:type="paragraph" w:styleId="BodyText">
    <w:name w:val="Body Text"/>
    <w:basedOn w:val="Normal"/>
    <w:link w:val="BodyTextChar"/>
    <w:uiPriority w:val="99"/>
    <w:rsid w:val="00B106CA"/>
    <w:rPr>
      <w:u w:val="single"/>
    </w:rPr>
  </w:style>
  <w:style w:type="character" w:customStyle="1" w:styleId="BodyTextChar">
    <w:name w:val="Body Text Char"/>
    <w:basedOn w:val="DefaultParagraphFont"/>
    <w:link w:val="BodyText"/>
    <w:uiPriority w:val="99"/>
    <w:semiHidden/>
    <w:rsid w:val="002E093D"/>
    <w:rPr>
      <w:sz w:val="24"/>
      <w:szCs w:val="24"/>
      <w:lang w:val="en-US" w:eastAsia="en-US"/>
    </w:rPr>
  </w:style>
  <w:style w:type="paragraph" w:styleId="BodyTextIndent">
    <w:name w:val="Body Text Indent"/>
    <w:basedOn w:val="Normal"/>
    <w:link w:val="BodyTextIndentChar"/>
    <w:uiPriority w:val="99"/>
    <w:rsid w:val="00B106CA"/>
    <w:pPr>
      <w:spacing w:after="120"/>
      <w:ind w:left="283"/>
    </w:pPr>
  </w:style>
  <w:style w:type="character" w:customStyle="1" w:styleId="BodyTextIndentChar">
    <w:name w:val="Body Text Indent Char"/>
    <w:basedOn w:val="DefaultParagraphFont"/>
    <w:link w:val="BodyTextIndent"/>
    <w:uiPriority w:val="99"/>
    <w:semiHidden/>
    <w:rsid w:val="002E093D"/>
    <w:rPr>
      <w:sz w:val="24"/>
      <w:szCs w:val="24"/>
      <w:lang w:val="en-US" w:eastAsia="en-US"/>
    </w:rPr>
  </w:style>
  <w:style w:type="paragraph" w:styleId="ListContinue2">
    <w:name w:val="List Continue 2"/>
    <w:basedOn w:val="Normal"/>
    <w:uiPriority w:val="99"/>
    <w:rsid w:val="00B106CA"/>
    <w:pPr>
      <w:spacing w:after="120"/>
      <w:ind w:left="566"/>
    </w:pPr>
  </w:style>
  <w:style w:type="paragraph" w:styleId="Date">
    <w:name w:val="Date"/>
    <w:basedOn w:val="Normal"/>
    <w:link w:val="DateChar"/>
    <w:uiPriority w:val="99"/>
    <w:rsid w:val="00B106CA"/>
  </w:style>
  <w:style w:type="character" w:customStyle="1" w:styleId="DateChar">
    <w:name w:val="Date Char"/>
    <w:basedOn w:val="DefaultParagraphFont"/>
    <w:link w:val="Date"/>
    <w:uiPriority w:val="99"/>
    <w:semiHidden/>
    <w:rsid w:val="002E093D"/>
    <w:rPr>
      <w:sz w:val="24"/>
      <w:szCs w:val="24"/>
      <w:lang w:val="en-US" w:eastAsia="en-US"/>
    </w:rPr>
  </w:style>
  <w:style w:type="paragraph" w:styleId="BodyText2">
    <w:name w:val="Body Text 2"/>
    <w:basedOn w:val="Normal"/>
    <w:link w:val="BodyText2Char"/>
    <w:uiPriority w:val="99"/>
    <w:rsid w:val="00B106CA"/>
    <w:pPr>
      <w:spacing w:after="120" w:line="480" w:lineRule="auto"/>
    </w:pPr>
  </w:style>
  <w:style w:type="character" w:customStyle="1" w:styleId="BodyText2Char">
    <w:name w:val="Body Text 2 Char"/>
    <w:basedOn w:val="DefaultParagraphFont"/>
    <w:link w:val="BodyText2"/>
    <w:uiPriority w:val="99"/>
    <w:semiHidden/>
    <w:rsid w:val="002E093D"/>
    <w:rPr>
      <w:sz w:val="24"/>
      <w:szCs w:val="24"/>
      <w:lang w:val="en-US" w:eastAsia="en-US"/>
    </w:rPr>
  </w:style>
  <w:style w:type="paragraph" w:styleId="BodyText3">
    <w:name w:val="Body Text 3"/>
    <w:basedOn w:val="Normal"/>
    <w:link w:val="BodyText3Char"/>
    <w:uiPriority w:val="99"/>
    <w:rsid w:val="00B106CA"/>
    <w:rPr>
      <w:rFonts w:ascii="Verdana" w:hAnsi="Verdana"/>
      <w:b/>
      <w:bCs/>
      <w:sz w:val="22"/>
      <w:szCs w:val="22"/>
    </w:rPr>
  </w:style>
  <w:style w:type="character" w:customStyle="1" w:styleId="BodyText3Char">
    <w:name w:val="Body Text 3 Char"/>
    <w:basedOn w:val="DefaultParagraphFont"/>
    <w:link w:val="BodyText3"/>
    <w:uiPriority w:val="99"/>
    <w:semiHidden/>
    <w:rsid w:val="002E093D"/>
    <w:rPr>
      <w:sz w:val="16"/>
      <w:szCs w:val="16"/>
      <w:lang w:val="en-US" w:eastAsia="en-US"/>
    </w:rPr>
  </w:style>
  <w:style w:type="paragraph" w:styleId="BodyTextIndent2">
    <w:name w:val="Body Text Indent 2"/>
    <w:basedOn w:val="Normal"/>
    <w:link w:val="BodyTextIndent2Char"/>
    <w:uiPriority w:val="99"/>
    <w:rsid w:val="00B106CA"/>
    <w:pPr>
      <w:ind w:left="1080" w:hanging="1080"/>
    </w:pPr>
    <w:rPr>
      <w:rFonts w:ascii="Verdana" w:hAnsi="Verdana"/>
      <w:sz w:val="22"/>
      <w:szCs w:val="22"/>
    </w:rPr>
  </w:style>
  <w:style w:type="character" w:customStyle="1" w:styleId="BodyTextIndent2Char">
    <w:name w:val="Body Text Indent 2 Char"/>
    <w:basedOn w:val="DefaultParagraphFont"/>
    <w:link w:val="BodyTextIndent2"/>
    <w:uiPriority w:val="99"/>
    <w:semiHidden/>
    <w:rsid w:val="002E093D"/>
    <w:rPr>
      <w:sz w:val="24"/>
      <w:szCs w:val="24"/>
      <w:lang w:val="en-US" w:eastAsia="en-US"/>
    </w:rPr>
  </w:style>
  <w:style w:type="paragraph" w:styleId="BodyTextIndent3">
    <w:name w:val="Body Text Indent 3"/>
    <w:basedOn w:val="Normal"/>
    <w:link w:val="BodyTextIndent3Char"/>
    <w:uiPriority w:val="99"/>
    <w:rsid w:val="00B106CA"/>
    <w:pPr>
      <w:ind w:left="720"/>
    </w:pPr>
    <w:rPr>
      <w:rFonts w:ascii="Verdana" w:hAnsi="Verdana"/>
      <w:sz w:val="22"/>
      <w:szCs w:val="22"/>
    </w:rPr>
  </w:style>
  <w:style w:type="character" w:customStyle="1" w:styleId="BodyTextIndent3Char">
    <w:name w:val="Body Text Indent 3 Char"/>
    <w:basedOn w:val="DefaultParagraphFont"/>
    <w:link w:val="BodyTextIndent3"/>
    <w:uiPriority w:val="99"/>
    <w:semiHidden/>
    <w:rsid w:val="002E093D"/>
    <w:rPr>
      <w:sz w:val="16"/>
      <w:szCs w:val="16"/>
      <w:lang w:val="en-US" w:eastAsia="en-US"/>
    </w:rPr>
  </w:style>
  <w:style w:type="paragraph" w:styleId="BlockText">
    <w:name w:val="Block Text"/>
    <w:basedOn w:val="Normal"/>
    <w:uiPriority w:val="99"/>
    <w:rsid w:val="00B106CA"/>
    <w:pPr>
      <w:ind w:left="840" w:right="3480" w:hanging="840"/>
    </w:pPr>
    <w:rPr>
      <w:rFonts w:ascii="Verdana" w:hAnsi="Verdana"/>
      <w:sz w:val="22"/>
      <w:szCs w:val="22"/>
    </w:rPr>
  </w:style>
  <w:style w:type="paragraph" w:customStyle="1" w:styleId="listparagraph">
    <w:name w:val="listparagraph"/>
    <w:basedOn w:val="Normal"/>
    <w:uiPriority w:val="99"/>
    <w:rsid w:val="00B106CA"/>
    <w:pPr>
      <w:ind w:left="720"/>
    </w:pPr>
  </w:style>
  <w:style w:type="paragraph" w:customStyle="1" w:styleId="insideaddress">
    <w:name w:val="insideaddress"/>
    <w:basedOn w:val="Normal"/>
    <w:uiPriority w:val="99"/>
    <w:rsid w:val="00B106CA"/>
  </w:style>
  <w:style w:type="paragraph" w:customStyle="1" w:styleId="referenceline">
    <w:name w:val="referenceline"/>
    <w:basedOn w:val="Normal"/>
    <w:uiPriority w:val="99"/>
    <w:rsid w:val="00B106CA"/>
    <w:rPr>
      <w:u w:val="single"/>
    </w:rPr>
  </w:style>
  <w:style w:type="paragraph" w:customStyle="1" w:styleId="shortreturnaddress">
    <w:name w:val="shortreturnaddress"/>
    <w:basedOn w:val="Normal"/>
    <w:uiPriority w:val="99"/>
    <w:rsid w:val="00B106CA"/>
  </w:style>
  <w:style w:type="paragraph" w:customStyle="1" w:styleId="ppline">
    <w:name w:val="ppline"/>
    <w:basedOn w:val="Normal"/>
    <w:uiPriority w:val="99"/>
    <w:rsid w:val="00B106CA"/>
    <w:pPr>
      <w:ind w:left="4252"/>
    </w:pPr>
  </w:style>
  <w:style w:type="paragraph" w:customStyle="1" w:styleId="insideaddressname">
    <w:name w:val="insideaddressname"/>
    <w:basedOn w:val="Normal"/>
    <w:uiPriority w:val="99"/>
    <w:rsid w:val="00B106CA"/>
  </w:style>
  <w:style w:type="paragraph" w:customStyle="1" w:styleId="skypetbinjection">
    <w:name w:val="skypetbinjection"/>
    <w:basedOn w:val="Normal"/>
    <w:uiPriority w:val="99"/>
    <w:rsid w:val="00B106CA"/>
    <w:rPr>
      <w:rFonts w:ascii="Tahoma" w:hAnsi="Tahoma" w:cs="Tahoma"/>
      <w:b/>
      <w:bCs/>
      <w:color w:val="333333"/>
      <w:sz w:val="17"/>
      <w:szCs w:val="17"/>
    </w:rPr>
  </w:style>
  <w:style w:type="paragraph" w:customStyle="1" w:styleId="skypetbinjectionin">
    <w:name w:val="skypetbinjectionin"/>
    <w:basedOn w:val="Normal"/>
    <w:uiPriority w:val="99"/>
    <w:rsid w:val="00B106CA"/>
    <w:pPr>
      <w:spacing w:before="100" w:beforeAutospacing="1" w:after="100" w:afterAutospacing="1"/>
    </w:pPr>
  </w:style>
  <w:style w:type="paragraph" w:customStyle="1" w:styleId="skypetbinnertext">
    <w:name w:val="skypetbinnertext"/>
    <w:basedOn w:val="Normal"/>
    <w:uiPriority w:val="99"/>
    <w:rsid w:val="00B106CA"/>
    <w:pPr>
      <w:spacing w:before="100" w:beforeAutospacing="1" w:after="100" w:afterAutospacing="1"/>
    </w:pPr>
  </w:style>
  <w:style w:type="paragraph" w:customStyle="1" w:styleId="skypetbimg">
    <w:name w:val="skypetbimg"/>
    <w:basedOn w:val="Normal"/>
    <w:uiPriority w:val="99"/>
    <w:rsid w:val="00B106CA"/>
    <w:pPr>
      <w:spacing w:before="100" w:beforeAutospacing="1" w:after="100" w:afterAutospacing="1"/>
    </w:pPr>
  </w:style>
  <w:style w:type="paragraph" w:customStyle="1" w:styleId="skypetbimg2">
    <w:name w:val="skypetbimg2"/>
    <w:basedOn w:val="Normal"/>
    <w:uiPriority w:val="99"/>
    <w:rsid w:val="00B106CA"/>
    <w:pPr>
      <w:spacing w:before="100" w:beforeAutospacing="1" w:after="100" w:afterAutospacing="1"/>
    </w:pPr>
  </w:style>
  <w:style w:type="paragraph" w:customStyle="1" w:styleId="skypetbimgflag">
    <w:name w:val="skypetbimgflag"/>
    <w:basedOn w:val="Normal"/>
    <w:uiPriority w:val="99"/>
    <w:rsid w:val="00B106CA"/>
    <w:pPr>
      <w:spacing w:before="100" w:beforeAutospacing="1" w:after="100" w:afterAutospacing="1"/>
    </w:pPr>
  </w:style>
  <w:style w:type="paragraph" w:customStyle="1" w:styleId="skypetbimgflagact">
    <w:name w:val="skypetbimgflagact"/>
    <w:basedOn w:val="Normal"/>
    <w:uiPriority w:val="99"/>
    <w:rsid w:val="00B106CA"/>
    <w:pPr>
      <w:spacing w:before="100" w:beforeAutospacing="1" w:after="100" w:afterAutospacing="1"/>
    </w:pPr>
  </w:style>
  <w:style w:type="paragraph" w:customStyle="1" w:styleId="skypetbimga">
    <w:name w:val="skypetbimga"/>
    <w:basedOn w:val="Normal"/>
    <w:uiPriority w:val="99"/>
    <w:rsid w:val="00B106CA"/>
    <w:pPr>
      <w:spacing w:before="100" w:beforeAutospacing="1" w:after="100" w:afterAutospacing="1"/>
    </w:pPr>
  </w:style>
  <w:style w:type="paragraph" w:customStyle="1" w:styleId="skypetbimgs">
    <w:name w:val="skypetbimgs"/>
    <w:basedOn w:val="Normal"/>
    <w:uiPriority w:val="99"/>
    <w:rsid w:val="00B106CA"/>
    <w:pPr>
      <w:spacing w:before="100" w:beforeAutospacing="1" w:after="100" w:afterAutospacing="1"/>
    </w:pPr>
  </w:style>
  <w:style w:type="paragraph" w:customStyle="1" w:styleId="skypetbimgsstat">
    <w:name w:val="skypetbimgsstat"/>
    <w:basedOn w:val="Normal"/>
    <w:uiPriority w:val="99"/>
    <w:rsid w:val="00B106CA"/>
    <w:pPr>
      <w:spacing w:before="100" w:beforeAutospacing="1" w:after="100" w:afterAutospacing="1"/>
    </w:pPr>
  </w:style>
  <w:style w:type="paragraph" w:customStyle="1" w:styleId="skypetbimgsnoflag">
    <w:name w:val="skypetbimgsnoflag"/>
    <w:basedOn w:val="Normal"/>
    <w:uiPriority w:val="99"/>
    <w:rsid w:val="00B106CA"/>
    <w:pPr>
      <w:spacing w:before="100" w:beforeAutospacing="1" w:after="100" w:afterAutospacing="1"/>
    </w:pPr>
  </w:style>
  <w:style w:type="paragraph" w:customStyle="1" w:styleId="skypetbimgsstatnoflag">
    <w:name w:val="skypetbimgsstatnoflag"/>
    <w:basedOn w:val="Normal"/>
    <w:uiPriority w:val="99"/>
    <w:rsid w:val="00B106CA"/>
    <w:pPr>
      <w:spacing w:before="100" w:beforeAutospacing="1" w:after="100" w:afterAutospacing="1"/>
    </w:pPr>
  </w:style>
  <w:style w:type="paragraph" w:customStyle="1" w:styleId="skypetbimgr">
    <w:name w:val="skypetbimgr"/>
    <w:basedOn w:val="Normal"/>
    <w:uiPriority w:val="99"/>
    <w:rsid w:val="00B106CA"/>
    <w:pPr>
      <w:spacing w:before="100" w:beforeAutospacing="1" w:after="100" w:afterAutospacing="1"/>
    </w:pPr>
  </w:style>
  <w:style w:type="paragraph" w:customStyle="1" w:styleId="skypetbinjectionin1">
    <w:name w:val="skypetbinjectionin1"/>
    <w:basedOn w:val="Normal"/>
    <w:uiPriority w:val="99"/>
    <w:rsid w:val="00B106CA"/>
    <w:rPr>
      <w:rFonts w:ascii="Tahoma" w:hAnsi="Tahoma" w:cs="Tahoma"/>
      <w:b/>
      <w:bCs/>
      <w:color w:val="333333"/>
      <w:sz w:val="17"/>
      <w:szCs w:val="17"/>
    </w:rPr>
  </w:style>
  <w:style w:type="paragraph" w:customStyle="1" w:styleId="skypetbinnertext1">
    <w:name w:val="skypetbinnertext1"/>
    <w:basedOn w:val="Normal"/>
    <w:uiPriority w:val="99"/>
    <w:rsid w:val="00B106CA"/>
    <w:rPr>
      <w:rFonts w:ascii="Tahoma" w:hAnsi="Tahoma" w:cs="Tahoma"/>
      <w:b/>
      <w:bCs/>
      <w:color w:val="333333"/>
      <w:sz w:val="17"/>
      <w:szCs w:val="17"/>
    </w:rPr>
  </w:style>
  <w:style w:type="paragraph" w:customStyle="1" w:styleId="skypetbimg1">
    <w:name w:val="skypetbimg1"/>
    <w:basedOn w:val="Normal"/>
    <w:uiPriority w:val="99"/>
    <w:rsid w:val="00B106CA"/>
  </w:style>
  <w:style w:type="paragraph" w:customStyle="1" w:styleId="skypetbimg21">
    <w:name w:val="skypetbimg21"/>
    <w:basedOn w:val="Normal"/>
    <w:uiPriority w:val="99"/>
    <w:rsid w:val="00B106CA"/>
  </w:style>
  <w:style w:type="paragraph" w:customStyle="1" w:styleId="skypetbimgflag1">
    <w:name w:val="skypetbimgflag1"/>
    <w:basedOn w:val="Normal"/>
    <w:uiPriority w:val="99"/>
    <w:rsid w:val="00B106CA"/>
    <w:rPr>
      <w:rFonts w:ascii="Tahoma" w:hAnsi="Tahoma" w:cs="Tahoma"/>
      <w:b/>
      <w:bCs/>
      <w:sz w:val="14"/>
      <w:szCs w:val="14"/>
    </w:rPr>
  </w:style>
  <w:style w:type="paragraph" w:customStyle="1" w:styleId="skypetbimgflagact1">
    <w:name w:val="skypetbimgflagact1"/>
    <w:basedOn w:val="Normal"/>
    <w:uiPriority w:val="99"/>
    <w:rsid w:val="00B106CA"/>
    <w:rPr>
      <w:rFonts w:ascii="Tahoma" w:hAnsi="Tahoma" w:cs="Tahoma"/>
      <w:b/>
      <w:bCs/>
      <w:sz w:val="14"/>
      <w:szCs w:val="14"/>
    </w:rPr>
  </w:style>
  <w:style w:type="paragraph" w:customStyle="1" w:styleId="skypetbimga1">
    <w:name w:val="skypetbimga1"/>
    <w:basedOn w:val="Normal"/>
    <w:uiPriority w:val="99"/>
    <w:rsid w:val="00B106CA"/>
    <w:rPr>
      <w:rFonts w:ascii="Tahoma" w:hAnsi="Tahoma" w:cs="Tahoma"/>
      <w:b/>
      <w:bCs/>
      <w:sz w:val="14"/>
      <w:szCs w:val="14"/>
    </w:rPr>
  </w:style>
  <w:style w:type="paragraph" w:customStyle="1" w:styleId="skypetbimgs1">
    <w:name w:val="skypetbimgs1"/>
    <w:basedOn w:val="Normal"/>
    <w:uiPriority w:val="99"/>
    <w:rsid w:val="00B106CA"/>
    <w:rPr>
      <w:rFonts w:ascii="Tahoma" w:hAnsi="Tahoma" w:cs="Tahoma"/>
      <w:b/>
      <w:bCs/>
      <w:sz w:val="14"/>
      <w:szCs w:val="14"/>
    </w:rPr>
  </w:style>
  <w:style w:type="paragraph" w:customStyle="1" w:styleId="skypetbimgsstat1">
    <w:name w:val="skypetbimgsstat1"/>
    <w:basedOn w:val="Normal"/>
    <w:uiPriority w:val="99"/>
    <w:rsid w:val="00B106CA"/>
    <w:rPr>
      <w:rFonts w:ascii="Tahoma" w:hAnsi="Tahoma" w:cs="Tahoma"/>
      <w:b/>
      <w:bCs/>
      <w:sz w:val="14"/>
      <w:szCs w:val="14"/>
    </w:rPr>
  </w:style>
  <w:style w:type="paragraph" w:customStyle="1" w:styleId="skypetbimgsnoflag1">
    <w:name w:val="skypetbimgsnoflag1"/>
    <w:basedOn w:val="Normal"/>
    <w:uiPriority w:val="99"/>
    <w:rsid w:val="00B106CA"/>
    <w:rPr>
      <w:rFonts w:ascii="Tahoma" w:hAnsi="Tahoma" w:cs="Tahoma"/>
      <w:b/>
      <w:bCs/>
      <w:sz w:val="14"/>
      <w:szCs w:val="14"/>
    </w:rPr>
  </w:style>
  <w:style w:type="paragraph" w:customStyle="1" w:styleId="skypetbimgsstatnoflag1">
    <w:name w:val="skypetbimgsstatnoflag1"/>
    <w:basedOn w:val="Normal"/>
    <w:uiPriority w:val="99"/>
    <w:rsid w:val="00B106CA"/>
    <w:rPr>
      <w:rFonts w:ascii="Tahoma" w:hAnsi="Tahoma" w:cs="Tahoma"/>
      <w:b/>
      <w:bCs/>
      <w:sz w:val="14"/>
      <w:szCs w:val="14"/>
    </w:rPr>
  </w:style>
  <w:style w:type="paragraph" w:customStyle="1" w:styleId="skypetbimgr1">
    <w:name w:val="skypetbimgr1"/>
    <w:basedOn w:val="Normal"/>
    <w:uiPriority w:val="99"/>
    <w:rsid w:val="00B106CA"/>
    <w:rPr>
      <w:rFonts w:ascii="Tahoma" w:hAnsi="Tahoma" w:cs="Tahoma"/>
      <w:b/>
      <w:bCs/>
      <w:sz w:val="14"/>
      <w:szCs w:val="14"/>
    </w:rPr>
  </w:style>
  <w:style w:type="paragraph" w:customStyle="1" w:styleId="default">
    <w:name w:val="default"/>
    <w:basedOn w:val="Normal"/>
    <w:uiPriority w:val="99"/>
    <w:rsid w:val="00B106CA"/>
    <w:pPr>
      <w:autoSpaceDE w:val="0"/>
      <w:autoSpaceDN w:val="0"/>
    </w:pPr>
    <w:rPr>
      <w:rFonts w:ascii="Futura Lt BT" w:hAnsi="Futura Lt BT"/>
      <w:color w:val="000000"/>
    </w:rPr>
  </w:style>
  <w:style w:type="character" w:customStyle="1" w:styleId="balloontextchar">
    <w:name w:val="balloontextchar"/>
    <w:basedOn w:val="DefaultParagraphFont"/>
    <w:uiPriority w:val="99"/>
    <w:rsid w:val="00B106CA"/>
    <w:rPr>
      <w:rFonts w:ascii="Tahoma" w:hAnsi="Tahoma" w:cs="Tahoma"/>
    </w:rPr>
  </w:style>
  <w:style w:type="character" w:customStyle="1" w:styleId="heading1char0">
    <w:name w:val="heading1char"/>
    <w:basedOn w:val="DefaultParagraphFont"/>
    <w:uiPriority w:val="99"/>
    <w:rsid w:val="00B106CA"/>
    <w:rPr>
      <w:rFonts w:cs="Times New Roman"/>
      <w:u w:val="single"/>
    </w:rPr>
  </w:style>
  <w:style w:type="character" w:customStyle="1" w:styleId="bodytextchar0">
    <w:name w:val="bodytextchar"/>
    <w:basedOn w:val="DefaultParagraphFont"/>
    <w:uiPriority w:val="99"/>
    <w:rsid w:val="00B106CA"/>
    <w:rPr>
      <w:rFonts w:cs="Times New Roman"/>
      <w:u w:val="single"/>
    </w:rPr>
  </w:style>
  <w:style w:type="character" w:styleId="PageNumber">
    <w:name w:val="page number"/>
    <w:basedOn w:val="DefaultParagraphFont"/>
    <w:uiPriority w:val="99"/>
    <w:rsid w:val="00243AD0"/>
    <w:rPr>
      <w:rFonts w:cs="Times New Roman"/>
    </w:rPr>
  </w:style>
  <w:style w:type="paragraph" w:customStyle="1" w:styleId="Default0">
    <w:name w:val="Default"/>
    <w:uiPriority w:val="99"/>
    <w:rsid w:val="00F7302D"/>
    <w:pPr>
      <w:autoSpaceDE w:val="0"/>
      <w:autoSpaceDN w:val="0"/>
      <w:adjustRightInd w:val="0"/>
    </w:pPr>
    <w:rPr>
      <w:rFonts w:ascii="Futura XBlk BT" w:hAnsi="Futura XBlk BT" w:cs="Futura XBlk BT"/>
      <w:color w:val="000000"/>
      <w:sz w:val="24"/>
      <w:szCs w:val="24"/>
      <w:lang w:val="en-US" w:eastAsia="en-US"/>
    </w:rPr>
  </w:style>
  <w:style w:type="paragraph" w:styleId="DocumentMap">
    <w:name w:val="Document Map"/>
    <w:basedOn w:val="Normal"/>
    <w:link w:val="DocumentMapChar"/>
    <w:uiPriority w:val="99"/>
    <w:semiHidden/>
    <w:rsid w:val="005B6E60"/>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2E093D"/>
    <w:rPr>
      <w:sz w:val="0"/>
      <w:szCs w:val="0"/>
      <w:lang w:val="en-US" w:eastAsia="en-US"/>
    </w:rPr>
  </w:style>
</w:styles>
</file>

<file path=word/webSettings.xml><?xml version="1.0" encoding="utf-8"?>
<w:webSettings xmlns:r="http://schemas.openxmlformats.org/officeDocument/2006/relationships" xmlns:w="http://schemas.openxmlformats.org/wordprocessingml/2006/main">
  <w:divs>
    <w:div w:id="317004156">
      <w:marLeft w:val="0"/>
      <w:marRight w:val="0"/>
      <w:marTop w:val="0"/>
      <w:marBottom w:val="0"/>
      <w:divBdr>
        <w:top w:val="none" w:sz="0" w:space="0" w:color="auto"/>
        <w:left w:val="none" w:sz="0" w:space="0" w:color="auto"/>
        <w:bottom w:val="none" w:sz="0" w:space="0" w:color="auto"/>
        <w:right w:val="none" w:sz="0" w:space="0" w:color="auto"/>
      </w:divBdr>
      <w:divsChild>
        <w:div w:id="317004142">
          <w:marLeft w:val="0"/>
          <w:marRight w:val="0"/>
          <w:marTop w:val="0"/>
          <w:marBottom w:val="0"/>
          <w:divBdr>
            <w:top w:val="single" w:sz="8" w:space="1" w:color="auto"/>
            <w:left w:val="single" w:sz="8" w:space="4" w:color="auto"/>
            <w:bottom w:val="single" w:sz="8" w:space="1" w:color="auto"/>
            <w:right w:val="single" w:sz="8" w:space="4" w:color="auto"/>
          </w:divBdr>
        </w:div>
        <w:div w:id="317004143">
          <w:marLeft w:val="0"/>
          <w:marRight w:val="0"/>
          <w:marTop w:val="0"/>
          <w:marBottom w:val="0"/>
          <w:divBdr>
            <w:top w:val="single" w:sz="8" w:space="1" w:color="auto"/>
            <w:left w:val="single" w:sz="8" w:space="4" w:color="auto"/>
            <w:bottom w:val="single" w:sz="8" w:space="1" w:color="auto"/>
            <w:right w:val="single" w:sz="8" w:space="4" w:color="auto"/>
          </w:divBdr>
        </w:div>
        <w:div w:id="317004144">
          <w:marLeft w:val="0"/>
          <w:marRight w:val="0"/>
          <w:marTop w:val="0"/>
          <w:marBottom w:val="0"/>
          <w:divBdr>
            <w:top w:val="single" w:sz="8" w:space="1" w:color="auto"/>
            <w:left w:val="single" w:sz="8" w:space="4" w:color="auto"/>
            <w:bottom w:val="single" w:sz="8" w:space="1" w:color="auto"/>
            <w:right w:val="single" w:sz="8" w:space="4" w:color="auto"/>
          </w:divBdr>
        </w:div>
        <w:div w:id="317004145">
          <w:marLeft w:val="0"/>
          <w:marRight w:val="0"/>
          <w:marTop w:val="0"/>
          <w:marBottom w:val="0"/>
          <w:divBdr>
            <w:top w:val="single" w:sz="8" w:space="1" w:color="auto"/>
            <w:left w:val="single" w:sz="8" w:space="4" w:color="auto"/>
            <w:bottom w:val="single" w:sz="8" w:space="1" w:color="auto"/>
            <w:right w:val="single" w:sz="8" w:space="4" w:color="auto"/>
          </w:divBdr>
        </w:div>
        <w:div w:id="317004146">
          <w:marLeft w:val="0"/>
          <w:marRight w:val="0"/>
          <w:marTop w:val="0"/>
          <w:marBottom w:val="0"/>
          <w:divBdr>
            <w:top w:val="single" w:sz="8" w:space="1" w:color="auto"/>
            <w:left w:val="single" w:sz="8" w:space="4" w:color="auto"/>
            <w:bottom w:val="single" w:sz="8" w:space="1" w:color="auto"/>
            <w:right w:val="single" w:sz="8" w:space="4" w:color="auto"/>
          </w:divBdr>
        </w:div>
        <w:div w:id="317004147">
          <w:marLeft w:val="0"/>
          <w:marRight w:val="0"/>
          <w:marTop w:val="0"/>
          <w:marBottom w:val="0"/>
          <w:divBdr>
            <w:top w:val="single" w:sz="8" w:space="1" w:color="auto"/>
            <w:left w:val="single" w:sz="8" w:space="4" w:color="auto"/>
            <w:bottom w:val="single" w:sz="8" w:space="1" w:color="auto"/>
            <w:right w:val="single" w:sz="8" w:space="4" w:color="auto"/>
          </w:divBdr>
        </w:div>
        <w:div w:id="317004148">
          <w:marLeft w:val="0"/>
          <w:marRight w:val="0"/>
          <w:marTop w:val="0"/>
          <w:marBottom w:val="0"/>
          <w:divBdr>
            <w:top w:val="single" w:sz="8" w:space="1" w:color="auto"/>
            <w:left w:val="single" w:sz="8" w:space="4" w:color="auto"/>
            <w:bottom w:val="single" w:sz="8" w:space="1" w:color="auto"/>
            <w:right w:val="single" w:sz="8" w:space="4" w:color="auto"/>
          </w:divBdr>
        </w:div>
        <w:div w:id="317004149">
          <w:marLeft w:val="0"/>
          <w:marRight w:val="0"/>
          <w:marTop w:val="0"/>
          <w:marBottom w:val="0"/>
          <w:divBdr>
            <w:top w:val="single" w:sz="8" w:space="1" w:color="auto"/>
            <w:left w:val="single" w:sz="8" w:space="4" w:color="auto"/>
            <w:bottom w:val="single" w:sz="8" w:space="1" w:color="auto"/>
            <w:right w:val="single" w:sz="8" w:space="4" w:color="auto"/>
          </w:divBdr>
        </w:div>
        <w:div w:id="317004150">
          <w:marLeft w:val="0"/>
          <w:marRight w:val="0"/>
          <w:marTop w:val="0"/>
          <w:marBottom w:val="0"/>
          <w:divBdr>
            <w:top w:val="none" w:sz="0" w:space="0" w:color="auto"/>
            <w:left w:val="none" w:sz="0" w:space="0" w:color="auto"/>
            <w:bottom w:val="none" w:sz="0" w:space="0" w:color="auto"/>
            <w:right w:val="none" w:sz="0" w:space="0" w:color="auto"/>
          </w:divBdr>
        </w:div>
        <w:div w:id="317004151">
          <w:marLeft w:val="0"/>
          <w:marRight w:val="0"/>
          <w:marTop w:val="0"/>
          <w:marBottom w:val="0"/>
          <w:divBdr>
            <w:top w:val="double" w:sz="24" w:space="1" w:color="auto"/>
            <w:left w:val="double" w:sz="24" w:space="4" w:color="auto"/>
            <w:bottom w:val="double" w:sz="24" w:space="1" w:color="auto"/>
            <w:right w:val="double" w:sz="24" w:space="4" w:color="auto"/>
          </w:divBdr>
        </w:div>
        <w:div w:id="317004152">
          <w:marLeft w:val="0"/>
          <w:marRight w:val="0"/>
          <w:marTop w:val="0"/>
          <w:marBottom w:val="0"/>
          <w:divBdr>
            <w:top w:val="single" w:sz="8" w:space="1" w:color="auto"/>
            <w:left w:val="single" w:sz="8" w:space="4" w:color="auto"/>
            <w:bottom w:val="single" w:sz="8" w:space="1" w:color="auto"/>
            <w:right w:val="single" w:sz="8" w:space="4" w:color="auto"/>
          </w:divBdr>
        </w:div>
        <w:div w:id="317004153">
          <w:marLeft w:val="0"/>
          <w:marRight w:val="0"/>
          <w:marTop w:val="0"/>
          <w:marBottom w:val="0"/>
          <w:divBdr>
            <w:top w:val="single" w:sz="8" w:space="1" w:color="auto"/>
            <w:left w:val="single" w:sz="8" w:space="5" w:color="auto"/>
            <w:bottom w:val="single" w:sz="8" w:space="1" w:color="auto"/>
            <w:right w:val="single" w:sz="8" w:space="4" w:color="auto"/>
          </w:divBdr>
        </w:div>
        <w:div w:id="317004154">
          <w:marLeft w:val="0"/>
          <w:marRight w:val="0"/>
          <w:marTop w:val="0"/>
          <w:marBottom w:val="0"/>
          <w:divBdr>
            <w:top w:val="single" w:sz="8" w:space="1" w:color="auto"/>
            <w:left w:val="single" w:sz="8" w:space="4" w:color="auto"/>
            <w:bottom w:val="single" w:sz="8" w:space="1" w:color="auto"/>
            <w:right w:val="single" w:sz="8" w:space="4" w:color="auto"/>
          </w:divBdr>
        </w:div>
        <w:div w:id="317004155">
          <w:marLeft w:val="0"/>
          <w:marRight w:val="0"/>
          <w:marTop w:val="0"/>
          <w:marBottom w:val="0"/>
          <w:divBdr>
            <w:top w:val="single" w:sz="8" w:space="1" w:color="auto"/>
            <w:left w:val="single" w:sz="8" w:space="4" w:color="auto"/>
            <w:bottom w:val="single" w:sz="8" w:space="1" w:color="auto"/>
            <w:right w:val="single" w:sz="8" w:space="4" w:color="auto"/>
          </w:divBdr>
        </w:div>
        <w:div w:id="317004157">
          <w:marLeft w:val="0"/>
          <w:marRight w:val="0"/>
          <w:marTop w:val="0"/>
          <w:marBottom w:val="0"/>
          <w:divBdr>
            <w:top w:val="single" w:sz="8" w:space="1" w:color="auto"/>
            <w:left w:val="single" w:sz="8" w:space="4" w:color="auto"/>
            <w:bottom w:val="single" w:sz="8" w:space="1" w:color="auto"/>
            <w:right w:val="single" w:sz="8" w:space="4" w:color="auto"/>
          </w:divBdr>
        </w:div>
        <w:div w:id="317004158">
          <w:marLeft w:val="0"/>
          <w:marRight w:val="0"/>
          <w:marTop w:val="0"/>
          <w:marBottom w:val="0"/>
          <w:divBdr>
            <w:top w:val="single" w:sz="8" w:space="1" w:color="auto"/>
            <w:left w:val="single" w:sz="8" w:space="4" w:color="auto"/>
            <w:bottom w:val="single" w:sz="8" w:space="1" w:color="auto"/>
            <w:right w:val="single" w:sz="8" w:space="4" w:color="auto"/>
          </w:divBdr>
        </w:div>
        <w:div w:id="317004159">
          <w:marLeft w:val="0"/>
          <w:marRight w:val="0"/>
          <w:marTop w:val="0"/>
          <w:marBottom w:val="0"/>
          <w:divBdr>
            <w:top w:val="single" w:sz="8" w:space="1" w:color="auto"/>
            <w:left w:val="single" w:sz="8" w:space="4" w:color="auto"/>
            <w:bottom w:val="single" w:sz="8" w:space="1" w:color="auto"/>
            <w:right w:val="single" w:sz="8" w:space="4" w:color="auto"/>
          </w:divBdr>
        </w:div>
        <w:div w:id="317004160">
          <w:marLeft w:val="0"/>
          <w:marRight w:val="0"/>
          <w:marTop w:val="0"/>
          <w:marBottom w:val="0"/>
          <w:divBdr>
            <w:top w:val="single" w:sz="8" w:space="1" w:color="auto"/>
            <w:left w:val="single" w:sz="8" w:space="4" w:color="auto"/>
            <w:bottom w:val="single" w:sz="8" w:space="1" w:color="auto"/>
            <w:right w:val="single" w:sz="8" w:space="4" w:color="auto"/>
          </w:divBdr>
        </w:div>
        <w:div w:id="317004161">
          <w:marLeft w:val="0"/>
          <w:marRight w:val="0"/>
          <w:marTop w:val="0"/>
          <w:marBottom w:val="0"/>
          <w:divBdr>
            <w:top w:val="single" w:sz="8" w:space="1" w:color="auto"/>
            <w:left w:val="single" w:sz="8" w:space="4" w:color="auto"/>
            <w:bottom w:val="single" w:sz="8" w:space="1" w:color="auto"/>
            <w:right w:val="single" w:sz="8" w:space="4" w:color="auto"/>
          </w:divBdr>
        </w:div>
        <w:div w:id="317004162">
          <w:marLeft w:val="0"/>
          <w:marRight w:val="0"/>
          <w:marTop w:val="0"/>
          <w:marBottom w:val="0"/>
          <w:divBdr>
            <w:top w:val="single" w:sz="8" w:space="1" w:color="auto"/>
            <w:left w:val="single" w:sz="8" w:space="4" w:color="auto"/>
            <w:bottom w:val="single" w:sz="8" w:space="1" w:color="auto"/>
            <w:right w:val="single" w:sz="8" w:space="0" w:color="auto"/>
          </w:divBdr>
        </w:div>
        <w:div w:id="317004163">
          <w:marLeft w:val="0"/>
          <w:marRight w:val="0"/>
          <w:marTop w:val="0"/>
          <w:marBottom w:val="0"/>
          <w:divBdr>
            <w:top w:val="single" w:sz="8" w:space="1" w:color="auto"/>
            <w:left w:val="single" w:sz="8" w:space="4" w:color="auto"/>
            <w:bottom w:val="single" w:sz="8" w:space="1" w:color="auto"/>
            <w:right w:val="single" w:sz="8" w:space="4" w:color="auto"/>
          </w:divBdr>
        </w:div>
        <w:div w:id="317004164">
          <w:marLeft w:val="0"/>
          <w:marRight w:val="0"/>
          <w:marTop w:val="0"/>
          <w:marBottom w:val="0"/>
          <w:divBdr>
            <w:top w:val="single" w:sz="8" w:space="1" w:color="auto"/>
            <w:left w:val="single" w:sz="8" w:space="4" w:color="auto"/>
            <w:bottom w:val="single" w:sz="8" w:space="1" w:color="auto"/>
            <w:right w:val="single" w:sz="8" w:space="4" w:color="auto"/>
          </w:divBdr>
        </w:div>
        <w:div w:id="317004165">
          <w:marLeft w:val="0"/>
          <w:marRight w:val="0"/>
          <w:marTop w:val="0"/>
          <w:marBottom w:val="0"/>
          <w:divBdr>
            <w:top w:val="single" w:sz="8" w:space="1" w:color="auto"/>
            <w:left w:val="single" w:sz="8" w:space="4" w:color="auto"/>
            <w:bottom w:val="single" w:sz="8" w:space="1" w:color="auto"/>
            <w:right w:val="single" w:sz="8" w:space="4"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Pages>87</Pages>
  <Words>17684</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UMQULU  WOKUQEQESHA KWABAKHUBAZEKILE</dc:title>
  <dc:subject/>
  <dc:creator>rejoicen</dc:creator>
  <cp:keywords/>
  <dc:description/>
  <cp:lastModifiedBy>Antoine</cp:lastModifiedBy>
  <cp:revision>3</cp:revision>
  <dcterms:created xsi:type="dcterms:W3CDTF">2009-08-14T02:18:00Z</dcterms:created>
  <dcterms:modified xsi:type="dcterms:W3CDTF">2009-08-26T13:07:00Z</dcterms:modified>
</cp:coreProperties>
</file>